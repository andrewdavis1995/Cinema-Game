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12748479"/>
        <w:docPartObj>
          <w:docPartGallery w:val="Cover Pages"/>
          <w:docPartUnique/>
        </w:docPartObj>
      </w:sdtPr>
      <w:sdtEndPr>
        <w:rPr>
          <w:sz w:val="72"/>
          <w:highlight w:val="green"/>
        </w:rPr>
      </w:sdtEndPr>
      <w:sdtContent>
        <w:p w14:paraId="2590EB41" w14:textId="67EE24CA" w:rsidR="00C37700" w:rsidRDefault="00C37700"/>
        <w:p w14:paraId="5D0ED100" w14:textId="0389DDF7" w:rsidR="00C37700" w:rsidRDefault="00C37700">
          <w:pPr>
            <w:rPr>
              <w:rFonts w:asciiTheme="majorHAnsi" w:eastAsiaTheme="majorEastAsia" w:hAnsiTheme="majorHAnsi" w:cstheme="majorBidi"/>
              <w:color w:val="000000" w:themeColor="text1"/>
              <w:sz w:val="72"/>
              <w:szCs w:val="56"/>
              <w:highlight w:val="green"/>
            </w:rPr>
          </w:pPr>
          <w:r>
            <w:rPr>
              <w:noProof/>
              <w:lang w:val="en-GB" w:eastAsia="en-GB"/>
            </w:rPr>
            <mc:AlternateContent>
              <mc:Choice Requires="wps">
                <w:drawing>
                  <wp:anchor distT="0" distB="0" distL="114300" distR="114300" simplePos="0" relativeHeight="251736064" behindDoc="0" locked="0" layoutInCell="1" allowOverlap="1" wp14:anchorId="1A641B96" wp14:editId="0D831745">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52525"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C74D574" w14:textId="67C3C40A" w:rsidR="00560173" w:rsidRDefault="00560173">
                                    <w:pPr>
                                      <w:pStyle w:val="NoSpacing"/>
                                      <w:jc w:val="right"/>
                                      <w:rPr>
                                        <w:caps/>
                                        <w:color w:val="252525" w:themeColor="text2" w:themeShade="BF"/>
                                        <w:sz w:val="40"/>
                                        <w:szCs w:val="40"/>
                                      </w:rPr>
                                    </w:pPr>
                                    <w:r>
                                      <w:rPr>
                                        <w:caps/>
                                        <w:color w:val="252525" w:themeColor="text2" w:themeShade="BF"/>
                                        <w:sz w:val="40"/>
                                        <w:szCs w:val="40"/>
                                      </w:rPr>
                                      <w:t>2016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1A641B96" id="_x0000_t202" coordsize="21600,21600" o:spt="202" path="m,l,21600r21600,l21600,xe">
                    <v:stroke joinstyle="miter"/>
                    <v:path gradientshapeok="t" o:connecttype="rect"/>
                  </v:shapetype>
                  <v:shape id="Text Box 111" o:spid="_x0000_s1026" type="#_x0000_t202" style="position:absolute;margin-left:0;margin-top:0;width:288.25pt;height:287.5pt;z-index:251736064;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" filled="f" stroked="f" strokeweight=".5pt">
                    <v:textbox style="mso-fit-shape-to-text:t" inset="0,0,0,0">
                      <w:txbxContent>
                        <w:sdt>
                          <w:sdtPr>
                            <w:rPr>
                              <w:caps/>
                              <w:color w:val="252525"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C74D574" w14:textId="67C3C40A" w:rsidR="00560173" w:rsidRDefault="00560173">
                              <w:pPr>
                                <w:pStyle w:val="NoSpacing"/>
                                <w:jc w:val="right"/>
                                <w:rPr>
                                  <w:caps/>
                                  <w:color w:val="252525" w:themeColor="text2" w:themeShade="BF"/>
                                  <w:sz w:val="40"/>
                                  <w:szCs w:val="40"/>
                                </w:rPr>
                              </w:pPr>
                              <w:r>
                                <w:rPr>
                                  <w:caps/>
                                  <w:color w:val="252525" w:themeColor="text2" w:themeShade="BF"/>
                                  <w:sz w:val="40"/>
                                  <w:szCs w:val="40"/>
                                </w:rPr>
                                <w:t>2016</w:t>
                              </w:r>
                            </w:p>
                          </w:sdtContent>
                        </w:sdt>
                      </w:txbxContent>
                    </v:textbox>
                    <w10:wrap type="square" anchorx="page" anchory="page"/>
                  </v:shape>
                </w:pict>
              </mc:Fallback>
            </mc:AlternateContent>
          </w:r>
          <w:r>
            <w:rPr>
              <w:noProof/>
              <w:lang w:val="en-GB" w:eastAsia="en-GB"/>
            </w:rPr>
            <mc:AlternateContent>
              <mc:Choice Requires="wps">
                <w:drawing>
                  <wp:anchor distT="0" distB="0" distL="114300" distR="114300" simplePos="0" relativeHeight="251735040" behindDoc="0" locked="0" layoutInCell="1" allowOverlap="1" wp14:anchorId="79207A5E" wp14:editId="6E037336">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92D7E8F" w14:textId="3C6F2388" w:rsidR="00560173" w:rsidRDefault="00560173">
                                    <w:pPr>
                                      <w:pStyle w:val="NoSpacing"/>
                                      <w:jc w:val="right"/>
                                      <w:rPr>
                                        <w:caps/>
                                        <w:color w:val="262626" w:themeColor="text1" w:themeTint="D9"/>
                                        <w:sz w:val="28"/>
                                        <w:szCs w:val="28"/>
                                      </w:rPr>
                                    </w:pPr>
                                    <w:r>
                                      <w:rPr>
                                        <w:caps/>
                                        <w:color w:val="262626" w:themeColor="text1" w:themeTint="D9"/>
                                        <w:sz w:val="28"/>
                                        <w:szCs w:val="28"/>
                                        <w:lang w:val="en-GB"/>
                                      </w:rPr>
                                      <w:t>Andrew Davis</w:t>
                                    </w:r>
                                  </w:p>
                                </w:sdtContent>
                              </w:sdt>
                              <w:p w14:paraId="715D0F5C" w14:textId="4F1BC918" w:rsidR="00560173" w:rsidRDefault="00560173">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1A232D57" w14:textId="7B093A6A" w:rsidR="00560173" w:rsidRDefault="00560173">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9207A5E" id="Text Box 112" o:spid="_x0000_s1027" type="#_x0000_t202" style="position:absolute;margin-left:0;margin-top:0;width:453pt;height:51.4pt;z-index:251735040;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ZkjeAIAAF4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92D7E8F" w14:textId="3C6F2388" w:rsidR="00560173" w:rsidRDefault="00560173">
                              <w:pPr>
                                <w:pStyle w:val="NoSpacing"/>
                                <w:jc w:val="right"/>
                                <w:rPr>
                                  <w:caps/>
                                  <w:color w:val="262626" w:themeColor="text1" w:themeTint="D9"/>
                                  <w:sz w:val="28"/>
                                  <w:szCs w:val="28"/>
                                </w:rPr>
                              </w:pPr>
                              <w:r>
                                <w:rPr>
                                  <w:caps/>
                                  <w:color w:val="262626" w:themeColor="text1" w:themeTint="D9"/>
                                  <w:sz w:val="28"/>
                                  <w:szCs w:val="28"/>
                                  <w:lang w:val="en-GB"/>
                                </w:rPr>
                                <w:t>Andrew Davis</w:t>
                              </w:r>
                            </w:p>
                          </w:sdtContent>
                        </w:sdt>
                        <w:p w14:paraId="715D0F5C" w14:textId="4F1BC918" w:rsidR="00560173" w:rsidRDefault="00560173">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1A232D57" w14:textId="7B093A6A" w:rsidR="00560173" w:rsidRDefault="00560173">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Pr>
              <w:noProof/>
              <w:lang w:val="en-GB" w:eastAsia="en-GB"/>
            </w:rPr>
            <mc:AlternateContent>
              <mc:Choice Requires="wps">
                <w:drawing>
                  <wp:anchor distT="0" distB="0" distL="114300" distR="114300" simplePos="0" relativeHeight="251734016" behindDoc="0" locked="0" layoutInCell="1" allowOverlap="1" wp14:anchorId="1567E39E" wp14:editId="4D93E7C2">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8F3241" w14:textId="3918EC65" w:rsidR="00560173" w:rsidRPr="00F73CD3" w:rsidRDefault="00560173">
                                <w:pPr>
                                  <w:pStyle w:val="NoSpacing"/>
                                  <w:jc w:val="right"/>
                                  <w:rPr>
                                    <w:caps/>
                                    <w:color w:val="252525" w:themeColor="text2" w:themeShade="BF"/>
                                    <w:sz w:val="56"/>
                                    <w:szCs w:val="52"/>
                                  </w:rPr>
                                </w:pPr>
                                <w:sdt>
                                  <w:sdtPr>
                                    <w:rPr>
                                      <w:caps/>
                                      <w:color w:val="252525" w:themeColor="text2" w:themeShade="BF"/>
                                      <w:sz w:val="56"/>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Pr="00F73CD3">
                                      <w:rPr>
                                        <w:caps/>
                                        <w:color w:val="252525" w:themeColor="text2" w:themeShade="BF"/>
                                        <w:sz w:val="56"/>
                                        <w:szCs w:val="52"/>
                                      </w:rPr>
                                      <w:t>Movies and Shakers</w:t>
                                    </w:r>
                                  </w:sdtContent>
                                </w:sdt>
                              </w:p>
                              <w:sdt>
                                <w:sdtPr>
                                  <w:rPr>
                                    <w:smallCaps/>
                                    <w:color w:val="323232"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A87C4AC" w14:textId="7DD0641F" w:rsidR="00560173" w:rsidRDefault="00560173">
                                    <w:pPr>
                                      <w:pStyle w:val="NoSpacing"/>
                                      <w:jc w:val="right"/>
                                      <w:rPr>
                                        <w:smallCaps/>
                                        <w:color w:val="323232" w:themeColor="text2"/>
                                        <w:sz w:val="36"/>
                                        <w:szCs w:val="36"/>
                                      </w:rPr>
                                    </w:pPr>
                                    <w:r>
                                      <w:rPr>
                                        <w:smallCaps/>
                                        <w:color w:val="323232" w:themeColor="text2"/>
                                        <w:sz w:val="36"/>
                                        <w:szCs w:val="36"/>
                                      </w:rPr>
                                      <w:t>Design Document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567E39E" id="Text Box 113" o:spid="_x0000_s1028" type="#_x0000_t202" style="position:absolute;margin-left:0;margin-top:0;width:453pt;height:41.4pt;z-index:251734016;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d9eQIAAF4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O3R2TdUeDffUL01w8rpGV25EiPfCY0vQSGx+vMOhDaH6&#10;NEicbcj/+ps+4TG8sHLWYutKHn5uhVecma8WY51WdBT8KKxHwW6bS0IbpnhTnMwiHHw0o6g9NU94&#10;EFbpFpiElbir5OtRvIz97uNBkWq1yiAsohPxxj44mUKnrqQZe+yehHfDIEaM8C2N+ygWb+axxyZP&#10;S6ttJF3nYU2F7as4FBxLnGd4eHDSK/H6P6NensXlb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C3P5315AgAAXgUAAA4AAAAA&#10;AAAAAAAAAAAALgIAAGRycy9lMm9Eb2MueG1sUEsBAi0AFAAGAAgAAAAhALh36YbaAAAABAEAAA8A&#10;AAAAAAAAAAAAAAAA0wQAAGRycy9kb3ducmV2LnhtbFBLBQYAAAAABAAEAPMAAADaBQAAAAA=&#10;" filled="f" stroked="f" strokeweight=".5pt">
                    <v:textbox inset="0,0,0,0">
                      <w:txbxContent>
                        <w:p w14:paraId="528F3241" w14:textId="3918EC65" w:rsidR="00560173" w:rsidRPr="00F73CD3" w:rsidRDefault="00560173">
                          <w:pPr>
                            <w:pStyle w:val="NoSpacing"/>
                            <w:jc w:val="right"/>
                            <w:rPr>
                              <w:caps/>
                              <w:color w:val="252525" w:themeColor="text2" w:themeShade="BF"/>
                              <w:sz w:val="56"/>
                              <w:szCs w:val="52"/>
                            </w:rPr>
                          </w:pPr>
                          <w:sdt>
                            <w:sdtPr>
                              <w:rPr>
                                <w:caps/>
                                <w:color w:val="252525" w:themeColor="text2" w:themeShade="BF"/>
                                <w:sz w:val="56"/>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Pr="00F73CD3">
                                <w:rPr>
                                  <w:caps/>
                                  <w:color w:val="252525" w:themeColor="text2" w:themeShade="BF"/>
                                  <w:sz w:val="56"/>
                                  <w:szCs w:val="52"/>
                                </w:rPr>
                                <w:t>Movies and Shakers</w:t>
                              </w:r>
                            </w:sdtContent>
                          </w:sdt>
                        </w:p>
                        <w:sdt>
                          <w:sdtPr>
                            <w:rPr>
                              <w:smallCaps/>
                              <w:color w:val="323232"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A87C4AC" w14:textId="7DD0641F" w:rsidR="00560173" w:rsidRDefault="00560173">
                              <w:pPr>
                                <w:pStyle w:val="NoSpacing"/>
                                <w:jc w:val="right"/>
                                <w:rPr>
                                  <w:smallCaps/>
                                  <w:color w:val="323232" w:themeColor="text2"/>
                                  <w:sz w:val="36"/>
                                  <w:szCs w:val="36"/>
                                </w:rPr>
                              </w:pPr>
                              <w:r>
                                <w:rPr>
                                  <w:smallCaps/>
                                  <w:color w:val="323232" w:themeColor="text2"/>
                                  <w:sz w:val="36"/>
                                  <w:szCs w:val="36"/>
                                </w:rPr>
                                <w:t>Design Document</w:t>
                              </w:r>
                            </w:p>
                          </w:sdtContent>
                        </w:sdt>
                      </w:txbxContent>
                    </v:textbox>
                    <w10:wrap type="square" anchorx="page" anchory="page"/>
                  </v:shape>
                </w:pict>
              </mc:Fallback>
            </mc:AlternateContent>
          </w:r>
          <w:r>
            <w:rPr>
              <w:noProof/>
              <w:lang w:val="en-GB" w:eastAsia="en-GB"/>
            </w:rPr>
            <mc:AlternateContent>
              <mc:Choice Requires="wpg">
                <w:drawing>
                  <wp:anchor distT="0" distB="0" distL="114300" distR="114300" simplePos="0" relativeHeight="251732992" behindDoc="0" locked="0" layoutInCell="1" allowOverlap="1" wp14:anchorId="3E2EE2A1" wp14:editId="27B91C92">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96AC8C3" id="Group 114" o:spid="_x0000_s1026" style="position:absolute;margin-left:0;margin-top:0;width:18pt;height:10in;z-index:25173299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9f2936 [320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f07f09 [3204]" stroked="f" strokeweight="1pt">
                      <v:path arrowok="t"/>
                      <o:lock v:ext="edit" aspectratio="t"/>
                    </v:rect>
                    <w10:wrap anchorx="page" anchory="page"/>
                  </v:group>
                </w:pict>
              </mc:Fallback>
            </mc:AlternateContent>
          </w:r>
          <w:r>
            <w:rPr>
              <w:sz w:val="72"/>
              <w:highlight w:val="green"/>
            </w:rPr>
            <w:br w:type="page"/>
          </w:r>
        </w:p>
      </w:sdtContent>
    </w:sdt>
    <w:p w14:paraId="1D1637C2" w14:textId="26170B07" w:rsidR="005C5DB4" w:rsidRPr="00C37700" w:rsidRDefault="004D1D46">
      <w:pPr>
        <w:pStyle w:val="Title"/>
        <w:rPr>
          <w:sz w:val="72"/>
        </w:rPr>
      </w:pPr>
      <w:r w:rsidRPr="00C37700">
        <w:rPr>
          <w:sz w:val="72"/>
        </w:rPr>
        <w:lastRenderedPageBreak/>
        <w:t>GAME REPORT – Andrew Davis</w:t>
      </w:r>
    </w:p>
    <w:sdt>
      <w:sdtPr>
        <w:rPr>
          <w:rFonts w:asciiTheme="minorHAnsi" w:eastAsiaTheme="minorEastAsia" w:hAnsiTheme="minorHAnsi" w:cstheme="minorBidi"/>
          <w:b w:val="0"/>
          <w:bCs w:val="0"/>
          <w:smallCaps w:val="0"/>
          <w:color w:val="auto"/>
          <w:sz w:val="40"/>
          <w:szCs w:val="22"/>
        </w:rPr>
        <w:id w:val="-78601725"/>
        <w:docPartObj>
          <w:docPartGallery w:val="Table of Contents"/>
          <w:docPartUnique/>
        </w:docPartObj>
      </w:sdtPr>
      <w:sdtEndPr>
        <w:rPr>
          <w:noProof/>
          <w:sz w:val="24"/>
        </w:rPr>
      </w:sdtEndPr>
      <w:sdtContent>
        <w:p w14:paraId="484A34F3" w14:textId="4796C24D" w:rsidR="002F012E" w:rsidRPr="00C37700" w:rsidRDefault="002F012E" w:rsidP="00781655">
          <w:pPr>
            <w:pStyle w:val="TOCHeading"/>
            <w:numPr>
              <w:ilvl w:val="0"/>
              <w:numId w:val="0"/>
            </w:numPr>
            <w:ind w:left="432" w:hanging="432"/>
            <w:rPr>
              <w:sz w:val="40"/>
            </w:rPr>
          </w:pPr>
          <w:r w:rsidRPr="00C37700">
            <w:rPr>
              <w:sz w:val="40"/>
            </w:rPr>
            <w:t>Contents</w:t>
          </w:r>
        </w:p>
        <w:p w14:paraId="7B82655A" w14:textId="77777777" w:rsidR="00781655" w:rsidRPr="00C37700" w:rsidRDefault="002F012E" w:rsidP="001C71B8">
          <w:pPr>
            <w:pStyle w:val="TOC1"/>
            <w:rPr>
              <w:rFonts w:cstheme="minorBidi"/>
              <w:sz w:val="28"/>
              <w:lang w:val="en-GB" w:eastAsia="en-GB"/>
            </w:rPr>
          </w:pPr>
          <w:r w:rsidRPr="00C37700">
            <w:rPr>
              <w:sz w:val="28"/>
            </w:rPr>
            <w:fldChar w:fldCharType="begin"/>
          </w:r>
          <w:r w:rsidRPr="00C37700">
            <w:rPr>
              <w:sz w:val="28"/>
            </w:rPr>
            <w:instrText xml:space="preserve"> TOC \o "1-3" \h \z \u </w:instrText>
          </w:r>
          <w:r w:rsidRPr="00C37700">
            <w:rPr>
              <w:sz w:val="28"/>
            </w:rPr>
            <w:fldChar w:fldCharType="separate"/>
          </w:r>
          <w:hyperlink w:anchor="_Toc445480907" w:history="1">
            <w:r w:rsidR="00781655" w:rsidRPr="00C37700">
              <w:rPr>
                <w:rStyle w:val="Hyperlink"/>
                <w:sz w:val="28"/>
              </w:rPr>
              <w:t>1</w:t>
            </w:r>
            <w:r w:rsidR="00781655" w:rsidRPr="00C37700">
              <w:rPr>
                <w:rFonts w:cstheme="minorBidi"/>
                <w:sz w:val="28"/>
                <w:lang w:val="en-GB" w:eastAsia="en-GB"/>
              </w:rPr>
              <w:tab/>
            </w:r>
            <w:r w:rsidR="00781655" w:rsidRPr="00C37700">
              <w:rPr>
                <w:rStyle w:val="Hyperlink"/>
                <w:sz w:val="28"/>
              </w:rPr>
              <w:t>Basic Concept</w:t>
            </w:r>
            <w:r w:rsidR="00781655" w:rsidRPr="00C37700">
              <w:rPr>
                <w:webHidden/>
                <w:sz w:val="28"/>
              </w:rPr>
              <w:tab/>
            </w:r>
            <w:r w:rsidR="00781655" w:rsidRPr="00C37700">
              <w:rPr>
                <w:webHidden/>
                <w:sz w:val="28"/>
              </w:rPr>
              <w:fldChar w:fldCharType="begin"/>
            </w:r>
            <w:r w:rsidR="00781655" w:rsidRPr="00C37700">
              <w:rPr>
                <w:webHidden/>
                <w:sz w:val="28"/>
              </w:rPr>
              <w:instrText xml:space="preserve"> PAGEREF _Toc445480907 \h </w:instrText>
            </w:r>
            <w:r w:rsidR="00781655" w:rsidRPr="00C37700">
              <w:rPr>
                <w:webHidden/>
                <w:sz w:val="28"/>
              </w:rPr>
            </w:r>
            <w:r w:rsidR="00781655" w:rsidRPr="00C37700">
              <w:rPr>
                <w:webHidden/>
                <w:sz w:val="28"/>
              </w:rPr>
              <w:fldChar w:fldCharType="separate"/>
            </w:r>
            <w:r w:rsidR="00C37700">
              <w:rPr>
                <w:webHidden/>
                <w:sz w:val="28"/>
              </w:rPr>
              <w:t>2</w:t>
            </w:r>
            <w:r w:rsidR="00781655" w:rsidRPr="00C37700">
              <w:rPr>
                <w:webHidden/>
                <w:sz w:val="28"/>
              </w:rPr>
              <w:fldChar w:fldCharType="end"/>
            </w:r>
          </w:hyperlink>
        </w:p>
        <w:p w14:paraId="54771FA9" w14:textId="265970E1" w:rsidR="00781655" w:rsidRPr="00C37700" w:rsidRDefault="00560173" w:rsidP="001C71B8">
          <w:pPr>
            <w:pStyle w:val="TOC1"/>
            <w:rPr>
              <w:rFonts w:cstheme="minorBidi"/>
              <w:sz w:val="28"/>
              <w:lang w:val="en-GB" w:eastAsia="en-GB"/>
            </w:rPr>
          </w:pPr>
          <w:hyperlink w:anchor="_Toc445480908" w:history="1">
            <w:r w:rsidR="00781655" w:rsidRPr="00C37700">
              <w:rPr>
                <w:rStyle w:val="Hyperlink"/>
                <w:sz w:val="28"/>
              </w:rPr>
              <w:t>2</w:t>
            </w:r>
            <w:r w:rsidR="00781655" w:rsidRPr="00C37700">
              <w:rPr>
                <w:rFonts w:cstheme="minorBidi"/>
                <w:sz w:val="28"/>
                <w:lang w:val="en-GB" w:eastAsia="en-GB"/>
              </w:rPr>
              <w:tab/>
            </w:r>
            <w:r w:rsidR="00781655" w:rsidRPr="00C37700">
              <w:rPr>
                <w:rStyle w:val="Hyperlink"/>
                <w:sz w:val="28"/>
              </w:rPr>
              <w:t>Design Details</w:t>
            </w:r>
            <w:r w:rsidR="00781655" w:rsidRPr="00C37700">
              <w:rPr>
                <w:webHidden/>
                <w:sz w:val="28"/>
              </w:rPr>
              <w:tab/>
            </w:r>
            <w:r w:rsidR="00781655" w:rsidRPr="00C37700">
              <w:rPr>
                <w:webHidden/>
                <w:sz w:val="28"/>
              </w:rPr>
              <w:fldChar w:fldCharType="begin"/>
            </w:r>
            <w:r w:rsidR="00781655" w:rsidRPr="00C37700">
              <w:rPr>
                <w:webHidden/>
                <w:sz w:val="28"/>
              </w:rPr>
              <w:instrText xml:space="preserve"> PAGEREF _Toc445480908 \h </w:instrText>
            </w:r>
            <w:r w:rsidR="00781655" w:rsidRPr="00C37700">
              <w:rPr>
                <w:webHidden/>
                <w:sz w:val="28"/>
              </w:rPr>
            </w:r>
            <w:r w:rsidR="00781655" w:rsidRPr="00C37700">
              <w:rPr>
                <w:webHidden/>
                <w:sz w:val="28"/>
              </w:rPr>
              <w:fldChar w:fldCharType="separate"/>
            </w:r>
            <w:r w:rsidR="00C37700">
              <w:rPr>
                <w:webHidden/>
                <w:sz w:val="28"/>
              </w:rPr>
              <w:t>3</w:t>
            </w:r>
            <w:r w:rsidR="00781655" w:rsidRPr="00C37700">
              <w:rPr>
                <w:webHidden/>
                <w:sz w:val="28"/>
              </w:rPr>
              <w:fldChar w:fldCharType="end"/>
            </w:r>
          </w:hyperlink>
        </w:p>
        <w:p w14:paraId="79067ADF" w14:textId="77777777" w:rsidR="00781655" w:rsidRPr="00C37700" w:rsidRDefault="00560173" w:rsidP="001C71B8">
          <w:pPr>
            <w:pStyle w:val="TOC1"/>
            <w:rPr>
              <w:rFonts w:cstheme="minorBidi"/>
              <w:sz w:val="28"/>
              <w:lang w:val="en-GB" w:eastAsia="en-GB"/>
            </w:rPr>
          </w:pPr>
          <w:hyperlink w:anchor="_Toc445480909" w:history="1">
            <w:r w:rsidR="00781655" w:rsidRPr="00C37700">
              <w:rPr>
                <w:rStyle w:val="Hyperlink"/>
                <w:sz w:val="28"/>
              </w:rPr>
              <w:t>3</w:t>
            </w:r>
            <w:r w:rsidR="00781655" w:rsidRPr="00C37700">
              <w:rPr>
                <w:rFonts w:cstheme="minorBidi"/>
                <w:sz w:val="28"/>
                <w:lang w:val="en-GB" w:eastAsia="en-GB"/>
              </w:rPr>
              <w:tab/>
            </w:r>
            <w:r w:rsidR="00781655" w:rsidRPr="00C37700">
              <w:rPr>
                <w:rStyle w:val="Hyperlink"/>
                <w:sz w:val="28"/>
              </w:rPr>
              <w:t>Software and Hardware</w:t>
            </w:r>
            <w:r w:rsidR="00781655" w:rsidRPr="00C37700">
              <w:rPr>
                <w:webHidden/>
                <w:sz w:val="28"/>
              </w:rPr>
              <w:tab/>
            </w:r>
            <w:r w:rsidR="00781655" w:rsidRPr="00C37700">
              <w:rPr>
                <w:webHidden/>
                <w:sz w:val="28"/>
              </w:rPr>
              <w:fldChar w:fldCharType="begin"/>
            </w:r>
            <w:r w:rsidR="00781655" w:rsidRPr="00C37700">
              <w:rPr>
                <w:webHidden/>
                <w:sz w:val="28"/>
              </w:rPr>
              <w:instrText xml:space="preserve"> PAGEREF _Toc445480909 \h </w:instrText>
            </w:r>
            <w:r w:rsidR="00781655" w:rsidRPr="00C37700">
              <w:rPr>
                <w:webHidden/>
                <w:sz w:val="28"/>
              </w:rPr>
            </w:r>
            <w:r w:rsidR="00781655" w:rsidRPr="00C37700">
              <w:rPr>
                <w:webHidden/>
                <w:sz w:val="28"/>
              </w:rPr>
              <w:fldChar w:fldCharType="separate"/>
            </w:r>
            <w:r w:rsidR="00C37700">
              <w:rPr>
                <w:webHidden/>
                <w:sz w:val="28"/>
              </w:rPr>
              <w:t>4</w:t>
            </w:r>
            <w:r w:rsidR="00781655" w:rsidRPr="00C37700">
              <w:rPr>
                <w:webHidden/>
                <w:sz w:val="28"/>
              </w:rPr>
              <w:fldChar w:fldCharType="end"/>
            </w:r>
          </w:hyperlink>
        </w:p>
        <w:p w14:paraId="08A4AD1C" w14:textId="77777777" w:rsidR="00781655" w:rsidRPr="00C37700" w:rsidRDefault="00560173" w:rsidP="001C71B8">
          <w:pPr>
            <w:pStyle w:val="TOC1"/>
            <w:rPr>
              <w:rFonts w:cstheme="minorBidi"/>
              <w:sz w:val="28"/>
              <w:lang w:val="en-GB" w:eastAsia="en-GB"/>
            </w:rPr>
          </w:pPr>
          <w:hyperlink w:anchor="_Toc445480910" w:history="1">
            <w:r w:rsidR="00781655" w:rsidRPr="00C37700">
              <w:rPr>
                <w:rStyle w:val="Hyperlink"/>
                <w:sz w:val="28"/>
              </w:rPr>
              <w:t>4</w:t>
            </w:r>
            <w:r w:rsidR="00781655" w:rsidRPr="00C37700">
              <w:rPr>
                <w:rFonts w:cstheme="minorBidi"/>
                <w:sz w:val="28"/>
                <w:lang w:val="en-GB" w:eastAsia="en-GB"/>
              </w:rPr>
              <w:tab/>
            </w:r>
            <w:r w:rsidR="00781655" w:rsidRPr="00C37700">
              <w:rPr>
                <w:rStyle w:val="Hyperlink"/>
                <w:sz w:val="28"/>
              </w:rPr>
              <w:t>Graphics and Audio</w:t>
            </w:r>
            <w:r w:rsidR="00781655" w:rsidRPr="00C37700">
              <w:rPr>
                <w:webHidden/>
                <w:sz w:val="28"/>
              </w:rPr>
              <w:tab/>
            </w:r>
            <w:r w:rsidR="00781655" w:rsidRPr="00C37700">
              <w:rPr>
                <w:webHidden/>
                <w:sz w:val="28"/>
              </w:rPr>
              <w:fldChar w:fldCharType="begin"/>
            </w:r>
            <w:r w:rsidR="00781655" w:rsidRPr="00C37700">
              <w:rPr>
                <w:webHidden/>
                <w:sz w:val="28"/>
              </w:rPr>
              <w:instrText xml:space="preserve"> PAGEREF _Toc445480910 \h </w:instrText>
            </w:r>
            <w:r w:rsidR="00781655" w:rsidRPr="00C37700">
              <w:rPr>
                <w:webHidden/>
                <w:sz w:val="28"/>
              </w:rPr>
            </w:r>
            <w:r w:rsidR="00781655" w:rsidRPr="00C37700">
              <w:rPr>
                <w:webHidden/>
                <w:sz w:val="28"/>
              </w:rPr>
              <w:fldChar w:fldCharType="separate"/>
            </w:r>
            <w:r w:rsidR="00C37700">
              <w:rPr>
                <w:webHidden/>
                <w:sz w:val="28"/>
              </w:rPr>
              <w:t>6</w:t>
            </w:r>
            <w:r w:rsidR="00781655" w:rsidRPr="00C37700">
              <w:rPr>
                <w:webHidden/>
                <w:sz w:val="28"/>
              </w:rPr>
              <w:fldChar w:fldCharType="end"/>
            </w:r>
          </w:hyperlink>
        </w:p>
        <w:p w14:paraId="3091B475" w14:textId="77777777" w:rsidR="00781655" w:rsidRPr="00C37700" w:rsidRDefault="00560173" w:rsidP="001C71B8">
          <w:pPr>
            <w:pStyle w:val="TOC1"/>
            <w:rPr>
              <w:rFonts w:cstheme="minorBidi"/>
              <w:sz w:val="28"/>
              <w:lang w:val="en-GB" w:eastAsia="en-GB"/>
            </w:rPr>
          </w:pPr>
          <w:hyperlink w:anchor="_Toc445480911" w:history="1">
            <w:r w:rsidR="00781655" w:rsidRPr="00C37700">
              <w:rPr>
                <w:rStyle w:val="Hyperlink"/>
                <w:sz w:val="28"/>
              </w:rPr>
              <w:t>5</w:t>
            </w:r>
            <w:r w:rsidR="00781655" w:rsidRPr="00C37700">
              <w:rPr>
                <w:rFonts w:cstheme="minorBidi"/>
                <w:sz w:val="28"/>
                <w:lang w:val="en-GB" w:eastAsia="en-GB"/>
              </w:rPr>
              <w:tab/>
            </w:r>
            <w:r w:rsidR="00781655" w:rsidRPr="00C37700">
              <w:rPr>
                <w:rStyle w:val="Hyperlink"/>
                <w:sz w:val="28"/>
              </w:rPr>
              <w:t>Code Structure</w:t>
            </w:r>
            <w:r w:rsidR="00781655" w:rsidRPr="00C37700">
              <w:rPr>
                <w:webHidden/>
                <w:sz w:val="28"/>
              </w:rPr>
              <w:tab/>
            </w:r>
            <w:r w:rsidR="00781655" w:rsidRPr="00C37700">
              <w:rPr>
                <w:webHidden/>
                <w:sz w:val="28"/>
              </w:rPr>
              <w:fldChar w:fldCharType="begin"/>
            </w:r>
            <w:r w:rsidR="00781655" w:rsidRPr="00C37700">
              <w:rPr>
                <w:webHidden/>
                <w:sz w:val="28"/>
              </w:rPr>
              <w:instrText xml:space="preserve"> PAGEREF _Toc445480911 \h </w:instrText>
            </w:r>
            <w:r w:rsidR="00781655" w:rsidRPr="00C37700">
              <w:rPr>
                <w:webHidden/>
                <w:sz w:val="28"/>
              </w:rPr>
            </w:r>
            <w:r w:rsidR="00781655" w:rsidRPr="00C37700">
              <w:rPr>
                <w:webHidden/>
                <w:sz w:val="28"/>
              </w:rPr>
              <w:fldChar w:fldCharType="separate"/>
            </w:r>
            <w:r w:rsidR="00C37700">
              <w:rPr>
                <w:webHidden/>
                <w:sz w:val="28"/>
              </w:rPr>
              <w:t>7</w:t>
            </w:r>
            <w:r w:rsidR="00781655" w:rsidRPr="00C37700">
              <w:rPr>
                <w:webHidden/>
                <w:sz w:val="28"/>
              </w:rPr>
              <w:fldChar w:fldCharType="end"/>
            </w:r>
          </w:hyperlink>
        </w:p>
        <w:p w14:paraId="60C4C990" w14:textId="77777777" w:rsidR="00781655" w:rsidRPr="00C37700" w:rsidRDefault="00560173" w:rsidP="001C71B8">
          <w:pPr>
            <w:pStyle w:val="TOC1"/>
            <w:rPr>
              <w:rFonts w:cstheme="minorBidi"/>
              <w:sz w:val="28"/>
              <w:lang w:val="en-GB" w:eastAsia="en-GB"/>
            </w:rPr>
          </w:pPr>
          <w:hyperlink w:anchor="_Toc445480912" w:history="1">
            <w:r w:rsidR="00781655" w:rsidRPr="00C37700">
              <w:rPr>
                <w:rStyle w:val="Hyperlink"/>
                <w:sz w:val="28"/>
              </w:rPr>
              <w:t>6</w:t>
            </w:r>
            <w:r w:rsidR="00781655" w:rsidRPr="00C37700">
              <w:rPr>
                <w:rFonts w:cstheme="minorBidi"/>
                <w:sz w:val="28"/>
                <w:lang w:val="en-GB" w:eastAsia="en-GB"/>
              </w:rPr>
              <w:tab/>
            </w:r>
            <w:r w:rsidR="00781655" w:rsidRPr="00C37700">
              <w:rPr>
                <w:rStyle w:val="Hyperlink"/>
                <w:sz w:val="28"/>
              </w:rPr>
              <w:t>Game Specific Features</w:t>
            </w:r>
            <w:r w:rsidR="00781655" w:rsidRPr="00C37700">
              <w:rPr>
                <w:webHidden/>
                <w:sz w:val="28"/>
              </w:rPr>
              <w:tab/>
            </w:r>
            <w:r w:rsidR="00781655" w:rsidRPr="00C37700">
              <w:rPr>
                <w:webHidden/>
                <w:sz w:val="28"/>
              </w:rPr>
              <w:fldChar w:fldCharType="begin"/>
            </w:r>
            <w:r w:rsidR="00781655" w:rsidRPr="00C37700">
              <w:rPr>
                <w:webHidden/>
                <w:sz w:val="28"/>
              </w:rPr>
              <w:instrText xml:space="preserve"> PAGEREF _Toc445480912 \h </w:instrText>
            </w:r>
            <w:r w:rsidR="00781655" w:rsidRPr="00C37700">
              <w:rPr>
                <w:webHidden/>
                <w:sz w:val="28"/>
              </w:rPr>
            </w:r>
            <w:r w:rsidR="00781655" w:rsidRPr="00C37700">
              <w:rPr>
                <w:webHidden/>
                <w:sz w:val="28"/>
              </w:rPr>
              <w:fldChar w:fldCharType="separate"/>
            </w:r>
            <w:r w:rsidR="00C37700">
              <w:rPr>
                <w:webHidden/>
                <w:sz w:val="28"/>
              </w:rPr>
              <w:t>8</w:t>
            </w:r>
            <w:r w:rsidR="00781655" w:rsidRPr="00C37700">
              <w:rPr>
                <w:webHidden/>
                <w:sz w:val="28"/>
              </w:rPr>
              <w:fldChar w:fldCharType="end"/>
            </w:r>
          </w:hyperlink>
        </w:p>
        <w:p w14:paraId="78758A14" w14:textId="77777777" w:rsidR="00781655" w:rsidRPr="00C37700" w:rsidRDefault="00560173" w:rsidP="001C71B8">
          <w:pPr>
            <w:pStyle w:val="TOC1"/>
            <w:rPr>
              <w:rFonts w:cstheme="minorBidi"/>
              <w:sz w:val="28"/>
              <w:lang w:val="en-GB" w:eastAsia="en-GB"/>
            </w:rPr>
          </w:pPr>
          <w:hyperlink w:anchor="_Toc445480913" w:history="1">
            <w:r w:rsidR="00781655" w:rsidRPr="00C37700">
              <w:rPr>
                <w:rStyle w:val="Hyperlink"/>
                <w:sz w:val="28"/>
              </w:rPr>
              <w:t>7</w:t>
            </w:r>
            <w:r w:rsidR="00781655" w:rsidRPr="00C37700">
              <w:rPr>
                <w:rFonts w:cstheme="minorBidi"/>
                <w:sz w:val="28"/>
                <w:lang w:val="en-GB" w:eastAsia="en-GB"/>
              </w:rPr>
              <w:tab/>
            </w:r>
            <w:r w:rsidR="00781655" w:rsidRPr="00C37700">
              <w:rPr>
                <w:rStyle w:val="Hyperlink"/>
                <w:sz w:val="28"/>
              </w:rPr>
              <w:t>Time Management Plan</w:t>
            </w:r>
            <w:r w:rsidR="00781655" w:rsidRPr="00C37700">
              <w:rPr>
                <w:webHidden/>
                <w:sz w:val="28"/>
              </w:rPr>
              <w:tab/>
            </w:r>
            <w:r w:rsidR="00781655" w:rsidRPr="00C37700">
              <w:rPr>
                <w:webHidden/>
                <w:sz w:val="28"/>
              </w:rPr>
              <w:fldChar w:fldCharType="begin"/>
            </w:r>
            <w:r w:rsidR="00781655" w:rsidRPr="00C37700">
              <w:rPr>
                <w:webHidden/>
                <w:sz w:val="28"/>
              </w:rPr>
              <w:instrText xml:space="preserve"> PAGEREF _Toc445480913 \h </w:instrText>
            </w:r>
            <w:r w:rsidR="00781655" w:rsidRPr="00C37700">
              <w:rPr>
                <w:webHidden/>
                <w:sz w:val="28"/>
              </w:rPr>
            </w:r>
            <w:r w:rsidR="00781655" w:rsidRPr="00C37700">
              <w:rPr>
                <w:webHidden/>
                <w:sz w:val="28"/>
              </w:rPr>
              <w:fldChar w:fldCharType="separate"/>
            </w:r>
            <w:r w:rsidR="00C37700">
              <w:rPr>
                <w:webHidden/>
                <w:sz w:val="28"/>
              </w:rPr>
              <w:t>9</w:t>
            </w:r>
            <w:r w:rsidR="00781655" w:rsidRPr="00C37700">
              <w:rPr>
                <w:webHidden/>
                <w:sz w:val="28"/>
              </w:rPr>
              <w:fldChar w:fldCharType="end"/>
            </w:r>
          </w:hyperlink>
        </w:p>
        <w:p w14:paraId="503F0944" w14:textId="77777777" w:rsidR="00781655" w:rsidRPr="00C37700" w:rsidRDefault="00560173" w:rsidP="001C71B8">
          <w:pPr>
            <w:pStyle w:val="TOC1"/>
            <w:rPr>
              <w:rFonts w:cstheme="minorBidi"/>
              <w:sz w:val="28"/>
              <w:lang w:val="en-GB" w:eastAsia="en-GB"/>
            </w:rPr>
          </w:pPr>
          <w:hyperlink w:anchor="_Toc445480914" w:history="1">
            <w:r w:rsidR="00781655" w:rsidRPr="00C37700">
              <w:rPr>
                <w:rStyle w:val="Hyperlink"/>
                <w:sz w:val="28"/>
              </w:rPr>
              <w:t>8</w:t>
            </w:r>
            <w:r w:rsidR="00781655" w:rsidRPr="00C37700">
              <w:rPr>
                <w:rFonts w:cstheme="minorBidi"/>
                <w:sz w:val="28"/>
                <w:lang w:val="en-GB" w:eastAsia="en-GB"/>
              </w:rPr>
              <w:tab/>
            </w:r>
            <w:r w:rsidR="00781655" w:rsidRPr="00C37700">
              <w:rPr>
                <w:rStyle w:val="Hyperlink"/>
                <w:sz w:val="28"/>
              </w:rPr>
              <w:t>Bibliography</w:t>
            </w:r>
            <w:r w:rsidR="00781655" w:rsidRPr="00C37700">
              <w:rPr>
                <w:webHidden/>
                <w:sz w:val="28"/>
              </w:rPr>
              <w:tab/>
            </w:r>
            <w:r w:rsidR="00781655" w:rsidRPr="00C37700">
              <w:rPr>
                <w:webHidden/>
                <w:sz w:val="28"/>
              </w:rPr>
              <w:fldChar w:fldCharType="begin"/>
            </w:r>
            <w:r w:rsidR="00781655" w:rsidRPr="00C37700">
              <w:rPr>
                <w:webHidden/>
                <w:sz w:val="28"/>
              </w:rPr>
              <w:instrText xml:space="preserve"> PAGEREF _Toc445480914 \h </w:instrText>
            </w:r>
            <w:r w:rsidR="00781655" w:rsidRPr="00C37700">
              <w:rPr>
                <w:webHidden/>
                <w:sz w:val="28"/>
              </w:rPr>
            </w:r>
            <w:r w:rsidR="00781655" w:rsidRPr="00C37700">
              <w:rPr>
                <w:webHidden/>
                <w:sz w:val="28"/>
              </w:rPr>
              <w:fldChar w:fldCharType="separate"/>
            </w:r>
            <w:r w:rsidR="00C37700">
              <w:rPr>
                <w:webHidden/>
                <w:sz w:val="28"/>
              </w:rPr>
              <w:t>10</w:t>
            </w:r>
            <w:r w:rsidR="00781655" w:rsidRPr="00C37700">
              <w:rPr>
                <w:webHidden/>
                <w:sz w:val="28"/>
              </w:rPr>
              <w:fldChar w:fldCharType="end"/>
            </w:r>
          </w:hyperlink>
        </w:p>
        <w:p w14:paraId="29AAC617" w14:textId="77777777" w:rsidR="00781655" w:rsidRPr="00C37700" w:rsidRDefault="00781655" w:rsidP="001C71B8">
          <w:pPr>
            <w:pStyle w:val="TOC1"/>
            <w:rPr>
              <w:rStyle w:val="Hyperlink"/>
              <w:sz w:val="28"/>
            </w:rPr>
          </w:pPr>
        </w:p>
        <w:p w14:paraId="177E2032" w14:textId="2F28DF91" w:rsidR="00781655" w:rsidRPr="00C37700" w:rsidRDefault="00781655" w:rsidP="001C71B8">
          <w:pPr>
            <w:pStyle w:val="TOC1"/>
            <w:rPr>
              <w:rStyle w:val="Hyperlink"/>
              <w:b/>
              <w:color w:val="auto"/>
              <w:sz w:val="28"/>
            </w:rPr>
          </w:pPr>
          <w:r w:rsidRPr="00C37700">
            <w:rPr>
              <w:rStyle w:val="Hyperlink"/>
              <w:b/>
              <w:color w:val="auto"/>
              <w:sz w:val="28"/>
            </w:rPr>
            <w:t>APPENDIX A - GRAPHICS:</w:t>
          </w:r>
        </w:p>
        <w:p w14:paraId="1D53540A" w14:textId="77777777" w:rsidR="00781655" w:rsidRPr="00C37700" w:rsidRDefault="00560173" w:rsidP="001C71B8">
          <w:pPr>
            <w:pStyle w:val="TOC1"/>
            <w:rPr>
              <w:rFonts w:cstheme="minorBidi"/>
              <w:sz w:val="28"/>
              <w:lang w:val="en-GB" w:eastAsia="en-GB"/>
            </w:rPr>
          </w:pPr>
          <w:hyperlink w:anchor="_Toc445480915" w:history="1">
            <w:r w:rsidR="00781655" w:rsidRPr="00C37700">
              <w:rPr>
                <w:rStyle w:val="Hyperlink"/>
                <w:sz w:val="28"/>
              </w:rPr>
              <w:t>1</w:t>
            </w:r>
            <w:r w:rsidR="00781655" w:rsidRPr="00C37700">
              <w:rPr>
                <w:rFonts w:cstheme="minorBidi"/>
                <w:sz w:val="28"/>
                <w:lang w:val="en-GB" w:eastAsia="en-GB"/>
              </w:rPr>
              <w:tab/>
            </w:r>
            <w:r w:rsidR="00781655" w:rsidRPr="00C37700">
              <w:rPr>
                <w:rStyle w:val="Hyperlink"/>
                <w:sz w:val="28"/>
              </w:rPr>
              <w:t>Staff</w:t>
            </w:r>
            <w:r w:rsidR="00781655" w:rsidRPr="00C37700">
              <w:rPr>
                <w:webHidden/>
                <w:sz w:val="28"/>
              </w:rPr>
              <w:tab/>
            </w:r>
            <w:r w:rsidR="00781655" w:rsidRPr="00C37700">
              <w:rPr>
                <w:webHidden/>
                <w:sz w:val="28"/>
              </w:rPr>
              <w:fldChar w:fldCharType="begin"/>
            </w:r>
            <w:r w:rsidR="00781655" w:rsidRPr="00C37700">
              <w:rPr>
                <w:webHidden/>
                <w:sz w:val="28"/>
              </w:rPr>
              <w:instrText xml:space="preserve"> PAGEREF _Toc445480915 \h </w:instrText>
            </w:r>
            <w:r w:rsidR="00781655" w:rsidRPr="00C37700">
              <w:rPr>
                <w:webHidden/>
                <w:sz w:val="28"/>
              </w:rPr>
            </w:r>
            <w:r w:rsidR="00781655" w:rsidRPr="00C37700">
              <w:rPr>
                <w:webHidden/>
                <w:sz w:val="28"/>
              </w:rPr>
              <w:fldChar w:fldCharType="separate"/>
            </w:r>
            <w:r w:rsidR="00C37700">
              <w:rPr>
                <w:webHidden/>
                <w:sz w:val="28"/>
              </w:rPr>
              <w:t>11</w:t>
            </w:r>
            <w:r w:rsidR="00781655" w:rsidRPr="00C37700">
              <w:rPr>
                <w:webHidden/>
                <w:sz w:val="28"/>
              </w:rPr>
              <w:fldChar w:fldCharType="end"/>
            </w:r>
          </w:hyperlink>
        </w:p>
        <w:p w14:paraId="20CBD169" w14:textId="77777777" w:rsidR="00781655" w:rsidRPr="00C37700" w:rsidRDefault="00560173" w:rsidP="001C71B8">
          <w:pPr>
            <w:pStyle w:val="TOC1"/>
            <w:rPr>
              <w:rFonts w:cstheme="minorBidi"/>
              <w:sz w:val="28"/>
              <w:lang w:val="en-GB" w:eastAsia="en-GB"/>
            </w:rPr>
          </w:pPr>
          <w:hyperlink w:anchor="_Toc445480916" w:history="1">
            <w:r w:rsidR="00781655" w:rsidRPr="00C37700">
              <w:rPr>
                <w:rStyle w:val="Hyperlink"/>
                <w:sz w:val="28"/>
              </w:rPr>
              <w:t>2</w:t>
            </w:r>
            <w:r w:rsidR="00781655" w:rsidRPr="00C37700">
              <w:rPr>
                <w:rFonts w:cstheme="minorBidi"/>
                <w:sz w:val="28"/>
                <w:lang w:val="en-GB" w:eastAsia="en-GB"/>
              </w:rPr>
              <w:tab/>
            </w:r>
            <w:r w:rsidR="00781655" w:rsidRPr="00C37700">
              <w:rPr>
                <w:rStyle w:val="Hyperlink"/>
                <w:sz w:val="28"/>
              </w:rPr>
              <w:t>Customers</w:t>
            </w:r>
            <w:r w:rsidR="00781655" w:rsidRPr="00C37700">
              <w:rPr>
                <w:webHidden/>
                <w:sz w:val="28"/>
              </w:rPr>
              <w:tab/>
            </w:r>
            <w:r w:rsidR="00781655" w:rsidRPr="00C37700">
              <w:rPr>
                <w:webHidden/>
                <w:sz w:val="28"/>
              </w:rPr>
              <w:fldChar w:fldCharType="begin"/>
            </w:r>
            <w:r w:rsidR="00781655" w:rsidRPr="00C37700">
              <w:rPr>
                <w:webHidden/>
                <w:sz w:val="28"/>
              </w:rPr>
              <w:instrText xml:space="preserve"> PAGEREF _Toc445480916 \h </w:instrText>
            </w:r>
            <w:r w:rsidR="00781655" w:rsidRPr="00C37700">
              <w:rPr>
                <w:webHidden/>
                <w:sz w:val="28"/>
              </w:rPr>
            </w:r>
            <w:r w:rsidR="00781655" w:rsidRPr="00C37700">
              <w:rPr>
                <w:webHidden/>
                <w:sz w:val="28"/>
              </w:rPr>
              <w:fldChar w:fldCharType="separate"/>
            </w:r>
            <w:r w:rsidR="00C37700">
              <w:rPr>
                <w:webHidden/>
                <w:sz w:val="28"/>
              </w:rPr>
              <w:t>12</w:t>
            </w:r>
            <w:r w:rsidR="00781655" w:rsidRPr="00C37700">
              <w:rPr>
                <w:webHidden/>
                <w:sz w:val="28"/>
              </w:rPr>
              <w:fldChar w:fldCharType="end"/>
            </w:r>
          </w:hyperlink>
        </w:p>
        <w:p w14:paraId="462D7173" w14:textId="77777777" w:rsidR="00781655" w:rsidRPr="00C37700" w:rsidRDefault="00560173" w:rsidP="001C71B8">
          <w:pPr>
            <w:pStyle w:val="TOC1"/>
            <w:rPr>
              <w:rFonts w:cstheme="minorBidi"/>
              <w:sz w:val="28"/>
              <w:lang w:val="en-GB" w:eastAsia="en-GB"/>
            </w:rPr>
          </w:pPr>
          <w:hyperlink w:anchor="_Toc445480917" w:history="1">
            <w:r w:rsidR="00781655" w:rsidRPr="00C37700">
              <w:rPr>
                <w:rStyle w:val="Hyperlink"/>
                <w:sz w:val="28"/>
              </w:rPr>
              <w:t>3</w:t>
            </w:r>
            <w:r w:rsidR="00781655" w:rsidRPr="00C37700">
              <w:rPr>
                <w:rFonts w:cstheme="minorBidi"/>
                <w:sz w:val="28"/>
                <w:lang w:val="en-GB" w:eastAsia="en-GB"/>
              </w:rPr>
              <w:tab/>
            </w:r>
            <w:r w:rsidR="00781655" w:rsidRPr="00C37700">
              <w:rPr>
                <w:rStyle w:val="Hyperlink"/>
                <w:sz w:val="28"/>
              </w:rPr>
              <w:t>Screens</w:t>
            </w:r>
            <w:r w:rsidR="00781655" w:rsidRPr="00C37700">
              <w:rPr>
                <w:webHidden/>
                <w:sz w:val="28"/>
              </w:rPr>
              <w:tab/>
            </w:r>
            <w:r w:rsidR="00781655" w:rsidRPr="00C37700">
              <w:rPr>
                <w:webHidden/>
                <w:sz w:val="28"/>
              </w:rPr>
              <w:fldChar w:fldCharType="begin"/>
            </w:r>
            <w:r w:rsidR="00781655" w:rsidRPr="00C37700">
              <w:rPr>
                <w:webHidden/>
                <w:sz w:val="28"/>
              </w:rPr>
              <w:instrText xml:space="preserve"> PAGEREF _Toc445480917 \h </w:instrText>
            </w:r>
            <w:r w:rsidR="00781655" w:rsidRPr="00C37700">
              <w:rPr>
                <w:webHidden/>
                <w:sz w:val="28"/>
              </w:rPr>
            </w:r>
            <w:r w:rsidR="00781655" w:rsidRPr="00C37700">
              <w:rPr>
                <w:webHidden/>
                <w:sz w:val="28"/>
              </w:rPr>
              <w:fldChar w:fldCharType="separate"/>
            </w:r>
            <w:r w:rsidR="00C37700">
              <w:rPr>
                <w:webHidden/>
                <w:sz w:val="28"/>
              </w:rPr>
              <w:t>12</w:t>
            </w:r>
            <w:r w:rsidR="00781655" w:rsidRPr="00C37700">
              <w:rPr>
                <w:webHidden/>
                <w:sz w:val="28"/>
              </w:rPr>
              <w:fldChar w:fldCharType="end"/>
            </w:r>
          </w:hyperlink>
        </w:p>
        <w:p w14:paraId="58662D7B" w14:textId="77777777" w:rsidR="00781655" w:rsidRPr="00C37700" w:rsidRDefault="00560173" w:rsidP="001C71B8">
          <w:pPr>
            <w:pStyle w:val="TOC1"/>
            <w:rPr>
              <w:rFonts w:cstheme="minorBidi"/>
              <w:sz w:val="28"/>
              <w:lang w:val="en-GB" w:eastAsia="en-GB"/>
            </w:rPr>
          </w:pPr>
          <w:hyperlink w:anchor="_Toc445480918" w:history="1">
            <w:r w:rsidR="00781655" w:rsidRPr="00C37700">
              <w:rPr>
                <w:rStyle w:val="Hyperlink"/>
                <w:sz w:val="28"/>
              </w:rPr>
              <w:t>4</w:t>
            </w:r>
            <w:r w:rsidR="00781655" w:rsidRPr="00C37700">
              <w:rPr>
                <w:rFonts w:cstheme="minorBidi"/>
                <w:sz w:val="28"/>
                <w:lang w:val="en-GB" w:eastAsia="en-GB"/>
              </w:rPr>
              <w:tab/>
            </w:r>
            <w:r w:rsidR="00781655" w:rsidRPr="00C37700">
              <w:rPr>
                <w:rStyle w:val="Hyperlink"/>
                <w:sz w:val="28"/>
              </w:rPr>
              <w:t>Other Purchasable Items</w:t>
            </w:r>
            <w:r w:rsidR="00781655" w:rsidRPr="00C37700">
              <w:rPr>
                <w:webHidden/>
                <w:sz w:val="28"/>
              </w:rPr>
              <w:tab/>
            </w:r>
            <w:r w:rsidR="00781655" w:rsidRPr="00C37700">
              <w:rPr>
                <w:webHidden/>
                <w:sz w:val="28"/>
              </w:rPr>
              <w:fldChar w:fldCharType="begin"/>
            </w:r>
            <w:r w:rsidR="00781655" w:rsidRPr="00C37700">
              <w:rPr>
                <w:webHidden/>
                <w:sz w:val="28"/>
              </w:rPr>
              <w:instrText xml:space="preserve"> PAGEREF _Toc445480918 \h </w:instrText>
            </w:r>
            <w:r w:rsidR="00781655" w:rsidRPr="00C37700">
              <w:rPr>
                <w:webHidden/>
                <w:sz w:val="28"/>
              </w:rPr>
            </w:r>
            <w:r w:rsidR="00781655" w:rsidRPr="00C37700">
              <w:rPr>
                <w:webHidden/>
                <w:sz w:val="28"/>
              </w:rPr>
              <w:fldChar w:fldCharType="separate"/>
            </w:r>
            <w:r w:rsidR="00C37700">
              <w:rPr>
                <w:webHidden/>
                <w:sz w:val="28"/>
              </w:rPr>
              <w:t>13</w:t>
            </w:r>
            <w:r w:rsidR="00781655" w:rsidRPr="00C37700">
              <w:rPr>
                <w:webHidden/>
                <w:sz w:val="28"/>
              </w:rPr>
              <w:fldChar w:fldCharType="end"/>
            </w:r>
          </w:hyperlink>
        </w:p>
        <w:p w14:paraId="62EBA651" w14:textId="77777777" w:rsidR="00781655" w:rsidRPr="00C37700" w:rsidRDefault="00560173" w:rsidP="001C71B8">
          <w:pPr>
            <w:pStyle w:val="TOC1"/>
            <w:rPr>
              <w:rFonts w:cstheme="minorBidi"/>
              <w:sz w:val="28"/>
              <w:lang w:val="en-GB" w:eastAsia="en-GB"/>
            </w:rPr>
          </w:pPr>
          <w:hyperlink w:anchor="_Toc445480919" w:history="1">
            <w:r w:rsidR="00781655" w:rsidRPr="00C37700">
              <w:rPr>
                <w:rStyle w:val="Hyperlink"/>
                <w:sz w:val="28"/>
              </w:rPr>
              <w:t>5</w:t>
            </w:r>
            <w:r w:rsidR="00781655" w:rsidRPr="00C37700">
              <w:rPr>
                <w:rFonts w:cstheme="minorBidi"/>
                <w:sz w:val="28"/>
                <w:lang w:val="en-GB" w:eastAsia="en-GB"/>
              </w:rPr>
              <w:tab/>
            </w:r>
            <w:r w:rsidR="00781655" w:rsidRPr="00C37700">
              <w:rPr>
                <w:rStyle w:val="Hyperlink"/>
                <w:sz w:val="28"/>
              </w:rPr>
              <w:t>Buttons</w:t>
            </w:r>
            <w:r w:rsidR="00781655" w:rsidRPr="00C37700">
              <w:rPr>
                <w:webHidden/>
                <w:sz w:val="28"/>
              </w:rPr>
              <w:tab/>
            </w:r>
            <w:r w:rsidR="00781655" w:rsidRPr="00C37700">
              <w:rPr>
                <w:webHidden/>
                <w:sz w:val="28"/>
              </w:rPr>
              <w:fldChar w:fldCharType="begin"/>
            </w:r>
            <w:r w:rsidR="00781655" w:rsidRPr="00C37700">
              <w:rPr>
                <w:webHidden/>
                <w:sz w:val="28"/>
              </w:rPr>
              <w:instrText xml:space="preserve"> PAGEREF _Toc445480919 \h </w:instrText>
            </w:r>
            <w:r w:rsidR="00781655" w:rsidRPr="00C37700">
              <w:rPr>
                <w:webHidden/>
                <w:sz w:val="28"/>
              </w:rPr>
            </w:r>
            <w:r w:rsidR="00781655" w:rsidRPr="00C37700">
              <w:rPr>
                <w:webHidden/>
                <w:sz w:val="28"/>
              </w:rPr>
              <w:fldChar w:fldCharType="separate"/>
            </w:r>
            <w:r w:rsidR="00C37700">
              <w:rPr>
                <w:webHidden/>
                <w:sz w:val="28"/>
              </w:rPr>
              <w:t>13</w:t>
            </w:r>
            <w:r w:rsidR="00781655" w:rsidRPr="00C37700">
              <w:rPr>
                <w:webHidden/>
                <w:sz w:val="28"/>
              </w:rPr>
              <w:fldChar w:fldCharType="end"/>
            </w:r>
          </w:hyperlink>
        </w:p>
        <w:p w14:paraId="05585B14" w14:textId="77777777" w:rsidR="00781655" w:rsidRPr="00C37700" w:rsidRDefault="00560173" w:rsidP="001C71B8">
          <w:pPr>
            <w:pStyle w:val="TOC1"/>
            <w:rPr>
              <w:rFonts w:cstheme="minorBidi"/>
              <w:sz w:val="28"/>
              <w:lang w:val="en-GB" w:eastAsia="en-GB"/>
            </w:rPr>
          </w:pPr>
          <w:hyperlink w:anchor="_Toc445480920" w:history="1">
            <w:r w:rsidR="00781655" w:rsidRPr="00C37700">
              <w:rPr>
                <w:rStyle w:val="Hyperlink"/>
                <w:sz w:val="28"/>
              </w:rPr>
              <w:t>6</w:t>
            </w:r>
            <w:r w:rsidR="00781655" w:rsidRPr="00C37700">
              <w:rPr>
                <w:rFonts w:cstheme="minorBidi"/>
                <w:sz w:val="28"/>
                <w:lang w:val="en-GB" w:eastAsia="en-GB"/>
              </w:rPr>
              <w:tab/>
            </w:r>
            <w:r w:rsidR="00781655" w:rsidRPr="00C37700">
              <w:rPr>
                <w:rStyle w:val="Hyperlink"/>
                <w:sz w:val="28"/>
              </w:rPr>
              <w:t>Currencies</w:t>
            </w:r>
            <w:r w:rsidR="00781655" w:rsidRPr="00C37700">
              <w:rPr>
                <w:webHidden/>
                <w:sz w:val="28"/>
              </w:rPr>
              <w:tab/>
            </w:r>
            <w:r w:rsidR="00781655" w:rsidRPr="00C37700">
              <w:rPr>
                <w:webHidden/>
                <w:sz w:val="28"/>
              </w:rPr>
              <w:fldChar w:fldCharType="begin"/>
            </w:r>
            <w:r w:rsidR="00781655" w:rsidRPr="00C37700">
              <w:rPr>
                <w:webHidden/>
                <w:sz w:val="28"/>
              </w:rPr>
              <w:instrText xml:space="preserve"> PAGEREF _Toc445480920 \h </w:instrText>
            </w:r>
            <w:r w:rsidR="00781655" w:rsidRPr="00C37700">
              <w:rPr>
                <w:webHidden/>
                <w:sz w:val="28"/>
              </w:rPr>
            </w:r>
            <w:r w:rsidR="00781655" w:rsidRPr="00C37700">
              <w:rPr>
                <w:webHidden/>
                <w:sz w:val="28"/>
              </w:rPr>
              <w:fldChar w:fldCharType="separate"/>
            </w:r>
            <w:r w:rsidR="00C37700">
              <w:rPr>
                <w:webHidden/>
                <w:sz w:val="28"/>
              </w:rPr>
              <w:t>13</w:t>
            </w:r>
            <w:r w:rsidR="00781655" w:rsidRPr="00C37700">
              <w:rPr>
                <w:webHidden/>
                <w:sz w:val="28"/>
              </w:rPr>
              <w:fldChar w:fldCharType="end"/>
            </w:r>
          </w:hyperlink>
        </w:p>
        <w:p w14:paraId="61DE3407" w14:textId="260FCF77" w:rsidR="002F012E" w:rsidRPr="001C71B8" w:rsidRDefault="002F012E">
          <w:pPr>
            <w:rPr>
              <w:sz w:val="24"/>
            </w:rPr>
          </w:pPr>
          <w:r w:rsidRPr="00C37700">
            <w:rPr>
              <w:b/>
              <w:bCs/>
              <w:noProof/>
              <w:sz w:val="24"/>
            </w:rPr>
            <w:fldChar w:fldCharType="end"/>
          </w:r>
        </w:p>
      </w:sdtContent>
    </w:sdt>
    <w:p w14:paraId="249E294F" w14:textId="77777777" w:rsidR="002F012E" w:rsidRPr="001C71B8" w:rsidRDefault="002F012E" w:rsidP="002F012E">
      <w:pPr>
        <w:rPr>
          <w:sz w:val="24"/>
        </w:rPr>
      </w:pPr>
    </w:p>
    <w:p w14:paraId="3EE5574D" w14:textId="77777777" w:rsidR="002F012E" w:rsidRPr="001C71B8" w:rsidRDefault="002F012E" w:rsidP="002F012E">
      <w:pPr>
        <w:rPr>
          <w:sz w:val="24"/>
        </w:rPr>
      </w:pPr>
    </w:p>
    <w:p w14:paraId="797C8CD1" w14:textId="77777777" w:rsidR="002F012E" w:rsidRPr="001C71B8" w:rsidRDefault="002F012E" w:rsidP="002F012E">
      <w:pPr>
        <w:rPr>
          <w:sz w:val="24"/>
        </w:rPr>
      </w:pPr>
    </w:p>
    <w:p w14:paraId="4FED55D5" w14:textId="77777777" w:rsidR="002F012E" w:rsidRPr="001C71B8" w:rsidRDefault="002F012E" w:rsidP="002F012E">
      <w:pPr>
        <w:rPr>
          <w:sz w:val="24"/>
        </w:rPr>
      </w:pPr>
    </w:p>
    <w:p w14:paraId="78836EBD" w14:textId="77777777" w:rsidR="002F012E" w:rsidRPr="001C71B8" w:rsidRDefault="002F012E" w:rsidP="002F012E">
      <w:pPr>
        <w:rPr>
          <w:sz w:val="24"/>
        </w:rPr>
      </w:pPr>
    </w:p>
    <w:p w14:paraId="6663EB9B" w14:textId="77777777" w:rsidR="002F012E" w:rsidRPr="001C71B8" w:rsidRDefault="002F012E" w:rsidP="002F012E">
      <w:pPr>
        <w:rPr>
          <w:sz w:val="24"/>
        </w:rPr>
      </w:pPr>
    </w:p>
    <w:p w14:paraId="7FA26662" w14:textId="77777777" w:rsidR="002F012E" w:rsidRPr="001C71B8" w:rsidRDefault="002F012E" w:rsidP="002F012E">
      <w:pPr>
        <w:rPr>
          <w:sz w:val="24"/>
        </w:rPr>
      </w:pPr>
    </w:p>
    <w:p w14:paraId="55ED8418" w14:textId="77777777" w:rsidR="002F012E" w:rsidRPr="001C71B8" w:rsidRDefault="002F012E" w:rsidP="002F012E">
      <w:pPr>
        <w:rPr>
          <w:sz w:val="24"/>
        </w:rPr>
      </w:pPr>
    </w:p>
    <w:p w14:paraId="3A827A04" w14:textId="77777777" w:rsidR="002F012E" w:rsidRPr="001C71B8" w:rsidRDefault="002F012E" w:rsidP="002F012E">
      <w:pPr>
        <w:rPr>
          <w:sz w:val="24"/>
        </w:rPr>
      </w:pPr>
    </w:p>
    <w:p w14:paraId="7865D99A" w14:textId="32EC8BE1" w:rsidR="005C5DB4" w:rsidRDefault="004D1D46">
      <w:pPr>
        <w:pStyle w:val="Heading1"/>
        <w:rPr>
          <w:sz w:val="40"/>
        </w:rPr>
      </w:pPr>
      <w:bookmarkStart w:id="0" w:name="_Toc445480907"/>
      <w:r w:rsidRPr="001C71B8">
        <w:rPr>
          <w:sz w:val="40"/>
        </w:rPr>
        <w:lastRenderedPageBreak/>
        <w:t>Basic Concept</w:t>
      </w:r>
      <w:bookmarkEnd w:id="0"/>
    </w:p>
    <w:p w14:paraId="4D3208B0" w14:textId="585CC779" w:rsidR="00B73F6C" w:rsidRDefault="00B73F6C" w:rsidP="00B73F6C">
      <w:pPr>
        <w:pStyle w:val="NoSpacing"/>
      </w:pPr>
    </w:p>
    <w:p w14:paraId="1E4BADF1" w14:textId="048EEFA8" w:rsidR="00B73F6C" w:rsidRDefault="00B73F6C" w:rsidP="00B73F6C">
      <w:pPr>
        <w:pStyle w:val="NoSpacing"/>
      </w:pPr>
      <w:r>
        <w:t>My game is………</w:t>
      </w:r>
    </w:p>
    <w:p w14:paraId="25B44F2C" w14:textId="5E369979" w:rsidR="00B73F6C" w:rsidRDefault="001F79A7" w:rsidP="00B73F6C">
      <w:pPr>
        <w:pStyle w:val="NoSpacing"/>
      </w:pPr>
      <w:r>
        <w:rPr>
          <w:noProof/>
          <w:lang w:val="en-GB" w:eastAsia="en-GB"/>
        </w:rPr>
        <w:drawing>
          <wp:inline distT="0" distB="0" distL="0" distR="0" wp14:anchorId="6FAA8F25" wp14:editId="613C3D77">
            <wp:extent cx="1608314" cy="2463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15157" cy="2474283"/>
                    </a:xfrm>
                    <a:prstGeom prst="rect">
                      <a:avLst/>
                    </a:prstGeom>
                  </pic:spPr>
                </pic:pic>
              </a:graphicData>
            </a:graphic>
          </wp:inline>
        </w:drawing>
      </w:r>
    </w:p>
    <w:p w14:paraId="4AB977EC" w14:textId="77777777" w:rsidR="00B73F6C" w:rsidRDefault="00B73F6C" w:rsidP="00B73F6C">
      <w:pPr>
        <w:pStyle w:val="NoSpacing"/>
      </w:pPr>
    </w:p>
    <w:p w14:paraId="4319D6AB" w14:textId="77777777" w:rsidR="00B73F6C" w:rsidRDefault="00B73F6C" w:rsidP="00B73F6C">
      <w:pPr>
        <w:pStyle w:val="NoSpacing"/>
      </w:pPr>
    </w:p>
    <w:p w14:paraId="7D4C6975" w14:textId="77777777" w:rsidR="00B73F6C" w:rsidRPr="00B73F6C" w:rsidRDefault="00B73F6C" w:rsidP="00B73F6C">
      <w:pPr>
        <w:pStyle w:val="NoSpacing"/>
      </w:pPr>
    </w:p>
    <w:p w14:paraId="10534294" w14:textId="48504965" w:rsidR="00F760F5" w:rsidRPr="00823045" w:rsidRDefault="00F760F5" w:rsidP="00157DD4">
      <w:pPr>
        <w:pStyle w:val="NoSpacing"/>
        <w:numPr>
          <w:ilvl w:val="0"/>
          <w:numId w:val="18"/>
        </w:numPr>
        <w:rPr>
          <w:b/>
          <w:sz w:val="24"/>
          <w:u w:val="single"/>
        </w:rPr>
      </w:pPr>
      <w:r w:rsidRPr="00157DD4">
        <w:rPr>
          <w:sz w:val="24"/>
        </w:rPr>
        <w:t xml:space="preserve">TITLE: </w:t>
      </w:r>
      <w:r w:rsidRPr="00823045">
        <w:rPr>
          <w:b/>
          <w:sz w:val="24"/>
          <w:u w:val="single"/>
        </w:rPr>
        <w:t>“Movies and Shakers”</w:t>
      </w:r>
    </w:p>
    <w:p w14:paraId="2C23C0FB" w14:textId="4B1C8BDF" w:rsidR="00F760F5" w:rsidRDefault="00F760F5" w:rsidP="00157DD4">
      <w:pPr>
        <w:pStyle w:val="NoSpacing"/>
        <w:numPr>
          <w:ilvl w:val="0"/>
          <w:numId w:val="18"/>
        </w:numPr>
        <w:rPr>
          <w:sz w:val="24"/>
        </w:rPr>
      </w:pPr>
      <w:r w:rsidRPr="00157DD4">
        <w:rPr>
          <w:sz w:val="24"/>
        </w:rPr>
        <w:t>GENRE: Management and Simulation</w:t>
      </w:r>
    </w:p>
    <w:p w14:paraId="0E8DA018" w14:textId="0BDBFD84" w:rsidR="001F79A7" w:rsidRPr="00157DD4" w:rsidRDefault="001F79A7" w:rsidP="00157DD4">
      <w:pPr>
        <w:pStyle w:val="NoSpacing"/>
        <w:numPr>
          <w:ilvl w:val="0"/>
          <w:numId w:val="18"/>
        </w:numPr>
        <w:rPr>
          <w:sz w:val="24"/>
        </w:rPr>
      </w:pPr>
      <w:r>
        <w:rPr>
          <w:sz w:val="24"/>
        </w:rPr>
        <w:t>PLATFORM: IOS – iPhone, iPad, iPod Touch</w:t>
      </w:r>
    </w:p>
    <w:p w14:paraId="4401B3D4" w14:textId="3FF966D7" w:rsidR="00F760F5" w:rsidRPr="00157DD4" w:rsidRDefault="00F760F5" w:rsidP="00157DD4">
      <w:pPr>
        <w:pStyle w:val="NoSpacing"/>
        <w:numPr>
          <w:ilvl w:val="0"/>
          <w:numId w:val="18"/>
        </w:numPr>
        <w:rPr>
          <w:sz w:val="24"/>
        </w:rPr>
      </w:pPr>
      <w:r w:rsidRPr="00157DD4">
        <w:rPr>
          <w:sz w:val="24"/>
        </w:rPr>
        <w:t>TARGET AUDIENCE: Any age – usually someone with a small amount of time to kill</w:t>
      </w:r>
    </w:p>
    <w:p w14:paraId="4F86FAE2" w14:textId="0BA27CB1" w:rsidR="00F760F5" w:rsidRPr="00157DD4" w:rsidRDefault="00F760F5" w:rsidP="00157DD4">
      <w:pPr>
        <w:pStyle w:val="NoSpacing"/>
        <w:numPr>
          <w:ilvl w:val="0"/>
          <w:numId w:val="18"/>
        </w:numPr>
        <w:rPr>
          <w:sz w:val="24"/>
        </w:rPr>
      </w:pPr>
      <w:r w:rsidRPr="00157DD4">
        <w:rPr>
          <w:sz w:val="24"/>
        </w:rPr>
        <w:t>CONCEPT: Describe Game!</w:t>
      </w:r>
      <w:r w:rsidR="00B73F6C">
        <w:rPr>
          <w:sz w:val="24"/>
        </w:rPr>
        <w:t xml:space="preserve"> *see below*</w:t>
      </w:r>
    </w:p>
    <w:p w14:paraId="077DF8A0" w14:textId="58B83C84" w:rsidR="00F760F5" w:rsidRPr="00157DD4" w:rsidRDefault="00F760F5" w:rsidP="00157DD4">
      <w:pPr>
        <w:pStyle w:val="NoSpacing"/>
        <w:numPr>
          <w:ilvl w:val="0"/>
          <w:numId w:val="18"/>
        </w:numPr>
        <w:rPr>
          <w:sz w:val="24"/>
        </w:rPr>
      </w:pPr>
      <w:r w:rsidRPr="00157DD4">
        <w:rPr>
          <w:sz w:val="24"/>
        </w:rPr>
        <w:t xml:space="preserve">UNIQUE SELLING POINTS: </w:t>
      </w:r>
      <w:r w:rsidR="00B73F6C">
        <w:rPr>
          <w:sz w:val="24"/>
        </w:rPr>
        <w:t>insight</w:t>
      </w:r>
      <w:r w:rsidR="00273757" w:rsidRPr="00157DD4">
        <w:rPr>
          <w:sz w:val="24"/>
        </w:rPr>
        <w:t xml:space="preserve"> into how businesses grow? </w:t>
      </w:r>
      <w:r w:rsidR="00B73F6C">
        <w:rPr>
          <w:sz w:val="24"/>
        </w:rPr>
        <w:t>Customisability</w:t>
      </w:r>
      <w:r w:rsidR="001F79A7">
        <w:rPr>
          <w:sz w:val="24"/>
        </w:rPr>
        <w:t>.</w:t>
      </w:r>
    </w:p>
    <w:p w14:paraId="51138E6A" w14:textId="4C5C6923" w:rsidR="00F760F5" w:rsidRPr="00157DD4" w:rsidRDefault="00F760F5" w:rsidP="00157DD4">
      <w:pPr>
        <w:pStyle w:val="NoSpacing"/>
        <w:numPr>
          <w:ilvl w:val="0"/>
          <w:numId w:val="18"/>
        </w:numPr>
        <w:rPr>
          <w:sz w:val="24"/>
        </w:rPr>
      </w:pPr>
      <w:r w:rsidRPr="00157DD4">
        <w:rPr>
          <w:sz w:val="24"/>
        </w:rPr>
        <w:t xml:space="preserve">PLOT: </w:t>
      </w:r>
      <w:r w:rsidR="00823045" w:rsidRPr="00823045">
        <w:rPr>
          <w:sz w:val="24"/>
        </w:rPr>
        <w:t>none</w:t>
      </w:r>
    </w:p>
    <w:p w14:paraId="3C6D211C" w14:textId="6A8EFE0F" w:rsidR="00157DD4" w:rsidRPr="00157DD4" w:rsidRDefault="00157DD4" w:rsidP="00157DD4">
      <w:pPr>
        <w:pStyle w:val="NoSpacing"/>
        <w:numPr>
          <w:ilvl w:val="0"/>
          <w:numId w:val="18"/>
        </w:numPr>
        <w:rPr>
          <w:sz w:val="24"/>
        </w:rPr>
      </w:pPr>
      <w:r w:rsidRPr="00157DD4">
        <w:rPr>
          <w:sz w:val="24"/>
        </w:rPr>
        <w:t>SIMILAR GAMES: FarmVille, CityV</w:t>
      </w:r>
      <w:r w:rsidR="00F760F5" w:rsidRPr="00157DD4">
        <w:rPr>
          <w:sz w:val="24"/>
        </w:rPr>
        <w:t xml:space="preserve">ille, The Simpsons – Tapped Out, Family Guy </w:t>
      </w:r>
      <w:r w:rsidRPr="00157DD4">
        <w:rPr>
          <w:sz w:val="24"/>
        </w:rPr>
        <w:t>–</w:t>
      </w:r>
      <w:r w:rsidR="00F760F5" w:rsidRPr="00157DD4">
        <w:rPr>
          <w:sz w:val="24"/>
        </w:rPr>
        <w:t xml:space="preserve"> TQFS</w:t>
      </w:r>
    </w:p>
    <w:p w14:paraId="5F50C377" w14:textId="77777777" w:rsidR="00157DD4" w:rsidRPr="00157DD4" w:rsidRDefault="00157DD4" w:rsidP="00157DD4">
      <w:pPr>
        <w:pStyle w:val="NoSpacing"/>
        <w:rPr>
          <w:sz w:val="24"/>
        </w:rPr>
      </w:pPr>
    </w:p>
    <w:p w14:paraId="0AB57FA9" w14:textId="469EB0BE" w:rsidR="00157DD4" w:rsidRPr="00157DD4" w:rsidRDefault="00157DD4" w:rsidP="00157DD4">
      <w:pPr>
        <w:pStyle w:val="NoSpacing"/>
        <w:rPr>
          <w:sz w:val="24"/>
        </w:rPr>
      </w:pPr>
      <w:r w:rsidRPr="00157DD4">
        <w:rPr>
          <w:sz w:val="24"/>
        </w:rPr>
        <w:t>CONCEPT:</w:t>
      </w:r>
    </w:p>
    <w:p w14:paraId="6FEF33AF" w14:textId="634D7AA0" w:rsidR="00157DD4" w:rsidRPr="00157DD4" w:rsidRDefault="00157DD4" w:rsidP="00157DD4">
      <w:pPr>
        <w:pStyle w:val="NoSpacing"/>
        <w:rPr>
          <w:sz w:val="28"/>
        </w:rPr>
      </w:pPr>
      <w:r w:rsidRPr="00157DD4">
        <w:rPr>
          <w:sz w:val="24"/>
        </w:rPr>
        <w:t>Develop as successful a cinema as possible.</w:t>
      </w:r>
    </w:p>
    <w:p w14:paraId="2F3091B3" w14:textId="55DC68BC" w:rsidR="00157DD4" w:rsidRDefault="00157DD4" w:rsidP="00157DD4">
      <w:pPr>
        <w:pStyle w:val="NoSpacing"/>
        <w:rPr>
          <w:sz w:val="24"/>
        </w:rPr>
      </w:pPr>
      <w:r w:rsidRPr="00157DD4">
        <w:rPr>
          <w:sz w:val="24"/>
        </w:rPr>
        <w:t xml:space="preserve">Build and upgrade screens to entice more </w:t>
      </w:r>
      <w:r w:rsidR="0076278E">
        <w:rPr>
          <w:sz w:val="24"/>
        </w:rPr>
        <w:t>customers</w:t>
      </w:r>
      <w:r w:rsidRPr="00157DD4">
        <w:rPr>
          <w:sz w:val="24"/>
        </w:rPr>
        <w:t>.</w:t>
      </w:r>
    </w:p>
    <w:p w14:paraId="03AAE8BD" w14:textId="4EAF587A" w:rsidR="0076278E" w:rsidRDefault="0076278E" w:rsidP="00157DD4">
      <w:pPr>
        <w:pStyle w:val="NoSpacing"/>
        <w:rPr>
          <w:sz w:val="24"/>
        </w:rPr>
      </w:pPr>
      <w:r>
        <w:rPr>
          <w:sz w:val="24"/>
        </w:rPr>
        <w:t>Move staff members around to speed up productivity / progress</w:t>
      </w:r>
    </w:p>
    <w:p w14:paraId="12CF7A04" w14:textId="5CD827AB" w:rsidR="003432E4" w:rsidRDefault="003432E4" w:rsidP="00157DD4">
      <w:pPr>
        <w:pStyle w:val="NoSpacing"/>
        <w:rPr>
          <w:sz w:val="24"/>
        </w:rPr>
      </w:pPr>
      <w:r>
        <w:rPr>
          <w:sz w:val="24"/>
        </w:rPr>
        <w:t>Make you</w:t>
      </w:r>
      <w:r w:rsidR="007740AA">
        <w:rPr>
          <w:sz w:val="24"/>
        </w:rPr>
        <w:t>r cinema as you want - customise</w:t>
      </w:r>
    </w:p>
    <w:p w14:paraId="7D69E440" w14:textId="77777777" w:rsidR="00157DD4" w:rsidRPr="00157DD4" w:rsidRDefault="00157DD4" w:rsidP="00157DD4">
      <w:pPr>
        <w:pStyle w:val="NoSpacing"/>
        <w:rPr>
          <w:sz w:val="28"/>
        </w:rPr>
      </w:pPr>
    </w:p>
    <w:p w14:paraId="6FB7468D" w14:textId="2E662D88" w:rsidR="004D1D46" w:rsidRDefault="004D1D46" w:rsidP="00157DD4">
      <w:pPr>
        <w:rPr>
          <w:sz w:val="24"/>
        </w:rPr>
      </w:pPr>
    </w:p>
    <w:p w14:paraId="40CBD163" w14:textId="77777777" w:rsidR="00157DD4" w:rsidRDefault="00157DD4" w:rsidP="00157DD4">
      <w:pPr>
        <w:rPr>
          <w:sz w:val="24"/>
        </w:rPr>
      </w:pPr>
    </w:p>
    <w:p w14:paraId="271EFF0C" w14:textId="77777777" w:rsidR="00157DD4" w:rsidRDefault="00157DD4" w:rsidP="00157DD4">
      <w:pPr>
        <w:rPr>
          <w:sz w:val="24"/>
        </w:rPr>
      </w:pPr>
    </w:p>
    <w:p w14:paraId="44B5CEF4" w14:textId="77777777" w:rsidR="00157DD4" w:rsidRDefault="00157DD4" w:rsidP="00157DD4">
      <w:pPr>
        <w:rPr>
          <w:sz w:val="24"/>
        </w:rPr>
      </w:pPr>
    </w:p>
    <w:p w14:paraId="56B683D0" w14:textId="6ED04536" w:rsidR="00157DD4" w:rsidRDefault="002E5F80" w:rsidP="00157DD4">
      <w:pPr>
        <w:rPr>
          <w:sz w:val="24"/>
        </w:rPr>
      </w:pPr>
      <w:r>
        <w:rPr>
          <w:sz w:val="24"/>
        </w:rPr>
        <w:t>1 page</w:t>
      </w:r>
    </w:p>
    <w:p w14:paraId="20AA6E61" w14:textId="77777777" w:rsidR="002E5F80" w:rsidRDefault="002E5F80" w:rsidP="00157DD4">
      <w:pPr>
        <w:rPr>
          <w:sz w:val="24"/>
        </w:rPr>
      </w:pPr>
    </w:p>
    <w:p w14:paraId="213293ED" w14:textId="77777777" w:rsidR="002E5F80" w:rsidRDefault="002E5F80" w:rsidP="00157DD4">
      <w:pPr>
        <w:rPr>
          <w:sz w:val="24"/>
        </w:rPr>
      </w:pPr>
    </w:p>
    <w:p w14:paraId="340C4CB7" w14:textId="77777777" w:rsidR="00157DD4" w:rsidRPr="00157DD4" w:rsidRDefault="00157DD4" w:rsidP="00157DD4">
      <w:pPr>
        <w:rPr>
          <w:sz w:val="24"/>
        </w:rPr>
      </w:pPr>
    </w:p>
    <w:p w14:paraId="651A9305" w14:textId="15D2BB6F" w:rsidR="004D1D46" w:rsidRPr="001C71B8" w:rsidRDefault="004D1D46" w:rsidP="004D1D46">
      <w:pPr>
        <w:pStyle w:val="Heading1"/>
        <w:rPr>
          <w:sz w:val="40"/>
        </w:rPr>
      </w:pPr>
      <w:bookmarkStart w:id="1" w:name="_Toc445480908"/>
      <w:r w:rsidRPr="001C71B8">
        <w:rPr>
          <w:sz w:val="40"/>
        </w:rPr>
        <w:lastRenderedPageBreak/>
        <w:t>Design Details</w:t>
      </w:r>
      <w:bookmarkEnd w:id="1"/>
    </w:p>
    <w:p w14:paraId="47871423" w14:textId="6CDB35CD" w:rsidR="004D1D46" w:rsidRPr="001C71B8" w:rsidRDefault="00273757" w:rsidP="004D1D46">
      <w:pPr>
        <w:rPr>
          <w:sz w:val="24"/>
        </w:rPr>
      </w:pPr>
      <w:r w:rsidRPr="001C71B8">
        <w:rPr>
          <w:sz w:val="24"/>
        </w:rPr>
        <w:t>Not sure what goes here… Maybe further info on what the game is? How it will work</w:t>
      </w:r>
      <w:r w:rsidR="001C71B8" w:rsidRPr="001C71B8">
        <w:rPr>
          <w:sz w:val="24"/>
        </w:rPr>
        <w:t xml:space="preserve"> – features </w:t>
      </w:r>
    </w:p>
    <w:p w14:paraId="599A4226" w14:textId="5D1E907E" w:rsidR="002E5F80" w:rsidRDefault="002E5F80" w:rsidP="004D1D46">
      <w:pPr>
        <w:rPr>
          <w:sz w:val="24"/>
        </w:rPr>
      </w:pPr>
      <w:r>
        <w:rPr>
          <w:sz w:val="24"/>
        </w:rPr>
        <w:t>2 pages</w:t>
      </w:r>
    </w:p>
    <w:p w14:paraId="0A5E4235" w14:textId="77777777" w:rsidR="002E5F80" w:rsidRDefault="002E5F80" w:rsidP="004D1D46">
      <w:pPr>
        <w:rPr>
          <w:sz w:val="24"/>
        </w:rPr>
      </w:pPr>
    </w:p>
    <w:p w14:paraId="669F234C" w14:textId="77777777" w:rsidR="002E5F80" w:rsidRDefault="002E5F80" w:rsidP="004D1D46">
      <w:pPr>
        <w:rPr>
          <w:sz w:val="24"/>
        </w:rPr>
      </w:pPr>
    </w:p>
    <w:p w14:paraId="5CA26948" w14:textId="77777777" w:rsidR="002E5F80" w:rsidRDefault="002E5F80" w:rsidP="004D1D46">
      <w:pPr>
        <w:rPr>
          <w:sz w:val="24"/>
        </w:rPr>
      </w:pPr>
    </w:p>
    <w:p w14:paraId="49D19BB1" w14:textId="77777777" w:rsidR="002E5F80" w:rsidRDefault="002E5F80" w:rsidP="004D1D46">
      <w:pPr>
        <w:rPr>
          <w:sz w:val="24"/>
        </w:rPr>
      </w:pPr>
    </w:p>
    <w:p w14:paraId="2AD64CF3" w14:textId="77777777" w:rsidR="002E5F80" w:rsidRDefault="002E5F80" w:rsidP="004D1D46">
      <w:pPr>
        <w:rPr>
          <w:sz w:val="24"/>
        </w:rPr>
      </w:pPr>
    </w:p>
    <w:p w14:paraId="5DD5B69E" w14:textId="77777777" w:rsidR="002E5F80" w:rsidRDefault="002E5F80" w:rsidP="004D1D46">
      <w:pPr>
        <w:rPr>
          <w:sz w:val="24"/>
        </w:rPr>
      </w:pPr>
    </w:p>
    <w:p w14:paraId="12898D56" w14:textId="77777777" w:rsidR="002E5F80" w:rsidRDefault="002E5F80" w:rsidP="004D1D46">
      <w:pPr>
        <w:rPr>
          <w:sz w:val="24"/>
        </w:rPr>
      </w:pPr>
    </w:p>
    <w:p w14:paraId="7DC3D8F4" w14:textId="77777777" w:rsidR="002E5F80" w:rsidRDefault="002E5F80" w:rsidP="004D1D46">
      <w:pPr>
        <w:rPr>
          <w:sz w:val="24"/>
        </w:rPr>
      </w:pPr>
    </w:p>
    <w:p w14:paraId="187E7AB1" w14:textId="77777777" w:rsidR="002E5F80" w:rsidRDefault="002E5F80" w:rsidP="004D1D46">
      <w:pPr>
        <w:rPr>
          <w:sz w:val="24"/>
        </w:rPr>
      </w:pPr>
    </w:p>
    <w:p w14:paraId="6F62B384" w14:textId="77777777" w:rsidR="002E5F80" w:rsidRDefault="002E5F80" w:rsidP="004D1D46">
      <w:pPr>
        <w:rPr>
          <w:sz w:val="24"/>
        </w:rPr>
      </w:pPr>
    </w:p>
    <w:p w14:paraId="10DCA0FA" w14:textId="77777777" w:rsidR="002E5F80" w:rsidRDefault="002E5F80" w:rsidP="004D1D46">
      <w:pPr>
        <w:rPr>
          <w:sz w:val="24"/>
        </w:rPr>
      </w:pPr>
    </w:p>
    <w:p w14:paraId="16E30CA6" w14:textId="77777777" w:rsidR="002E5F80" w:rsidRDefault="002E5F80" w:rsidP="004D1D46">
      <w:pPr>
        <w:rPr>
          <w:sz w:val="24"/>
        </w:rPr>
      </w:pPr>
    </w:p>
    <w:p w14:paraId="50D2A623" w14:textId="77777777" w:rsidR="002E5F80" w:rsidRDefault="002E5F80" w:rsidP="004D1D46">
      <w:pPr>
        <w:rPr>
          <w:sz w:val="24"/>
        </w:rPr>
      </w:pPr>
    </w:p>
    <w:p w14:paraId="7C9B4798" w14:textId="77777777" w:rsidR="002E5F80" w:rsidRDefault="002E5F80" w:rsidP="004D1D46">
      <w:pPr>
        <w:rPr>
          <w:sz w:val="24"/>
        </w:rPr>
      </w:pPr>
    </w:p>
    <w:p w14:paraId="092ED25E" w14:textId="77777777" w:rsidR="002E5F80" w:rsidRDefault="002E5F80" w:rsidP="004D1D46">
      <w:pPr>
        <w:rPr>
          <w:sz w:val="24"/>
        </w:rPr>
      </w:pPr>
    </w:p>
    <w:p w14:paraId="785625D9" w14:textId="77777777" w:rsidR="002E5F80" w:rsidRDefault="002E5F80" w:rsidP="004D1D46">
      <w:pPr>
        <w:rPr>
          <w:sz w:val="24"/>
        </w:rPr>
      </w:pPr>
    </w:p>
    <w:p w14:paraId="0848C3F4" w14:textId="77777777" w:rsidR="002E5F80" w:rsidRDefault="002E5F80" w:rsidP="004D1D46">
      <w:pPr>
        <w:rPr>
          <w:sz w:val="24"/>
        </w:rPr>
      </w:pPr>
    </w:p>
    <w:p w14:paraId="2F08B1CC" w14:textId="77777777" w:rsidR="002E5F80" w:rsidRDefault="002E5F80" w:rsidP="004D1D46">
      <w:pPr>
        <w:rPr>
          <w:sz w:val="24"/>
        </w:rPr>
      </w:pPr>
    </w:p>
    <w:p w14:paraId="13D11A83" w14:textId="77777777" w:rsidR="002E5F80" w:rsidRDefault="002E5F80" w:rsidP="004D1D46">
      <w:pPr>
        <w:rPr>
          <w:sz w:val="24"/>
        </w:rPr>
      </w:pPr>
    </w:p>
    <w:p w14:paraId="769F9361" w14:textId="77777777" w:rsidR="002E5F80" w:rsidRDefault="002E5F80" w:rsidP="004D1D46">
      <w:pPr>
        <w:rPr>
          <w:sz w:val="24"/>
        </w:rPr>
      </w:pPr>
    </w:p>
    <w:p w14:paraId="5A8B8321" w14:textId="77777777" w:rsidR="002E5F80" w:rsidRDefault="002E5F80" w:rsidP="004D1D46">
      <w:pPr>
        <w:rPr>
          <w:sz w:val="24"/>
        </w:rPr>
      </w:pPr>
    </w:p>
    <w:p w14:paraId="3461DC19" w14:textId="77777777" w:rsidR="002E5F80" w:rsidRDefault="002E5F80" w:rsidP="004D1D46">
      <w:pPr>
        <w:rPr>
          <w:sz w:val="24"/>
        </w:rPr>
      </w:pPr>
    </w:p>
    <w:p w14:paraId="673CA678" w14:textId="77777777" w:rsidR="002E5F80" w:rsidRDefault="002E5F80" w:rsidP="004D1D46">
      <w:pPr>
        <w:rPr>
          <w:sz w:val="24"/>
        </w:rPr>
      </w:pPr>
    </w:p>
    <w:p w14:paraId="0D447C5F" w14:textId="77777777" w:rsidR="002E5F80" w:rsidRDefault="002E5F80" w:rsidP="004D1D46">
      <w:pPr>
        <w:rPr>
          <w:sz w:val="24"/>
        </w:rPr>
      </w:pPr>
    </w:p>
    <w:p w14:paraId="3D1062D8" w14:textId="77777777" w:rsidR="002E5F80" w:rsidRDefault="002E5F80" w:rsidP="004D1D46">
      <w:pPr>
        <w:rPr>
          <w:sz w:val="24"/>
        </w:rPr>
      </w:pPr>
    </w:p>
    <w:p w14:paraId="2D57381F" w14:textId="77777777" w:rsidR="002E5F80" w:rsidRPr="001C71B8" w:rsidRDefault="002E5F80" w:rsidP="004D1D46">
      <w:pPr>
        <w:rPr>
          <w:sz w:val="24"/>
        </w:rPr>
      </w:pPr>
    </w:p>
    <w:p w14:paraId="6F2BA45A" w14:textId="77777777" w:rsidR="004D1D46" w:rsidRPr="001C71B8" w:rsidRDefault="004D1D46" w:rsidP="004D1D46">
      <w:pPr>
        <w:pStyle w:val="Heading1"/>
        <w:rPr>
          <w:sz w:val="40"/>
        </w:rPr>
      </w:pPr>
      <w:bookmarkStart w:id="2" w:name="_Toc445480909"/>
      <w:r w:rsidRPr="001C71B8">
        <w:rPr>
          <w:sz w:val="40"/>
        </w:rPr>
        <w:lastRenderedPageBreak/>
        <w:t>Software and Hardware</w:t>
      </w:r>
      <w:bookmarkEnd w:id="2"/>
    </w:p>
    <w:p w14:paraId="46163AEA" w14:textId="1C23A933" w:rsidR="009B7E3A" w:rsidRDefault="009B7E3A" w:rsidP="00F760F5">
      <w:pPr>
        <w:pStyle w:val="NoSpacing"/>
        <w:rPr>
          <w:sz w:val="24"/>
        </w:rPr>
      </w:pPr>
    </w:p>
    <w:p w14:paraId="01897A7C" w14:textId="6054DD83" w:rsidR="00840A35" w:rsidRDefault="00840A35" w:rsidP="00F760F5">
      <w:pPr>
        <w:pStyle w:val="NoSpacing"/>
        <w:rPr>
          <w:sz w:val="24"/>
        </w:rPr>
      </w:pPr>
      <w:r>
        <w:rPr>
          <w:sz w:val="24"/>
        </w:rPr>
        <w:t>I decided to develop a Mobile game because it was an area which interested me. I am not a massive gamer myself but do play console and mobile games occasionally. However, when it came to deciding a platform, developing a console game did not appeal to me so I decided to go for a mobile game. The type of game I had planned to make (Management Simulation) is also heavily suited to a mobile device.</w:t>
      </w:r>
    </w:p>
    <w:p w14:paraId="5EDBAAE9" w14:textId="20D97B11" w:rsidR="00C26EF8" w:rsidRDefault="00840A35" w:rsidP="00C26EF8">
      <w:pPr>
        <w:pStyle w:val="NoSpacing"/>
        <w:rPr>
          <w:sz w:val="24"/>
        </w:rPr>
      </w:pPr>
      <w:r>
        <w:rPr>
          <w:sz w:val="24"/>
        </w:rPr>
        <w:t xml:space="preserve">I was then faced with a choice which I’m sure many people have faced before: which </w:t>
      </w:r>
      <w:r w:rsidR="0013317F">
        <w:rPr>
          <w:sz w:val="24"/>
        </w:rPr>
        <w:t>m</w:t>
      </w:r>
      <w:r>
        <w:rPr>
          <w:sz w:val="24"/>
        </w:rPr>
        <w:t xml:space="preserve">obile </w:t>
      </w:r>
      <w:r w:rsidR="0013317F">
        <w:rPr>
          <w:sz w:val="24"/>
        </w:rPr>
        <w:t xml:space="preserve">operating system to develop for? </w:t>
      </w:r>
      <w:r w:rsidR="009B7E3A">
        <w:rPr>
          <w:sz w:val="24"/>
        </w:rPr>
        <w:t xml:space="preserve">I decided to develop a game for </w:t>
      </w:r>
      <w:r w:rsidR="00C43F54">
        <w:rPr>
          <w:sz w:val="24"/>
        </w:rPr>
        <w:t>iOS</w:t>
      </w:r>
      <w:r w:rsidR="009B7E3A">
        <w:rPr>
          <w:sz w:val="24"/>
        </w:rPr>
        <w:t xml:space="preserve"> because it is one of the most popular platforms on the market.</w:t>
      </w:r>
      <w:r w:rsidR="001F79A7">
        <w:rPr>
          <w:sz w:val="24"/>
        </w:rPr>
        <w:t xml:space="preserve"> </w:t>
      </w:r>
      <w:r w:rsidR="00C26EF8">
        <w:rPr>
          <w:sz w:val="24"/>
        </w:rPr>
        <w:t xml:space="preserve">A study by </w:t>
      </w:r>
      <w:r w:rsidR="00C26EF8" w:rsidRPr="003B4522">
        <w:rPr>
          <w:i/>
          <w:sz w:val="24"/>
        </w:rPr>
        <w:t>StatCounter</w:t>
      </w:r>
      <w:r w:rsidR="00C26EF8">
        <w:rPr>
          <w:sz w:val="24"/>
        </w:rPr>
        <w:t xml:space="preserve"> showed that iOS was (throughout the year of 2015) by far the most popular Operating System for Tablet devices, with over 65% of Tablet devices using it. </w:t>
      </w:r>
    </w:p>
    <w:p w14:paraId="775D3855" w14:textId="1055A47C" w:rsidR="00C26EF8" w:rsidRDefault="00C26EF8" w:rsidP="00F760F5">
      <w:pPr>
        <w:pStyle w:val="NoSpacing"/>
        <w:rPr>
          <w:sz w:val="24"/>
        </w:rPr>
      </w:pPr>
      <w:r>
        <w:rPr>
          <w:noProof/>
          <w:lang w:val="en-GB" w:eastAsia="en-GB"/>
        </w:rPr>
        <w:drawing>
          <wp:anchor distT="0" distB="0" distL="114300" distR="114300" simplePos="0" relativeHeight="251725824" behindDoc="0" locked="0" layoutInCell="1" allowOverlap="1" wp14:anchorId="300D881C" wp14:editId="14F6568F">
            <wp:simplePos x="0" y="0"/>
            <wp:positionH relativeFrom="column">
              <wp:posOffset>3362960</wp:posOffset>
            </wp:positionH>
            <wp:positionV relativeFrom="paragraph">
              <wp:posOffset>81893</wp:posOffset>
            </wp:positionV>
            <wp:extent cx="3591560" cy="2099945"/>
            <wp:effectExtent l="0" t="0" r="8890" b="0"/>
            <wp:wrapThrough wrapText="bothSides">
              <wp:wrapPolygon edited="0">
                <wp:start x="0" y="0"/>
                <wp:lineTo x="0" y="21358"/>
                <wp:lineTo x="21539" y="21358"/>
                <wp:lineTo x="2153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1560" cy="2099945"/>
                    </a:xfrm>
                    <a:prstGeom prst="rect">
                      <a:avLst/>
                    </a:prstGeom>
                  </pic:spPr>
                </pic:pic>
              </a:graphicData>
            </a:graphic>
            <wp14:sizeRelH relativeFrom="page">
              <wp14:pctWidth>0</wp14:pctWidth>
            </wp14:sizeRelH>
            <wp14:sizeRelV relativeFrom="page">
              <wp14:pctHeight>0</wp14:pctHeight>
            </wp14:sizeRelV>
          </wp:anchor>
        </w:drawing>
      </w:r>
    </w:p>
    <w:p w14:paraId="755E1122" w14:textId="5EFA8FA9" w:rsidR="00D8128E" w:rsidRDefault="00D8128E" w:rsidP="00F760F5">
      <w:pPr>
        <w:pStyle w:val="NoSpacing"/>
        <w:rPr>
          <w:sz w:val="24"/>
        </w:rPr>
      </w:pPr>
    </w:p>
    <w:p w14:paraId="2800F88D" w14:textId="05AB9B66" w:rsidR="00C26EF8" w:rsidRDefault="008F5190" w:rsidP="00F760F5">
      <w:pPr>
        <w:pStyle w:val="NoSpacing"/>
        <w:rPr>
          <w:sz w:val="24"/>
        </w:rPr>
      </w:pPr>
      <w:r>
        <w:rPr>
          <w:sz w:val="24"/>
        </w:rPr>
        <w:t xml:space="preserve">The graph shows that iOS is comfortably the most popular iOS for tablet </w:t>
      </w:r>
      <w:r w:rsidR="003B4522">
        <w:rPr>
          <w:sz w:val="24"/>
        </w:rPr>
        <w:t xml:space="preserve">worldwide </w:t>
      </w:r>
      <w:r>
        <w:rPr>
          <w:sz w:val="24"/>
        </w:rPr>
        <w:t>and that the nearest rival (Android) is comfortably behind, with only around 30-35% of tablet devices using Android. And there is no sign that iOS will be replaced at the top any time soon.</w:t>
      </w:r>
    </w:p>
    <w:p w14:paraId="28AC882F" w14:textId="77777777" w:rsidR="00C26EF8" w:rsidRDefault="00C26EF8" w:rsidP="00F760F5">
      <w:pPr>
        <w:pStyle w:val="NoSpacing"/>
        <w:rPr>
          <w:sz w:val="24"/>
        </w:rPr>
      </w:pPr>
    </w:p>
    <w:p w14:paraId="7DF14EA2" w14:textId="77777777" w:rsidR="00C26EF8" w:rsidRDefault="00C26EF8" w:rsidP="00F760F5">
      <w:pPr>
        <w:pStyle w:val="NoSpacing"/>
        <w:rPr>
          <w:sz w:val="24"/>
        </w:rPr>
      </w:pPr>
    </w:p>
    <w:p w14:paraId="2D629BB5" w14:textId="77777777" w:rsidR="00C26EF8" w:rsidRDefault="00C26EF8" w:rsidP="00F760F5">
      <w:pPr>
        <w:pStyle w:val="NoSpacing"/>
        <w:rPr>
          <w:sz w:val="24"/>
        </w:rPr>
      </w:pPr>
    </w:p>
    <w:p w14:paraId="2CD9076A" w14:textId="07C0748B" w:rsidR="008F5190" w:rsidRDefault="008F5190" w:rsidP="00F760F5">
      <w:pPr>
        <w:pStyle w:val="NoSpacing"/>
        <w:rPr>
          <w:sz w:val="24"/>
        </w:rPr>
      </w:pPr>
    </w:p>
    <w:p w14:paraId="46A69176" w14:textId="7D43A0A7" w:rsidR="008F5190" w:rsidRPr="001C71B8" w:rsidRDefault="001068FA" w:rsidP="00F760F5">
      <w:pPr>
        <w:pStyle w:val="NoSpacing"/>
        <w:rPr>
          <w:sz w:val="24"/>
        </w:rPr>
      </w:pPr>
      <w:r>
        <w:rPr>
          <w:noProof/>
          <w:lang w:val="en-GB" w:eastAsia="en-GB"/>
        </w:rPr>
        <w:drawing>
          <wp:anchor distT="0" distB="0" distL="114300" distR="114300" simplePos="0" relativeHeight="251726848" behindDoc="0" locked="0" layoutInCell="1" allowOverlap="1" wp14:anchorId="728F5AAC" wp14:editId="46ED4ABA">
            <wp:simplePos x="0" y="0"/>
            <wp:positionH relativeFrom="column">
              <wp:posOffset>3398531</wp:posOffset>
            </wp:positionH>
            <wp:positionV relativeFrom="paragraph">
              <wp:posOffset>127926</wp:posOffset>
            </wp:positionV>
            <wp:extent cx="3620135" cy="2061210"/>
            <wp:effectExtent l="0" t="0" r="0" b="0"/>
            <wp:wrapThrough wrapText="bothSides">
              <wp:wrapPolygon edited="0">
                <wp:start x="0" y="0"/>
                <wp:lineTo x="0" y="21360"/>
                <wp:lineTo x="21483" y="21360"/>
                <wp:lineTo x="21483"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20135" cy="2061210"/>
                    </a:xfrm>
                    <a:prstGeom prst="rect">
                      <a:avLst/>
                    </a:prstGeom>
                  </pic:spPr>
                </pic:pic>
              </a:graphicData>
            </a:graphic>
            <wp14:sizeRelH relativeFrom="page">
              <wp14:pctWidth>0</wp14:pctWidth>
            </wp14:sizeRelH>
            <wp14:sizeRelV relativeFrom="page">
              <wp14:pctHeight>0</wp14:pctHeight>
            </wp14:sizeRelV>
          </wp:anchor>
        </w:drawing>
      </w:r>
      <w:r w:rsidR="008F5190">
        <w:rPr>
          <w:sz w:val="24"/>
        </w:rPr>
        <w:t>In terms of mobile phone operating systems</w:t>
      </w:r>
      <w:r w:rsidR="00C15843">
        <w:rPr>
          <w:sz w:val="24"/>
        </w:rPr>
        <w:t xml:space="preserve"> in the United Kingdom</w:t>
      </w:r>
      <w:r w:rsidR="008F5190">
        <w:rPr>
          <w:sz w:val="24"/>
        </w:rPr>
        <w:t xml:space="preserve">, there was somewhat of a shift in power in 2015. </w:t>
      </w:r>
      <w:r>
        <w:rPr>
          <w:sz w:val="24"/>
        </w:rPr>
        <w:t xml:space="preserve">The same study from </w:t>
      </w:r>
      <w:r w:rsidRPr="00526453">
        <w:rPr>
          <w:i/>
          <w:sz w:val="24"/>
        </w:rPr>
        <w:t>StatCounter</w:t>
      </w:r>
      <w:r>
        <w:rPr>
          <w:sz w:val="24"/>
        </w:rPr>
        <w:t xml:space="preserve"> found that a</w:t>
      </w:r>
      <w:r w:rsidR="008F5190" w:rsidRPr="001068FA">
        <w:rPr>
          <w:sz w:val="24"/>
        </w:rPr>
        <w:t>t</w:t>
      </w:r>
      <w:r w:rsidR="008F5190">
        <w:rPr>
          <w:sz w:val="24"/>
        </w:rPr>
        <w:t xml:space="preserve"> the beginning of the year, </w:t>
      </w:r>
      <w:r w:rsidR="00C15843">
        <w:rPr>
          <w:sz w:val="24"/>
        </w:rPr>
        <w:t>iOS was the most popular device. However, by the end of the year, Android had edged ahead in the rankings. However, I decided to target iOS for my game because overall (combining the figures for Tablet and Mobile), iOS is still more widely used.</w:t>
      </w:r>
      <w:r w:rsidR="003B4522">
        <w:rPr>
          <w:sz w:val="24"/>
        </w:rPr>
        <w:t xml:space="preserve"> My game will not just be targeted towards the United Kingdom, but will be suitable for use in any country, as going to the cinema is not just a UK past time – almost every country in the world will have cinemas.</w:t>
      </w:r>
    </w:p>
    <w:p w14:paraId="268DA1B8" w14:textId="492DF7DD" w:rsidR="004D1D46" w:rsidRDefault="004D1D46" w:rsidP="00F760F5">
      <w:pPr>
        <w:pStyle w:val="NoSpacing"/>
        <w:rPr>
          <w:sz w:val="24"/>
        </w:rPr>
      </w:pPr>
    </w:p>
    <w:p w14:paraId="3EB88E0A" w14:textId="77777777" w:rsidR="0013593C" w:rsidRPr="001C71B8" w:rsidRDefault="0013593C" w:rsidP="00F760F5">
      <w:pPr>
        <w:pStyle w:val="NoSpacing"/>
        <w:rPr>
          <w:sz w:val="24"/>
        </w:rPr>
      </w:pPr>
    </w:p>
    <w:p w14:paraId="2281E9AF" w14:textId="0E900B55" w:rsidR="004D1D46" w:rsidRPr="001068FA" w:rsidRDefault="0013593C" w:rsidP="00F760F5">
      <w:pPr>
        <w:pStyle w:val="NoSpacing"/>
        <w:rPr>
          <w:sz w:val="24"/>
        </w:rPr>
      </w:pPr>
      <w:r>
        <w:rPr>
          <w:noProof/>
          <w:lang w:val="en-GB" w:eastAsia="en-GB"/>
        </w:rPr>
        <w:drawing>
          <wp:anchor distT="0" distB="0" distL="114300" distR="114300" simplePos="0" relativeHeight="251727872" behindDoc="0" locked="0" layoutInCell="1" allowOverlap="1" wp14:anchorId="70018303" wp14:editId="7FC1892D">
            <wp:simplePos x="0" y="0"/>
            <wp:positionH relativeFrom="column">
              <wp:posOffset>3486785</wp:posOffset>
            </wp:positionH>
            <wp:positionV relativeFrom="paragraph">
              <wp:posOffset>139017</wp:posOffset>
            </wp:positionV>
            <wp:extent cx="3739515" cy="1276350"/>
            <wp:effectExtent l="0" t="0" r="0" b="0"/>
            <wp:wrapThrough wrapText="bothSides">
              <wp:wrapPolygon edited="0">
                <wp:start x="0" y="0"/>
                <wp:lineTo x="0" y="21278"/>
                <wp:lineTo x="21457" y="21278"/>
                <wp:lineTo x="21457" y="0"/>
                <wp:lineTo x="0" y="0"/>
              </wp:wrapPolygon>
            </wp:wrapThrough>
            <wp:docPr id="28" name="Picture 28" descr="ios android reven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s android revenu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951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840A35">
        <w:rPr>
          <w:sz w:val="24"/>
        </w:rPr>
        <w:t>As well as the number of users that each platform had</w:t>
      </w:r>
      <w:r w:rsidR="0028107F">
        <w:rPr>
          <w:sz w:val="24"/>
        </w:rPr>
        <w:t xml:space="preserve">, I also did some research into how apps do on the respective markets for Android and iOS. I intend to release my game on the market after this project is complete so I was interested to see which store was more popular for downloading apps. A study from </w:t>
      </w:r>
      <w:r w:rsidR="0028107F">
        <w:rPr>
          <w:i/>
          <w:sz w:val="24"/>
        </w:rPr>
        <w:t>App Annie Intelligence</w:t>
      </w:r>
      <w:r w:rsidR="0028107F">
        <w:rPr>
          <w:sz w:val="24"/>
        </w:rPr>
        <w:t xml:space="preserve"> found that, although more apps are downloaded Android’s Google Play store, apps on the iOS App Store</w:t>
      </w:r>
      <w:r>
        <w:rPr>
          <w:sz w:val="24"/>
        </w:rPr>
        <w:t xml:space="preserve"> tended to have a higher revenue.  Since I am interested in putting my App onto the market, this is a figure which helped with my decision of choosing iOS as my platform.</w:t>
      </w:r>
    </w:p>
    <w:p w14:paraId="6CEEB03E" w14:textId="2C285EB8" w:rsidR="004D1D46" w:rsidRDefault="0013593C" w:rsidP="00F760F5">
      <w:pPr>
        <w:pStyle w:val="NoSpacing"/>
        <w:rPr>
          <w:sz w:val="24"/>
        </w:rPr>
      </w:pPr>
      <w:r>
        <w:rPr>
          <w:sz w:val="24"/>
        </w:rPr>
        <w:lastRenderedPageBreak/>
        <w:t xml:space="preserve">Having chosen iOS, I then had to decide on what software I would use to develop my game. I decided that I would need an engine to make </w:t>
      </w:r>
      <w:r w:rsidR="00B97113">
        <w:rPr>
          <w:sz w:val="24"/>
        </w:rPr>
        <w:t xml:space="preserve">several aspects of the game, such as handling how the customers are created and move, a lot </w:t>
      </w:r>
      <w:r w:rsidR="006F73AB">
        <w:rPr>
          <w:sz w:val="24"/>
        </w:rPr>
        <w:t>easier for myself, as well as making</w:t>
      </w:r>
      <w:r w:rsidR="00526453" w:rsidRPr="006F73AB">
        <w:rPr>
          <w:sz w:val="24"/>
        </w:rPr>
        <w:t xml:space="preserve"> the implementation of a ‘Tile-Based’ floor easier.</w:t>
      </w:r>
    </w:p>
    <w:p w14:paraId="1B62F625" w14:textId="77777777" w:rsidR="00B97113" w:rsidRDefault="00B97113" w:rsidP="00F760F5">
      <w:pPr>
        <w:pStyle w:val="NoSpacing"/>
        <w:rPr>
          <w:sz w:val="24"/>
        </w:rPr>
      </w:pPr>
    </w:p>
    <w:p w14:paraId="25531D2F" w14:textId="624331C5" w:rsidR="00B97113" w:rsidRDefault="00B97113" w:rsidP="00F760F5">
      <w:pPr>
        <w:pStyle w:val="NoSpacing"/>
        <w:rPr>
          <w:sz w:val="24"/>
        </w:rPr>
      </w:pPr>
      <w:r>
        <w:rPr>
          <w:sz w:val="24"/>
        </w:rPr>
        <w:t>In the end, I decided to use the Unity engine.</w:t>
      </w:r>
    </w:p>
    <w:p w14:paraId="376D02CD" w14:textId="490EEB6A" w:rsidR="00B97113" w:rsidRDefault="00B97113" w:rsidP="00F760F5">
      <w:pPr>
        <w:pStyle w:val="NoSpacing"/>
        <w:rPr>
          <w:sz w:val="24"/>
        </w:rPr>
      </w:pPr>
      <w:r>
        <w:rPr>
          <w:sz w:val="24"/>
        </w:rPr>
        <w:t>One reason for choosing Unity is that the Scripts to control the game can be written in C# which is a language which I am comfortable in and have been successful with before. So I would not need to learn a new language and would be able to just dive straight into the coding when I was ready.</w:t>
      </w:r>
    </w:p>
    <w:p w14:paraId="6ADAF693" w14:textId="649626D6" w:rsidR="00B97113" w:rsidRDefault="00B97113" w:rsidP="00F760F5">
      <w:pPr>
        <w:pStyle w:val="NoSpacing"/>
        <w:rPr>
          <w:sz w:val="24"/>
        </w:rPr>
      </w:pPr>
    </w:p>
    <w:p w14:paraId="28CD9929" w14:textId="3E58ABB5" w:rsidR="00B97113" w:rsidRDefault="00B97113" w:rsidP="00F760F5">
      <w:pPr>
        <w:pStyle w:val="NoSpacing"/>
        <w:rPr>
          <w:sz w:val="24"/>
        </w:rPr>
      </w:pPr>
      <w:r>
        <w:rPr>
          <w:sz w:val="24"/>
        </w:rPr>
        <w:t>As well as this, I reali</w:t>
      </w:r>
      <w:r w:rsidR="008C1220">
        <w:rPr>
          <w:sz w:val="24"/>
        </w:rPr>
        <w:t>s</w:t>
      </w:r>
      <w:r>
        <w:rPr>
          <w:sz w:val="24"/>
        </w:rPr>
        <w:t>ed that I wou</w:t>
      </w:r>
      <w:r w:rsidR="008C1220">
        <w:rPr>
          <w:sz w:val="24"/>
        </w:rPr>
        <w:t>ld have trouble with creating a</w:t>
      </w:r>
      <w:r>
        <w:rPr>
          <w:sz w:val="24"/>
        </w:rPr>
        <w:t xml:space="preserve"> game for iOS since I would primarily be developing it on my </w:t>
      </w:r>
      <w:r w:rsidR="008C1220">
        <w:rPr>
          <w:sz w:val="24"/>
        </w:rPr>
        <w:t>laptop which uses Windows – and Apple only allow apps for their devices to be developed on other Apple products, and also required the app to be written in a language called XCode. However, I quickly learnt that Unity has a feature which allows projects to be easily ported into XCode. I then was able to get everything that I needed installed onto one of the Macs in the Labs in the Queen Mother Building so that I could easily convert my Windows version of the game into an iOS version, and then get it on to my iPhone (which is the primary device that I will be using to test my game).</w:t>
      </w:r>
    </w:p>
    <w:p w14:paraId="409899FB" w14:textId="68A38750" w:rsidR="00D93BFB" w:rsidRDefault="00D93BFB" w:rsidP="00F760F5">
      <w:pPr>
        <w:pStyle w:val="NoSpacing"/>
        <w:rPr>
          <w:sz w:val="24"/>
        </w:rPr>
      </w:pPr>
    </w:p>
    <w:p w14:paraId="16C397CE" w14:textId="73D77073" w:rsidR="00D93BFB" w:rsidRDefault="00D93BFB" w:rsidP="00F760F5">
      <w:pPr>
        <w:pStyle w:val="NoSpacing"/>
        <w:rPr>
          <w:sz w:val="24"/>
        </w:rPr>
      </w:pPr>
      <w:r w:rsidRPr="00A31568">
        <w:rPr>
          <w:sz w:val="24"/>
          <w:highlight w:val="yellow"/>
        </w:rPr>
        <w:t>The various options for converting the Unity project into various platforms was key in my decision because if I do decide to release the app onto the market, then I should be able to expand into other platforms without too much hassle – Unity allows for porting to lots of different platforms, including Android, WebGL, and Xbox.</w:t>
      </w:r>
    </w:p>
    <w:p w14:paraId="1A69A748" w14:textId="3EA9A664" w:rsidR="00D93BFB" w:rsidRDefault="00B97113" w:rsidP="00D93BFB">
      <w:pPr>
        <w:pStyle w:val="NoSpacing"/>
        <w:rPr>
          <w:sz w:val="24"/>
        </w:rPr>
      </w:pPr>
      <w:r>
        <w:rPr>
          <w:sz w:val="24"/>
        </w:rPr>
        <w:t xml:space="preserve"> </w:t>
      </w:r>
    </w:p>
    <w:p w14:paraId="683F05E6" w14:textId="2886568A" w:rsidR="0032226D" w:rsidRDefault="00D93BFB" w:rsidP="00F760F5">
      <w:pPr>
        <w:pStyle w:val="NoSpacing"/>
        <w:rPr>
          <w:sz w:val="24"/>
        </w:rPr>
      </w:pPr>
      <w:r>
        <w:rPr>
          <w:sz w:val="24"/>
        </w:rPr>
        <w:t xml:space="preserve">I also looked into other games which had been created using Unity to see what it was possible to create and </w:t>
      </w:r>
      <w:r w:rsidR="00A31568">
        <w:rPr>
          <w:sz w:val="24"/>
        </w:rPr>
        <w:t xml:space="preserve">how successful Unity-based games can be. </w:t>
      </w:r>
      <w:r w:rsidR="00450CC1">
        <w:rPr>
          <w:sz w:val="24"/>
        </w:rPr>
        <w:t xml:space="preserve">I found that there were several games using Unity that had gone on to be successful – </w:t>
      </w:r>
      <w:r w:rsidR="0032226D">
        <w:rPr>
          <w:sz w:val="24"/>
        </w:rPr>
        <w:t>two of which stood out for me. The first was a game called “</w:t>
      </w:r>
      <w:r w:rsidR="0032226D" w:rsidRPr="0032226D">
        <w:rPr>
          <w:i/>
          <w:sz w:val="24"/>
        </w:rPr>
        <w:t>The Universim</w:t>
      </w:r>
      <w:r w:rsidR="0032226D">
        <w:rPr>
          <w:sz w:val="24"/>
        </w:rPr>
        <w:t xml:space="preserve">”.  This game is a simulation game so I was interested to learn that Simulation/Management games are often made in Unity. The base functionality of </w:t>
      </w:r>
      <w:r w:rsidR="0032226D">
        <w:rPr>
          <w:i/>
          <w:sz w:val="24"/>
        </w:rPr>
        <w:t>“The Universim”</w:t>
      </w:r>
      <w:r w:rsidR="0032226D">
        <w:rPr>
          <w:sz w:val="24"/>
        </w:rPr>
        <w:t xml:space="preserve"> is the same as what I will be implementing. By this, I mean that the player has different people (in my case they will be ‘staff’) who can be assigned to do different jobs which then impact on how successful the world (in my case, the Cinema) is. </w:t>
      </w:r>
    </w:p>
    <w:p w14:paraId="21A5B301" w14:textId="28674AA6" w:rsidR="0032226D" w:rsidRDefault="0032226D" w:rsidP="00F760F5">
      <w:pPr>
        <w:pStyle w:val="NoSpacing"/>
        <w:rPr>
          <w:sz w:val="24"/>
        </w:rPr>
      </w:pPr>
    </w:p>
    <w:p w14:paraId="55244AF5" w14:textId="4494FD86" w:rsidR="00B55FC3" w:rsidRDefault="006F73AB" w:rsidP="00F760F5">
      <w:pPr>
        <w:pStyle w:val="NoSpacing"/>
        <w:rPr>
          <w:sz w:val="24"/>
        </w:rPr>
      </w:pPr>
      <w:r>
        <w:rPr>
          <w:noProof/>
          <w:lang w:val="en-GB" w:eastAsia="en-GB"/>
        </w:rPr>
        <w:drawing>
          <wp:anchor distT="0" distB="0" distL="114300" distR="114300" simplePos="0" relativeHeight="251728896" behindDoc="0" locked="0" layoutInCell="1" allowOverlap="1" wp14:anchorId="2C5188A9" wp14:editId="1D6CA050">
            <wp:simplePos x="0" y="0"/>
            <wp:positionH relativeFrom="column">
              <wp:posOffset>4943786</wp:posOffset>
            </wp:positionH>
            <wp:positionV relativeFrom="paragraph">
              <wp:posOffset>40005</wp:posOffset>
            </wp:positionV>
            <wp:extent cx="2225040" cy="1839217"/>
            <wp:effectExtent l="0" t="0" r="3810" b="8890"/>
            <wp:wrapThrough wrapText="bothSides">
              <wp:wrapPolygon edited="0">
                <wp:start x="0" y="0"/>
                <wp:lineTo x="0" y="21481"/>
                <wp:lineTo x="21452" y="21481"/>
                <wp:lineTo x="21452" y="0"/>
                <wp:lineTo x="0" y="0"/>
              </wp:wrapPolygon>
            </wp:wrapThrough>
            <wp:docPr id="29" name="Picture 29" descr="http://images.eurogamer.net/2013/articles/1/7/3/0/5/2/8/prison-sandbox-the-escapists-gets-xbox-one-release-date-14211644487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eurogamer.net/2013/articles/1/7/3/0/5/2/8/prison-sandbox-the-escapists-gets-xbox-one-release-date-142116444879.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25040" cy="183921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EC3A47" w14:textId="3CA5ED7F" w:rsidR="004D1D46" w:rsidRDefault="0032226D" w:rsidP="00F760F5">
      <w:pPr>
        <w:pStyle w:val="NoSpacing"/>
        <w:rPr>
          <w:sz w:val="24"/>
        </w:rPr>
      </w:pPr>
      <w:r>
        <w:rPr>
          <w:sz w:val="24"/>
        </w:rPr>
        <w:t xml:space="preserve">While this was interesting to learn, I was still not convinced that Unity was the right choice as a lot of the games that I saw had very complex graphics and looked very stylish – which is not suited to my game at all! Then I came across another game, called </w:t>
      </w:r>
      <w:r>
        <w:rPr>
          <w:i/>
          <w:sz w:val="24"/>
        </w:rPr>
        <w:t>“The Escapsists”</w:t>
      </w:r>
      <w:r>
        <w:rPr>
          <w:sz w:val="24"/>
        </w:rPr>
        <w:t xml:space="preserve">. This game uses very basic, pixel-art, graphics which were much more similar to my style of graphics. </w:t>
      </w:r>
      <w:r w:rsidR="0032750D">
        <w:rPr>
          <w:sz w:val="24"/>
        </w:rPr>
        <w:t xml:space="preserve">It uses a top-down view similar to the graphics I have produced. </w:t>
      </w:r>
    </w:p>
    <w:p w14:paraId="57F8FCC4" w14:textId="77777777" w:rsidR="0032750D" w:rsidRDefault="0032750D" w:rsidP="00F760F5">
      <w:pPr>
        <w:pStyle w:val="NoSpacing"/>
        <w:rPr>
          <w:sz w:val="24"/>
        </w:rPr>
      </w:pPr>
    </w:p>
    <w:p w14:paraId="33432958" w14:textId="48F5BF62" w:rsidR="0032750D" w:rsidRPr="001C71B8" w:rsidRDefault="006F73AB" w:rsidP="00F760F5">
      <w:pPr>
        <w:pStyle w:val="NoSpacing"/>
        <w:rPr>
          <w:sz w:val="24"/>
        </w:rPr>
      </w:pPr>
      <w:r w:rsidRPr="00C37700">
        <w:rPr>
          <w:noProof/>
          <w:sz w:val="24"/>
          <w:highlight w:val="yellow"/>
          <w:lang w:val="en-GB" w:eastAsia="en-GB"/>
        </w:rPr>
        <mc:AlternateContent>
          <mc:Choice Requires="wps">
            <w:drawing>
              <wp:anchor distT="45720" distB="45720" distL="114300" distR="114300" simplePos="0" relativeHeight="251730944" behindDoc="0" locked="0" layoutInCell="1" allowOverlap="1" wp14:anchorId="641C56BB" wp14:editId="2BFEE7BD">
                <wp:simplePos x="0" y="0"/>
                <wp:positionH relativeFrom="column">
                  <wp:posOffset>4943475</wp:posOffset>
                </wp:positionH>
                <wp:positionV relativeFrom="paragraph">
                  <wp:posOffset>487045</wp:posOffset>
                </wp:positionV>
                <wp:extent cx="2221865" cy="701040"/>
                <wp:effectExtent l="0" t="0" r="26035" b="2286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1865" cy="701040"/>
                        </a:xfrm>
                        <a:prstGeom prst="rect">
                          <a:avLst/>
                        </a:prstGeom>
                        <a:solidFill>
                          <a:srgbClr val="FFFFFF"/>
                        </a:solidFill>
                        <a:ln w="9525">
                          <a:solidFill>
                            <a:srgbClr val="000000"/>
                          </a:solidFill>
                          <a:miter lim="800000"/>
                          <a:headEnd/>
                          <a:tailEnd/>
                        </a:ln>
                      </wps:spPr>
                      <wps:txbx>
                        <w:txbxContent>
                          <w:p w14:paraId="1CFE3A1B" w14:textId="45CDD1DE" w:rsidR="00560173" w:rsidRPr="00B55FC3" w:rsidRDefault="00560173">
                            <w:r>
                              <w:t xml:space="preserve">The graphics style used in </w:t>
                            </w:r>
                            <w:r>
                              <w:rPr>
                                <w:i/>
                              </w:rPr>
                              <w:t xml:space="preserve">“The Escapists” </w:t>
                            </w:r>
                            <w:r>
                              <w:t>is similar to the graphics style that I am using.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C56BB" id="Text Box 2" o:spid="_x0000_s1029" type="#_x0000_t202" style="position:absolute;margin-left:389.25pt;margin-top:38.35pt;width:174.95pt;height:55.2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">
                <v:textbox>
                  <w:txbxContent>
                    <w:p w14:paraId="1CFE3A1B" w14:textId="45CDD1DE" w:rsidR="00560173" w:rsidRPr="00B55FC3" w:rsidRDefault="00560173">
                      <w:r>
                        <w:t xml:space="preserve">The graphics style used in </w:t>
                      </w:r>
                      <w:r>
                        <w:rPr>
                          <w:i/>
                        </w:rPr>
                        <w:t xml:space="preserve">“The Escapists” </w:t>
                      </w:r>
                      <w:r>
                        <w:t>is similar to the graphics style that I am using.</w:t>
                      </w:r>
                    </w:p>
                  </w:txbxContent>
                </v:textbox>
                <w10:wrap type="square"/>
              </v:shape>
            </w:pict>
          </mc:Fallback>
        </mc:AlternateContent>
      </w:r>
      <w:r w:rsidR="0032750D" w:rsidRPr="00C37700">
        <w:rPr>
          <w:sz w:val="24"/>
          <w:highlight w:val="yellow"/>
        </w:rPr>
        <w:t>Looking into these two games have convinced me that Unity was the right choice for my game. The fact that both of these games have gone on to be successful is also very encouraging for me as I develop my own game</w:t>
      </w:r>
      <w:r w:rsidR="0032750D">
        <w:rPr>
          <w:sz w:val="24"/>
        </w:rPr>
        <w:t>.</w:t>
      </w:r>
    </w:p>
    <w:p w14:paraId="091A70A6" w14:textId="79E107D0" w:rsidR="00F760F5" w:rsidRPr="001C71B8" w:rsidRDefault="00F760F5" w:rsidP="00F760F5">
      <w:pPr>
        <w:pStyle w:val="NoSpacing"/>
        <w:rPr>
          <w:sz w:val="24"/>
        </w:rPr>
      </w:pPr>
    </w:p>
    <w:p w14:paraId="2FBF87AC" w14:textId="59B2B597" w:rsidR="00F760F5" w:rsidRDefault="00F760F5" w:rsidP="00F760F5">
      <w:pPr>
        <w:pStyle w:val="NoSpacing"/>
        <w:rPr>
          <w:sz w:val="24"/>
        </w:rPr>
      </w:pPr>
    </w:p>
    <w:p w14:paraId="565E78B6" w14:textId="5B40B068" w:rsidR="008F5190" w:rsidRDefault="008F5190" w:rsidP="00F760F5">
      <w:pPr>
        <w:pStyle w:val="NoSpacing"/>
        <w:rPr>
          <w:sz w:val="24"/>
        </w:rPr>
      </w:pPr>
    </w:p>
    <w:p w14:paraId="7AC4E96A" w14:textId="4EC4103F" w:rsidR="008F5190" w:rsidRDefault="008F5190" w:rsidP="00F760F5">
      <w:pPr>
        <w:pStyle w:val="NoSpacing"/>
        <w:rPr>
          <w:sz w:val="24"/>
        </w:rPr>
      </w:pPr>
    </w:p>
    <w:p w14:paraId="4FAC01E1" w14:textId="6F464F1E" w:rsidR="0028107F" w:rsidRDefault="0028107F" w:rsidP="00F760F5">
      <w:pPr>
        <w:pStyle w:val="NoSpacing"/>
        <w:rPr>
          <w:sz w:val="24"/>
        </w:rPr>
      </w:pPr>
    </w:p>
    <w:p w14:paraId="664E9210" w14:textId="77777777" w:rsidR="0028107F" w:rsidRDefault="0028107F" w:rsidP="00F760F5">
      <w:pPr>
        <w:pStyle w:val="NoSpacing"/>
        <w:rPr>
          <w:sz w:val="24"/>
        </w:rPr>
      </w:pPr>
    </w:p>
    <w:p w14:paraId="27FF7E4F" w14:textId="39450F74" w:rsidR="00F760F5" w:rsidRPr="001C71B8" w:rsidRDefault="00F760F5" w:rsidP="00F760F5">
      <w:pPr>
        <w:pStyle w:val="NoSpacing"/>
        <w:rPr>
          <w:sz w:val="24"/>
        </w:rPr>
      </w:pPr>
    </w:p>
    <w:p w14:paraId="77985A89" w14:textId="52E05651" w:rsidR="004D1D46" w:rsidRDefault="004D1D46" w:rsidP="00F760F5">
      <w:pPr>
        <w:pStyle w:val="NoSpacing"/>
        <w:rPr>
          <w:sz w:val="24"/>
        </w:rPr>
      </w:pPr>
    </w:p>
    <w:p w14:paraId="1ED0C004" w14:textId="77777777" w:rsidR="00526453" w:rsidRDefault="00526453" w:rsidP="004D1D46">
      <w:pPr>
        <w:rPr>
          <w:sz w:val="24"/>
        </w:rPr>
      </w:pPr>
    </w:p>
    <w:p w14:paraId="77D57C0F" w14:textId="2C36EB0C" w:rsidR="005C6B50" w:rsidRPr="00867645" w:rsidRDefault="002F012E" w:rsidP="005C6B50">
      <w:pPr>
        <w:pStyle w:val="Heading1"/>
        <w:rPr>
          <w:sz w:val="40"/>
        </w:rPr>
      </w:pPr>
      <w:bookmarkStart w:id="3" w:name="_Toc445480910"/>
      <w:r w:rsidRPr="001C71B8">
        <w:rPr>
          <w:sz w:val="40"/>
        </w:rPr>
        <w:lastRenderedPageBreak/>
        <w:t>G</w:t>
      </w:r>
      <w:r w:rsidR="004D1D46" w:rsidRPr="001C71B8">
        <w:rPr>
          <w:sz w:val="40"/>
        </w:rPr>
        <w:t>raphics and Audio</w:t>
      </w:r>
      <w:bookmarkEnd w:id="3"/>
    </w:p>
    <w:p w14:paraId="14F7E6E1" w14:textId="77777777" w:rsidR="00D7264D" w:rsidRDefault="00D7264D" w:rsidP="008048DF">
      <w:pPr>
        <w:pStyle w:val="Subtitle"/>
        <w:rPr>
          <w:sz w:val="28"/>
        </w:rPr>
      </w:pPr>
    </w:p>
    <w:p w14:paraId="3F555441" w14:textId="64D63F05" w:rsidR="008048DF" w:rsidRPr="006F73AB" w:rsidRDefault="008048DF" w:rsidP="008048DF">
      <w:pPr>
        <w:pStyle w:val="Subtitle"/>
      </w:pPr>
      <w:r w:rsidRPr="006F73AB">
        <w:rPr>
          <w:sz w:val="28"/>
        </w:rPr>
        <w:t>Graphics</w:t>
      </w:r>
    </w:p>
    <w:p w14:paraId="42520BC3" w14:textId="478E0BF1" w:rsidR="00867645" w:rsidRPr="006F73AB" w:rsidRDefault="001C71B8" w:rsidP="00194862">
      <w:pPr>
        <w:pStyle w:val="NoSpacing"/>
        <w:rPr>
          <w:sz w:val="24"/>
        </w:rPr>
      </w:pPr>
      <w:r w:rsidRPr="006F73AB">
        <w:rPr>
          <w:sz w:val="24"/>
        </w:rPr>
        <w:t xml:space="preserve">The graphics for my game will be rather simplistic and cartoon-like. This style of graphics is often used for the Management Simulation genre of game, as they are usually just used to represent actions taking place or progress updates. In these types of games, the player does not often have direct control over the objects represented by the graphics (customers, colonists, town members </w:t>
      </w:r>
      <w:r w:rsidR="008048DF" w:rsidRPr="006F73AB">
        <w:rPr>
          <w:sz w:val="24"/>
        </w:rPr>
        <w:t>etc.</w:t>
      </w:r>
      <w:r w:rsidRPr="006F73AB">
        <w:rPr>
          <w:sz w:val="24"/>
        </w:rPr>
        <w:t>) – they are simply used to show t</w:t>
      </w:r>
      <w:r w:rsidR="00867645" w:rsidRPr="006F73AB">
        <w:rPr>
          <w:sz w:val="24"/>
        </w:rPr>
        <w:t xml:space="preserve">he current state of the Game. As well as this, the graphics look quite fun and light-hearted – which matches the type of game I hope to create. </w:t>
      </w:r>
    </w:p>
    <w:p w14:paraId="5E3129BF" w14:textId="1188532E" w:rsidR="00194862" w:rsidRPr="006F73AB" w:rsidRDefault="00867645" w:rsidP="00194862">
      <w:pPr>
        <w:pStyle w:val="NoSpacing"/>
        <w:rPr>
          <w:sz w:val="24"/>
        </w:rPr>
      </w:pPr>
      <w:r w:rsidRPr="006F73AB">
        <w:rPr>
          <w:sz w:val="24"/>
        </w:rPr>
        <w:t>I</w:t>
      </w:r>
      <w:r w:rsidR="001C71B8" w:rsidRPr="006F73AB">
        <w:rPr>
          <w:sz w:val="24"/>
        </w:rPr>
        <w:t>n my case, there will be graphics to represent the Customers of the Cinema. They will be animated to show how they progress or ‘flow’ through the cinema – from buying a ticket, to going to their screen.</w:t>
      </w:r>
      <w:r w:rsidR="00194862" w:rsidRPr="006F73AB">
        <w:rPr>
          <w:sz w:val="24"/>
        </w:rPr>
        <w:t xml:space="preserve"> There will be animations for being walking in each direction (up, down, left and right), being idle, and for queuing.</w:t>
      </w:r>
    </w:p>
    <w:p w14:paraId="306E15A3" w14:textId="78180F92" w:rsidR="00194862" w:rsidRPr="006F73AB" w:rsidRDefault="00194862" w:rsidP="001C71B8">
      <w:pPr>
        <w:pStyle w:val="NoSpacing"/>
        <w:rPr>
          <w:sz w:val="24"/>
        </w:rPr>
      </w:pPr>
      <w:r w:rsidRPr="006F73AB">
        <w:rPr>
          <w:sz w:val="24"/>
        </w:rPr>
        <w:t xml:space="preserve">Staff members will also have graphics to represent them. These graphics will be similar to those for the customers although there will be different animations. There will simply be two animations - for the staff being idle, and the other for when the player drags the staff member to the desired workstation / post. If I have time before the end of the project, I will add more animations to the staff to show them carrying out their tasks – to show the player the state of each staff member. </w:t>
      </w:r>
    </w:p>
    <w:p w14:paraId="59F78951" w14:textId="248F0FE3" w:rsidR="00194862" w:rsidRPr="006F73AB" w:rsidRDefault="004F75A8" w:rsidP="00194862">
      <w:pPr>
        <w:pStyle w:val="NoSpacing"/>
        <w:rPr>
          <w:sz w:val="24"/>
        </w:rPr>
      </w:pPr>
      <w:r w:rsidRPr="006F73AB">
        <w:rPr>
          <w:sz w:val="24"/>
        </w:rPr>
        <w:t>As well as graphics for the custome</w:t>
      </w:r>
      <w:r w:rsidR="00194862" w:rsidRPr="006F73AB">
        <w:rPr>
          <w:sz w:val="24"/>
        </w:rPr>
        <w:t xml:space="preserve">rs and staff, there will also be some to represent the screens and other purchasable items that the player game buy in the game. These graphics will be repositionable by the player to allow them to set up their cinema in any way that they choose. Again, these graphics will be very simple in accordance with the style of the game. </w:t>
      </w:r>
    </w:p>
    <w:p w14:paraId="6131D48F" w14:textId="77777777" w:rsidR="001C71B8" w:rsidRPr="006F73AB" w:rsidRDefault="001C71B8" w:rsidP="001C71B8">
      <w:pPr>
        <w:pStyle w:val="NoSpacing"/>
        <w:rPr>
          <w:sz w:val="24"/>
        </w:rPr>
      </w:pPr>
    </w:p>
    <w:p w14:paraId="00600DB3" w14:textId="2E256970" w:rsidR="005C6B50" w:rsidRPr="006F73AB" w:rsidRDefault="00867645" w:rsidP="00867645">
      <w:pPr>
        <w:pStyle w:val="NoSpacing"/>
        <w:rPr>
          <w:sz w:val="24"/>
        </w:rPr>
      </w:pPr>
      <w:r w:rsidRPr="006F73AB">
        <w:rPr>
          <w:sz w:val="24"/>
        </w:rPr>
        <w:t xml:space="preserve">All of the graphics for this game have been, and will continue to be, created by myself. Since they are simplistic graphics, I am able to use a basic graphics editor to create them – namely, Paint.net. This software allows for basic drawing capabilities which are all that I require for my graphics. </w:t>
      </w:r>
    </w:p>
    <w:p w14:paraId="66E47A93" w14:textId="77777777" w:rsidR="005C6B50" w:rsidRPr="006F73AB" w:rsidRDefault="005C6B50" w:rsidP="001C71B8">
      <w:pPr>
        <w:pStyle w:val="NoSpacing"/>
        <w:rPr>
          <w:sz w:val="24"/>
        </w:rPr>
      </w:pPr>
    </w:p>
    <w:p w14:paraId="369E7D7E" w14:textId="77777777" w:rsidR="008048DF" w:rsidRPr="006F73AB" w:rsidRDefault="008048DF" w:rsidP="001C71B8">
      <w:pPr>
        <w:pStyle w:val="NoSpacing"/>
        <w:rPr>
          <w:sz w:val="24"/>
        </w:rPr>
      </w:pPr>
    </w:p>
    <w:p w14:paraId="4FCAF4BA" w14:textId="42B27C04" w:rsidR="005C6B50" w:rsidRPr="006F73AB" w:rsidRDefault="008048DF" w:rsidP="008048DF">
      <w:pPr>
        <w:pStyle w:val="Subtitle"/>
        <w:rPr>
          <w:sz w:val="32"/>
        </w:rPr>
      </w:pPr>
      <w:r w:rsidRPr="006F73AB">
        <w:rPr>
          <w:sz w:val="28"/>
        </w:rPr>
        <w:t>Audio</w:t>
      </w:r>
    </w:p>
    <w:p w14:paraId="5B09E19C" w14:textId="694E697F" w:rsidR="005C6B50" w:rsidRPr="006F73AB" w:rsidRDefault="00867645" w:rsidP="001C71B8">
      <w:pPr>
        <w:pStyle w:val="NoSpacing"/>
        <w:rPr>
          <w:sz w:val="24"/>
        </w:rPr>
      </w:pPr>
      <w:r w:rsidRPr="006F73AB">
        <w:rPr>
          <w:sz w:val="24"/>
        </w:rPr>
        <w:t>There will be minimal audio involved in my game. There will be some background music to further convey the tone of the game. This music will be lighthearted and fun – in keeping with the</w:t>
      </w:r>
      <w:r w:rsidR="002632EE" w:rsidRPr="006F73AB">
        <w:rPr>
          <w:sz w:val="24"/>
        </w:rPr>
        <w:t xml:space="preserve"> style of the game</w:t>
      </w:r>
      <w:r w:rsidRPr="006F73AB">
        <w:rPr>
          <w:sz w:val="24"/>
        </w:rPr>
        <w:t>.</w:t>
      </w:r>
      <w:r w:rsidR="008B4ABC" w:rsidRPr="006F73AB">
        <w:rPr>
          <w:sz w:val="24"/>
        </w:rPr>
        <w:t xml:space="preserve"> This music has been created for me by one of my fellow course mates. I have his permission to use this music in any way I like for this game. </w:t>
      </w:r>
    </w:p>
    <w:p w14:paraId="6B330236" w14:textId="77777777" w:rsidR="00701C68" w:rsidRPr="006F73AB" w:rsidRDefault="008B4ABC" w:rsidP="001C71B8">
      <w:pPr>
        <w:pStyle w:val="NoSpacing"/>
        <w:rPr>
          <w:sz w:val="24"/>
        </w:rPr>
      </w:pPr>
      <w:r w:rsidRPr="006F73AB">
        <w:rPr>
          <w:sz w:val="24"/>
        </w:rPr>
        <w:t>As well as the background music, I also hope to add sound clips to each of the customers. These sound clips will be incomprehensible talking sounds that I hope will help show the</w:t>
      </w:r>
      <w:r w:rsidR="008048DF" w:rsidRPr="006F73AB">
        <w:rPr>
          <w:sz w:val="24"/>
        </w:rPr>
        <w:t xml:space="preserve"> success (or lack of success!) of the player’s Cinema</w:t>
      </w:r>
      <w:r w:rsidRPr="006F73AB">
        <w:rPr>
          <w:sz w:val="24"/>
        </w:rPr>
        <w:t>. To explain, a busy cinema, i.e. lots of customers, will have a lot of sound coming from it</w:t>
      </w:r>
      <w:r w:rsidR="00701C68" w:rsidRPr="006F73AB">
        <w:rPr>
          <w:sz w:val="24"/>
        </w:rPr>
        <w:t xml:space="preserve"> as more customers means more sounds</w:t>
      </w:r>
      <w:r w:rsidRPr="006F73AB">
        <w:rPr>
          <w:sz w:val="24"/>
        </w:rPr>
        <w:t xml:space="preserve"> – the</w:t>
      </w:r>
      <w:r w:rsidR="00701C68" w:rsidRPr="006F73AB">
        <w:rPr>
          <w:sz w:val="24"/>
        </w:rPr>
        <w:t xml:space="preserve">se sounds will convey to the </w:t>
      </w:r>
      <w:r w:rsidR="00A625C6" w:rsidRPr="006F73AB">
        <w:rPr>
          <w:sz w:val="24"/>
        </w:rPr>
        <w:t>p</w:t>
      </w:r>
      <w:r w:rsidRPr="006F73AB">
        <w:rPr>
          <w:sz w:val="24"/>
        </w:rPr>
        <w:t>layer</w:t>
      </w:r>
      <w:r w:rsidR="00701C68" w:rsidRPr="006F73AB">
        <w:rPr>
          <w:sz w:val="24"/>
        </w:rPr>
        <w:t xml:space="preserve"> th</w:t>
      </w:r>
      <w:r w:rsidRPr="006F73AB">
        <w:rPr>
          <w:sz w:val="24"/>
        </w:rPr>
        <w:t>at their cinema is busy and successful. On the other hand, if the cinema is less busy, there will be fewer customers and hence fewer sounds.</w:t>
      </w:r>
    </w:p>
    <w:p w14:paraId="55622D73" w14:textId="1A9C4182" w:rsidR="00273BBD" w:rsidRPr="006F73AB" w:rsidRDefault="00701C68" w:rsidP="001C71B8">
      <w:pPr>
        <w:pStyle w:val="NoSpacing"/>
        <w:rPr>
          <w:sz w:val="24"/>
        </w:rPr>
      </w:pPr>
      <w:r w:rsidRPr="006F73AB">
        <w:rPr>
          <w:sz w:val="24"/>
        </w:rPr>
        <w:t>I hope that</w:t>
      </w:r>
      <w:r w:rsidR="008B4ABC" w:rsidRPr="006F73AB">
        <w:rPr>
          <w:sz w:val="24"/>
        </w:rPr>
        <w:t>,</w:t>
      </w:r>
      <w:r w:rsidRPr="006F73AB">
        <w:rPr>
          <w:sz w:val="24"/>
        </w:rPr>
        <w:t xml:space="preserve"> by</w:t>
      </w:r>
      <w:r w:rsidR="008B4ABC" w:rsidRPr="006F73AB">
        <w:rPr>
          <w:sz w:val="24"/>
        </w:rPr>
        <w:t xml:space="preserve"> attaching sounds to the customers</w:t>
      </w:r>
      <w:r w:rsidRPr="006F73AB">
        <w:rPr>
          <w:sz w:val="24"/>
        </w:rPr>
        <w:t>, I will</w:t>
      </w:r>
      <w:r w:rsidR="008B4ABC" w:rsidRPr="006F73AB">
        <w:rPr>
          <w:sz w:val="24"/>
        </w:rPr>
        <w:t xml:space="preserve"> be a</w:t>
      </w:r>
      <w:r w:rsidRPr="006F73AB">
        <w:rPr>
          <w:sz w:val="24"/>
        </w:rPr>
        <w:t>ble</w:t>
      </w:r>
      <w:r w:rsidR="008B4ABC" w:rsidRPr="006F73AB">
        <w:rPr>
          <w:sz w:val="24"/>
        </w:rPr>
        <w:t xml:space="preserve"> to convey the success</w:t>
      </w:r>
      <w:r w:rsidRPr="006F73AB">
        <w:rPr>
          <w:sz w:val="24"/>
        </w:rPr>
        <w:t xml:space="preserve"> / busyness</w:t>
      </w:r>
      <w:r w:rsidR="008B4ABC" w:rsidRPr="006F73AB">
        <w:rPr>
          <w:sz w:val="24"/>
        </w:rPr>
        <w:t xml:space="preserve"> of the Cinema.</w:t>
      </w:r>
      <w:r w:rsidR="00273BBD" w:rsidRPr="006F73AB">
        <w:rPr>
          <w:sz w:val="24"/>
        </w:rPr>
        <w:t xml:space="preserve"> </w:t>
      </w:r>
    </w:p>
    <w:p w14:paraId="6777816D" w14:textId="2F6E56F7" w:rsidR="00273BBD" w:rsidRDefault="00273BBD" w:rsidP="001C71B8">
      <w:pPr>
        <w:pStyle w:val="NoSpacing"/>
        <w:rPr>
          <w:sz w:val="24"/>
        </w:rPr>
      </w:pPr>
      <w:r w:rsidRPr="006F73AB">
        <w:rPr>
          <w:sz w:val="24"/>
        </w:rPr>
        <w:t>These ‘Customer Sounds’ will likely be recorded by myself.</w:t>
      </w:r>
    </w:p>
    <w:p w14:paraId="4268A030" w14:textId="5028A9F1" w:rsidR="004E6D62" w:rsidRDefault="004E6D62" w:rsidP="001C71B8">
      <w:pPr>
        <w:pStyle w:val="NoSpacing"/>
        <w:rPr>
          <w:sz w:val="24"/>
        </w:rPr>
      </w:pPr>
    </w:p>
    <w:p w14:paraId="446E225A" w14:textId="0755B2D7" w:rsidR="004E6D62" w:rsidRDefault="004E6D62" w:rsidP="001C71B8">
      <w:pPr>
        <w:pStyle w:val="NoSpacing"/>
        <w:rPr>
          <w:sz w:val="24"/>
        </w:rPr>
      </w:pPr>
      <w:r w:rsidRPr="00847D85">
        <w:rPr>
          <w:sz w:val="24"/>
          <w:highlight w:val="cyan"/>
        </w:rPr>
        <w:t>Maybe add a page</w:t>
      </w:r>
      <w:r w:rsidR="00A91043" w:rsidRPr="00847D85">
        <w:rPr>
          <w:sz w:val="24"/>
          <w:highlight w:val="cyan"/>
        </w:rPr>
        <w:t xml:space="preserve"> – mention the GUI – i.e. the world</w:t>
      </w:r>
    </w:p>
    <w:p w14:paraId="623EF113" w14:textId="521FE4F1" w:rsidR="004D1D46" w:rsidRPr="001C71B8" w:rsidRDefault="004D1D46" w:rsidP="004D1D46">
      <w:pPr>
        <w:pStyle w:val="Heading1"/>
        <w:rPr>
          <w:sz w:val="40"/>
        </w:rPr>
      </w:pPr>
      <w:bookmarkStart w:id="4" w:name="_Toc445480911"/>
      <w:r w:rsidRPr="001C71B8">
        <w:rPr>
          <w:sz w:val="40"/>
        </w:rPr>
        <w:lastRenderedPageBreak/>
        <w:t>Code Structure</w:t>
      </w:r>
      <w:bookmarkEnd w:id="4"/>
    </w:p>
    <w:p w14:paraId="4A96030E" w14:textId="77777777" w:rsidR="004E6D62" w:rsidRPr="001C71B8" w:rsidRDefault="004E6D62" w:rsidP="004E6D62">
      <w:pPr>
        <w:rPr>
          <w:sz w:val="24"/>
        </w:rPr>
      </w:pPr>
    </w:p>
    <w:p w14:paraId="780008CC" w14:textId="77777777" w:rsidR="004E6D62" w:rsidRPr="001C71B8" w:rsidRDefault="004E6D62" w:rsidP="004E6D62">
      <w:pPr>
        <w:rPr>
          <w:sz w:val="24"/>
        </w:rPr>
      </w:pPr>
      <w:r>
        <w:rPr>
          <w:sz w:val="24"/>
        </w:rPr>
        <w:t>UML Diagrams…………………………………………………………………….</w:t>
      </w:r>
    </w:p>
    <w:p w14:paraId="345E7CB6" w14:textId="77777777" w:rsidR="004E6D62" w:rsidRPr="001C71B8" w:rsidRDefault="004E6D62" w:rsidP="004E6D62">
      <w:pPr>
        <w:rPr>
          <w:sz w:val="24"/>
        </w:rPr>
      </w:pPr>
      <w:r>
        <w:rPr>
          <w:sz w:val="24"/>
        </w:rPr>
        <w:t>Behaviour Diagram…………..</w:t>
      </w:r>
    </w:p>
    <w:p w14:paraId="415180AE" w14:textId="77777777" w:rsidR="00560173" w:rsidRDefault="00560173" w:rsidP="00560173">
      <w:pPr>
        <w:pStyle w:val="Subtitle"/>
        <w:rPr>
          <w:sz w:val="28"/>
        </w:rPr>
      </w:pPr>
    </w:p>
    <w:p w14:paraId="4BF84D36" w14:textId="2661F5B5" w:rsidR="001B2CAB" w:rsidRPr="00560173" w:rsidRDefault="00560173" w:rsidP="00560173">
      <w:pPr>
        <w:pStyle w:val="Subtitle"/>
      </w:pPr>
      <w:r>
        <w:rPr>
          <w:sz w:val="28"/>
        </w:rPr>
        <w:t>Object Pool</w:t>
      </w:r>
    </w:p>
    <w:p w14:paraId="0FBE03CF" w14:textId="0748D72D" w:rsidR="001B2CAB" w:rsidRDefault="001B2CAB" w:rsidP="005C6B50">
      <w:pPr>
        <w:pStyle w:val="NoSpacing"/>
        <w:rPr>
          <w:sz w:val="24"/>
        </w:rPr>
      </w:pPr>
      <w:r>
        <w:rPr>
          <w:sz w:val="24"/>
        </w:rPr>
        <w:t xml:space="preserve">I decided to use the ‘Object Pool’ design pattern in my game. The purpose of using an Object Pool is to reduce the number of resources used by the </w:t>
      </w:r>
      <w:r w:rsidR="00ED3A33">
        <w:rPr>
          <w:sz w:val="24"/>
        </w:rPr>
        <w:t>game by storing a list of all the available resources and then adding them back to the Object Pool once they are no longer in use. By reducing the number of times a new object is created (using the ‘Instantiate’ command in Unity), it frees up processor time and allows for the game to run a lot more smoothly.</w:t>
      </w:r>
    </w:p>
    <w:p w14:paraId="5BF5FF1D" w14:textId="4527B705" w:rsidR="00EC1D9E" w:rsidRDefault="00EC1D9E" w:rsidP="005C6B50">
      <w:pPr>
        <w:pStyle w:val="NoSpacing"/>
        <w:rPr>
          <w:sz w:val="24"/>
        </w:rPr>
      </w:pPr>
      <w:r>
        <w:rPr>
          <w:sz w:val="24"/>
        </w:rPr>
        <w:t xml:space="preserve">I </w:t>
      </w:r>
      <w:r w:rsidR="004765B5">
        <w:rPr>
          <w:sz w:val="24"/>
        </w:rPr>
        <w:t>will</w:t>
      </w:r>
      <w:r>
        <w:rPr>
          <w:sz w:val="24"/>
        </w:rPr>
        <w:t xml:space="preserve"> the Object Pool to store the customer objects. I made this decision because there will be a high turn-over of customers in my game - when one customer is finished visiting, its object will be returned to the pool and can then be used by the next customer to arrive – meaning that there is no n</w:t>
      </w:r>
      <w:r w:rsidR="00B5673F">
        <w:rPr>
          <w:sz w:val="24"/>
        </w:rPr>
        <w:t>eed to Instantiate a new object ev</w:t>
      </w:r>
      <w:r w:rsidR="00CA3C6F">
        <w:rPr>
          <w:sz w:val="24"/>
        </w:rPr>
        <w:t>ery time a new customer arrives.</w:t>
      </w:r>
      <w:r w:rsidR="004765B5">
        <w:rPr>
          <w:sz w:val="24"/>
        </w:rPr>
        <w:t xml:space="preserve"> However, this raises a problem – the Object Pool needs to be set with a size of how many </w:t>
      </w:r>
      <w:r w:rsidR="00CB01DE">
        <w:rPr>
          <w:sz w:val="24"/>
        </w:rPr>
        <w:t xml:space="preserve">objects to store. However, as my game progresses and the player’s cinema becomes more successful, more and more customers will arrive every day. This will make setting the size of the queue very difficult/impossible. I hope to solve this problem by making the Pool grow-able – i.e. if there is not an object available in the pool, create another one. This means that there will always be </w:t>
      </w:r>
      <w:r w:rsidR="00221F14">
        <w:rPr>
          <w:sz w:val="24"/>
        </w:rPr>
        <w:t xml:space="preserve">an object available when it is needed. </w:t>
      </w:r>
    </w:p>
    <w:p w14:paraId="01521622" w14:textId="637D4789" w:rsidR="00221F14" w:rsidRDefault="00221F14" w:rsidP="005C6B50">
      <w:pPr>
        <w:pStyle w:val="NoSpacing"/>
        <w:rPr>
          <w:sz w:val="24"/>
        </w:rPr>
      </w:pPr>
      <w:r>
        <w:rPr>
          <w:sz w:val="24"/>
        </w:rPr>
        <w:t xml:space="preserve">This then raises another problem – if the pool grows in size during the ‘peak time’, then when the cinema becomes quiet again, we are left with too many objects in the pool – so some objects are going unused. </w:t>
      </w:r>
    </w:p>
    <w:p w14:paraId="2728CE40" w14:textId="211CA123" w:rsidR="00221F14" w:rsidRDefault="00221F14" w:rsidP="005C6B50">
      <w:pPr>
        <w:pStyle w:val="NoSpacing"/>
        <w:rPr>
          <w:sz w:val="24"/>
        </w:rPr>
      </w:pPr>
      <w:r>
        <w:rPr>
          <w:sz w:val="24"/>
        </w:rPr>
        <w:t>I hope to solve this problem by writing a piece of code that will detect if a customer object has been out of use for an extended period of time, and remove it from the pool if it has.</w:t>
      </w:r>
    </w:p>
    <w:p w14:paraId="4699336D" w14:textId="77777777" w:rsidR="004E6D62" w:rsidRDefault="004E6D62" w:rsidP="005C6B50">
      <w:pPr>
        <w:pStyle w:val="NoSpacing"/>
        <w:rPr>
          <w:sz w:val="24"/>
        </w:rPr>
      </w:pPr>
    </w:p>
    <w:p w14:paraId="377BFB75" w14:textId="223CD94C" w:rsidR="00E80A7D" w:rsidRDefault="00E80A7D" w:rsidP="005C6B50">
      <w:pPr>
        <w:pStyle w:val="NoSpacing"/>
        <w:rPr>
          <w:sz w:val="24"/>
        </w:rPr>
      </w:pPr>
      <w:r>
        <w:rPr>
          <w:sz w:val="24"/>
        </w:rPr>
        <w:t xml:space="preserve">As well as Object Pool, I will also use the Update Design Pattern. </w:t>
      </w:r>
      <w:r w:rsidR="009E1E55">
        <w:rPr>
          <w:sz w:val="24"/>
        </w:rPr>
        <w:t xml:space="preserve">This involves </w:t>
      </w:r>
    </w:p>
    <w:p w14:paraId="1C84E62D" w14:textId="77777777" w:rsidR="009E1E55" w:rsidRDefault="009E1E55" w:rsidP="005C6B50">
      <w:pPr>
        <w:pStyle w:val="NoSpacing"/>
        <w:rPr>
          <w:sz w:val="24"/>
        </w:rPr>
      </w:pPr>
    </w:p>
    <w:p w14:paraId="1331E856" w14:textId="77777777" w:rsidR="009E1E55" w:rsidRDefault="009E1E55" w:rsidP="005C6B50">
      <w:pPr>
        <w:pStyle w:val="NoSpacing"/>
        <w:rPr>
          <w:sz w:val="24"/>
        </w:rPr>
      </w:pPr>
    </w:p>
    <w:p w14:paraId="35256069" w14:textId="77777777" w:rsidR="009E1E55" w:rsidRDefault="009E1E55" w:rsidP="005C6B50">
      <w:pPr>
        <w:pStyle w:val="NoSpacing"/>
        <w:rPr>
          <w:sz w:val="24"/>
        </w:rPr>
      </w:pPr>
    </w:p>
    <w:p w14:paraId="534E6F13" w14:textId="77777777" w:rsidR="009E1E55" w:rsidRDefault="009E1E55" w:rsidP="005C6B50">
      <w:pPr>
        <w:pStyle w:val="NoSpacing"/>
        <w:rPr>
          <w:sz w:val="24"/>
        </w:rPr>
      </w:pPr>
    </w:p>
    <w:p w14:paraId="30D463FE" w14:textId="77777777" w:rsidR="009E1E55" w:rsidRDefault="009E1E55" w:rsidP="005C6B50">
      <w:pPr>
        <w:pStyle w:val="NoSpacing"/>
        <w:rPr>
          <w:sz w:val="24"/>
        </w:rPr>
      </w:pPr>
    </w:p>
    <w:p w14:paraId="374C727F" w14:textId="77777777" w:rsidR="009E1E55" w:rsidRDefault="009E1E55" w:rsidP="005C6B50">
      <w:pPr>
        <w:pStyle w:val="NoSpacing"/>
        <w:rPr>
          <w:sz w:val="24"/>
        </w:rPr>
      </w:pPr>
    </w:p>
    <w:p w14:paraId="2D444C47" w14:textId="77777777" w:rsidR="009E1E55" w:rsidRDefault="009E1E55" w:rsidP="005C6B50">
      <w:pPr>
        <w:pStyle w:val="NoSpacing"/>
        <w:rPr>
          <w:sz w:val="24"/>
        </w:rPr>
      </w:pPr>
    </w:p>
    <w:p w14:paraId="3E6C9AD0" w14:textId="77777777" w:rsidR="009E1E55" w:rsidRDefault="009E1E55" w:rsidP="005C6B50">
      <w:pPr>
        <w:pStyle w:val="NoSpacing"/>
        <w:rPr>
          <w:sz w:val="24"/>
        </w:rPr>
      </w:pPr>
    </w:p>
    <w:p w14:paraId="6E67342F" w14:textId="77777777" w:rsidR="009E1E55" w:rsidRDefault="009E1E55" w:rsidP="005C6B50">
      <w:pPr>
        <w:pStyle w:val="NoSpacing"/>
        <w:rPr>
          <w:sz w:val="24"/>
        </w:rPr>
      </w:pPr>
    </w:p>
    <w:p w14:paraId="5FC290EB" w14:textId="77777777" w:rsidR="009E1E55" w:rsidRDefault="009E1E55" w:rsidP="005C6B50">
      <w:pPr>
        <w:pStyle w:val="NoSpacing"/>
        <w:rPr>
          <w:sz w:val="24"/>
        </w:rPr>
      </w:pPr>
    </w:p>
    <w:p w14:paraId="3ABA20FC" w14:textId="77777777" w:rsidR="009E1E55" w:rsidRDefault="009E1E55" w:rsidP="005C6B50">
      <w:pPr>
        <w:pStyle w:val="NoSpacing"/>
        <w:rPr>
          <w:sz w:val="24"/>
        </w:rPr>
      </w:pPr>
    </w:p>
    <w:p w14:paraId="0697C020" w14:textId="77777777" w:rsidR="009E1E55" w:rsidRDefault="009E1E55" w:rsidP="005C6B50">
      <w:pPr>
        <w:pStyle w:val="NoSpacing"/>
        <w:rPr>
          <w:sz w:val="24"/>
        </w:rPr>
      </w:pPr>
    </w:p>
    <w:p w14:paraId="0A3ECBEC" w14:textId="77777777" w:rsidR="009E1E55" w:rsidRDefault="009E1E55" w:rsidP="005C6B50">
      <w:pPr>
        <w:pStyle w:val="NoSpacing"/>
        <w:rPr>
          <w:sz w:val="24"/>
        </w:rPr>
      </w:pPr>
    </w:p>
    <w:p w14:paraId="7A21B346" w14:textId="77777777" w:rsidR="009E1E55" w:rsidRDefault="009E1E55" w:rsidP="005C6B50">
      <w:pPr>
        <w:pStyle w:val="NoSpacing"/>
        <w:rPr>
          <w:sz w:val="24"/>
        </w:rPr>
      </w:pPr>
    </w:p>
    <w:p w14:paraId="67461022" w14:textId="77777777" w:rsidR="009E1E55" w:rsidRDefault="009E1E55" w:rsidP="005C6B50">
      <w:pPr>
        <w:pStyle w:val="NoSpacing"/>
        <w:rPr>
          <w:sz w:val="24"/>
        </w:rPr>
      </w:pPr>
    </w:p>
    <w:p w14:paraId="76B34864" w14:textId="77777777" w:rsidR="009E1E55" w:rsidRDefault="009E1E55" w:rsidP="005C6B50">
      <w:pPr>
        <w:pStyle w:val="NoSpacing"/>
        <w:rPr>
          <w:sz w:val="24"/>
        </w:rPr>
      </w:pPr>
    </w:p>
    <w:p w14:paraId="74E0AD7F" w14:textId="77777777" w:rsidR="009E1E55" w:rsidRDefault="009E1E55" w:rsidP="005C6B50">
      <w:pPr>
        <w:pStyle w:val="NoSpacing"/>
        <w:rPr>
          <w:sz w:val="24"/>
        </w:rPr>
      </w:pPr>
    </w:p>
    <w:p w14:paraId="301E842F" w14:textId="77777777" w:rsidR="00E80A7D" w:rsidRDefault="00E80A7D" w:rsidP="005C6B50">
      <w:pPr>
        <w:pStyle w:val="NoSpacing"/>
        <w:rPr>
          <w:sz w:val="24"/>
        </w:rPr>
      </w:pPr>
    </w:p>
    <w:p w14:paraId="08AFED35" w14:textId="77777777" w:rsidR="00E80A7D" w:rsidRDefault="00E80A7D" w:rsidP="005C6B50">
      <w:pPr>
        <w:pStyle w:val="NoSpacing"/>
        <w:rPr>
          <w:sz w:val="24"/>
        </w:rPr>
      </w:pPr>
    </w:p>
    <w:p w14:paraId="1A5A172D" w14:textId="77777777" w:rsidR="005C6B50" w:rsidRPr="001C71B8" w:rsidRDefault="005C6B50" w:rsidP="005C6B50">
      <w:pPr>
        <w:pStyle w:val="NoSpacing"/>
        <w:rPr>
          <w:sz w:val="24"/>
        </w:rPr>
      </w:pPr>
      <w:r w:rsidRPr="001C71B8">
        <w:rPr>
          <w:sz w:val="24"/>
        </w:rPr>
        <w:lastRenderedPageBreak/>
        <w:t>MVC</w:t>
      </w:r>
    </w:p>
    <w:p w14:paraId="343A63FA" w14:textId="3C9F3283" w:rsidR="005C6B50" w:rsidRPr="001C71B8" w:rsidRDefault="005C6B50" w:rsidP="005C6B50">
      <w:pPr>
        <w:pStyle w:val="NoSpacing"/>
        <w:rPr>
          <w:sz w:val="24"/>
        </w:rPr>
      </w:pPr>
      <w:r w:rsidRPr="001C71B8">
        <w:rPr>
          <w:sz w:val="24"/>
        </w:rPr>
        <w:t>Other 2 design or games patterns</w:t>
      </w:r>
    </w:p>
    <w:p w14:paraId="6B33D2FB" w14:textId="77777777" w:rsidR="005C6B50" w:rsidRPr="001C71B8" w:rsidRDefault="005C6B50" w:rsidP="00B302D9">
      <w:pPr>
        <w:pStyle w:val="NoSpacing"/>
        <w:numPr>
          <w:ilvl w:val="0"/>
          <w:numId w:val="19"/>
        </w:numPr>
        <w:rPr>
          <w:sz w:val="24"/>
        </w:rPr>
      </w:pPr>
      <w:r w:rsidRPr="001C71B8">
        <w:rPr>
          <w:sz w:val="24"/>
        </w:rPr>
        <w:t>Where used</w:t>
      </w:r>
    </w:p>
    <w:p w14:paraId="1B7B133B" w14:textId="77777777" w:rsidR="005C6B50" w:rsidRPr="001C71B8" w:rsidRDefault="005C6B50" w:rsidP="00B302D9">
      <w:pPr>
        <w:pStyle w:val="NoSpacing"/>
        <w:numPr>
          <w:ilvl w:val="0"/>
          <w:numId w:val="19"/>
        </w:numPr>
        <w:rPr>
          <w:sz w:val="24"/>
        </w:rPr>
      </w:pPr>
      <w:r w:rsidRPr="001C71B8">
        <w:rPr>
          <w:sz w:val="24"/>
        </w:rPr>
        <w:t>How implemented</w:t>
      </w:r>
    </w:p>
    <w:p w14:paraId="7BED0340" w14:textId="77777777" w:rsidR="00696CD9" w:rsidRDefault="005C6B50" w:rsidP="00B302D9">
      <w:pPr>
        <w:pStyle w:val="NoSpacing"/>
        <w:numPr>
          <w:ilvl w:val="0"/>
          <w:numId w:val="19"/>
        </w:numPr>
        <w:rPr>
          <w:sz w:val="24"/>
        </w:rPr>
      </w:pPr>
      <w:r w:rsidRPr="001C71B8">
        <w:rPr>
          <w:sz w:val="24"/>
        </w:rPr>
        <w:t>Why chosen</w:t>
      </w:r>
      <w:r w:rsidR="00236B61" w:rsidRPr="001C71B8">
        <w:rPr>
          <w:sz w:val="24"/>
        </w:rPr>
        <w:t xml:space="preserve"> </w:t>
      </w:r>
    </w:p>
    <w:p w14:paraId="6E8B5C07" w14:textId="77777777" w:rsidR="00236B61" w:rsidRPr="001C71B8" w:rsidRDefault="00236B61" w:rsidP="004D1D46">
      <w:pPr>
        <w:rPr>
          <w:sz w:val="24"/>
        </w:rPr>
      </w:pPr>
    </w:p>
    <w:p w14:paraId="104A9869" w14:textId="12AD410D" w:rsidR="00236B61" w:rsidRDefault="00D64157" w:rsidP="004D1D46">
      <w:pPr>
        <w:rPr>
          <w:sz w:val="24"/>
        </w:rPr>
      </w:pPr>
      <w:r>
        <w:rPr>
          <w:sz w:val="24"/>
        </w:rPr>
        <w:t>Update:</w:t>
      </w:r>
    </w:p>
    <w:p w14:paraId="4217ABAC" w14:textId="77777777" w:rsidR="00D64157" w:rsidRDefault="00D64157" w:rsidP="00D64157">
      <w:pPr>
        <w:pStyle w:val="ListParagraph"/>
        <w:numPr>
          <w:ilvl w:val="0"/>
          <w:numId w:val="22"/>
        </w:numPr>
        <w:rPr>
          <w:sz w:val="24"/>
        </w:rPr>
      </w:pPr>
      <w:r>
        <w:rPr>
          <w:sz w:val="24"/>
        </w:rPr>
        <w:t>Moves the customers across the screen</w:t>
      </w:r>
    </w:p>
    <w:p w14:paraId="76360D68" w14:textId="261A6BCF" w:rsidR="00D64157" w:rsidRDefault="00D64157" w:rsidP="00D64157">
      <w:pPr>
        <w:pStyle w:val="ListParagraph"/>
        <w:numPr>
          <w:ilvl w:val="1"/>
          <w:numId w:val="22"/>
        </w:numPr>
        <w:rPr>
          <w:sz w:val="24"/>
        </w:rPr>
      </w:pPr>
      <w:r>
        <w:rPr>
          <w:sz w:val="24"/>
        </w:rPr>
        <w:t>[MOVEMENT_SCRIPT]</w:t>
      </w:r>
    </w:p>
    <w:p w14:paraId="796CDB0D" w14:textId="4EFDAA95" w:rsidR="00D64157" w:rsidRDefault="00D64157" w:rsidP="00D64157">
      <w:pPr>
        <w:pStyle w:val="ListParagraph"/>
        <w:numPr>
          <w:ilvl w:val="1"/>
          <w:numId w:val="22"/>
        </w:numPr>
        <w:rPr>
          <w:sz w:val="24"/>
        </w:rPr>
      </w:pPr>
      <w:r>
        <w:rPr>
          <w:sz w:val="24"/>
        </w:rPr>
        <w:t>Smooth movement across screen - DeltaTime</w:t>
      </w:r>
    </w:p>
    <w:p w14:paraId="29F2EBE6" w14:textId="77777777" w:rsidR="00D64157" w:rsidRDefault="00D64157" w:rsidP="00D64157">
      <w:pPr>
        <w:pStyle w:val="ListParagraph"/>
        <w:numPr>
          <w:ilvl w:val="0"/>
          <w:numId w:val="22"/>
        </w:numPr>
        <w:rPr>
          <w:sz w:val="24"/>
        </w:rPr>
      </w:pPr>
      <w:r>
        <w:rPr>
          <w:sz w:val="24"/>
        </w:rPr>
        <w:t>Updates the time count</w:t>
      </w:r>
    </w:p>
    <w:p w14:paraId="4EB6F3C0" w14:textId="7E040212" w:rsidR="00D64157" w:rsidRDefault="00D64157" w:rsidP="00D64157">
      <w:pPr>
        <w:pStyle w:val="ListParagraph"/>
        <w:numPr>
          <w:ilvl w:val="1"/>
          <w:numId w:val="22"/>
        </w:numPr>
        <w:rPr>
          <w:sz w:val="24"/>
        </w:rPr>
      </w:pPr>
      <w:r>
        <w:rPr>
          <w:sz w:val="24"/>
        </w:rPr>
        <w:t>[CONTROLLER]</w:t>
      </w:r>
    </w:p>
    <w:p w14:paraId="53D3C39B" w14:textId="3373E03A" w:rsidR="00D64157" w:rsidRDefault="00D64157" w:rsidP="00D64157">
      <w:pPr>
        <w:pStyle w:val="ListParagraph"/>
        <w:numPr>
          <w:ilvl w:val="1"/>
          <w:numId w:val="22"/>
        </w:numPr>
        <w:rPr>
          <w:sz w:val="24"/>
        </w:rPr>
      </w:pPr>
      <w:r>
        <w:rPr>
          <w:sz w:val="24"/>
        </w:rPr>
        <w:t>Consistent count using fixedUpdate() or using deltaTime</w:t>
      </w:r>
    </w:p>
    <w:p w14:paraId="77C32E79" w14:textId="031234C9" w:rsidR="00040B05" w:rsidRDefault="00040B05" w:rsidP="00040B05">
      <w:pPr>
        <w:pStyle w:val="ListParagraph"/>
        <w:numPr>
          <w:ilvl w:val="0"/>
          <w:numId w:val="22"/>
        </w:numPr>
        <w:rPr>
          <w:sz w:val="24"/>
        </w:rPr>
      </w:pPr>
      <w:r>
        <w:rPr>
          <w:sz w:val="24"/>
        </w:rPr>
        <w:t>Moving objects around – customizing screens</w:t>
      </w:r>
    </w:p>
    <w:p w14:paraId="6A8ECB18" w14:textId="08B3DAE8" w:rsidR="00040B05" w:rsidRDefault="00040B05" w:rsidP="00040B05">
      <w:pPr>
        <w:pStyle w:val="ListParagraph"/>
        <w:numPr>
          <w:ilvl w:val="1"/>
          <w:numId w:val="22"/>
        </w:numPr>
        <w:rPr>
          <w:sz w:val="24"/>
        </w:rPr>
      </w:pPr>
      <w:r>
        <w:rPr>
          <w:sz w:val="24"/>
        </w:rPr>
        <w:t>[MOVEMENT_SCRIPT]</w:t>
      </w:r>
    </w:p>
    <w:p w14:paraId="57D45AFF" w14:textId="47CE3D89" w:rsidR="00040B05" w:rsidRDefault="00040B05" w:rsidP="00040B05">
      <w:pPr>
        <w:pStyle w:val="ListParagraph"/>
        <w:numPr>
          <w:ilvl w:val="1"/>
          <w:numId w:val="22"/>
        </w:numPr>
        <w:rPr>
          <w:sz w:val="24"/>
        </w:rPr>
      </w:pPr>
      <w:r>
        <w:rPr>
          <w:sz w:val="24"/>
        </w:rPr>
        <w:t>Checks for input – speed is not massively essential</w:t>
      </w:r>
    </w:p>
    <w:p w14:paraId="0EDC7C3E" w14:textId="2DE5E1FD" w:rsidR="00306400" w:rsidRDefault="00306400" w:rsidP="00306400">
      <w:pPr>
        <w:pStyle w:val="ListParagraph"/>
        <w:numPr>
          <w:ilvl w:val="0"/>
          <w:numId w:val="22"/>
        </w:numPr>
        <w:rPr>
          <w:sz w:val="24"/>
        </w:rPr>
      </w:pPr>
      <w:r>
        <w:rPr>
          <w:sz w:val="24"/>
        </w:rPr>
        <w:t xml:space="preserve">Moving the camera </w:t>
      </w:r>
    </w:p>
    <w:p w14:paraId="10DDF3FD" w14:textId="42BA4DFD" w:rsidR="00306400" w:rsidRDefault="00306400" w:rsidP="00306400">
      <w:pPr>
        <w:pStyle w:val="ListParagraph"/>
        <w:numPr>
          <w:ilvl w:val="1"/>
          <w:numId w:val="22"/>
        </w:numPr>
        <w:rPr>
          <w:sz w:val="24"/>
        </w:rPr>
      </w:pPr>
      <w:r>
        <w:rPr>
          <w:sz w:val="24"/>
        </w:rPr>
        <w:t>[CAMERA_MOVEMENT]</w:t>
      </w:r>
    </w:p>
    <w:p w14:paraId="1C2140A9" w14:textId="1A8810BD" w:rsidR="00306400" w:rsidRDefault="00306400" w:rsidP="00306400">
      <w:pPr>
        <w:pStyle w:val="ListParagraph"/>
        <w:numPr>
          <w:ilvl w:val="1"/>
          <w:numId w:val="22"/>
        </w:numPr>
        <w:rPr>
          <w:sz w:val="24"/>
        </w:rPr>
      </w:pPr>
      <w:r>
        <w:rPr>
          <w:sz w:val="24"/>
        </w:rPr>
        <w:t>Gets input</w:t>
      </w:r>
    </w:p>
    <w:p w14:paraId="438AD964" w14:textId="34525CE2" w:rsidR="00A91043" w:rsidRPr="00D64157" w:rsidRDefault="00A91043" w:rsidP="00A91043">
      <w:pPr>
        <w:pStyle w:val="ListParagraph"/>
        <w:numPr>
          <w:ilvl w:val="0"/>
          <w:numId w:val="22"/>
        </w:numPr>
        <w:rPr>
          <w:sz w:val="24"/>
        </w:rPr>
      </w:pPr>
      <w:r>
        <w:rPr>
          <w:sz w:val="24"/>
        </w:rPr>
        <w:t>MENTION Encapsulation</w:t>
      </w:r>
    </w:p>
    <w:p w14:paraId="44CDD875" w14:textId="77777777" w:rsidR="00236B61" w:rsidRDefault="00236B61" w:rsidP="004D1D46">
      <w:pPr>
        <w:rPr>
          <w:sz w:val="24"/>
        </w:rPr>
      </w:pPr>
    </w:p>
    <w:p w14:paraId="7485EE18" w14:textId="28CB61D6" w:rsidR="00D64157" w:rsidRDefault="00D64157" w:rsidP="004D1D46">
      <w:pPr>
        <w:rPr>
          <w:sz w:val="24"/>
        </w:rPr>
      </w:pPr>
      <w:r>
        <w:rPr>
          <w:sz w:val="24"/>
        </w:rPr>
        <w:t xml:space="preserve">Object Pool: </w:t>
      </w:r>
    </w:p>
    <w:p w14:paraId="573BB63F" w14:textId="37F79FE1" w:rsidR="00D64157" w:rsidRDefault="00D64157" w:rsidP="00D64157">
      <w:pPr>
        <w:pStyle w:val="ListParagraph"/>
        <w:numPr>
          <w:ilvl w:val="0"/>
          <w:numId w:val="23"/>
        </w:numPr>
        <w:rPr>
          <w:sz w:val="24"/>
        </w:rPr>
      </w:pPr>
      <w:r>
        <w:rPr>
          <w:sz w:val="24"/>
        </w:rPr>
        <w:t>Storing the GameObjects for the customers</w:t>
      </w:r>
    </w:p>
    <w:p w14:paraId="034638A4" w14:textId="4000B7EE" w:rsidR="00D64157" w:rsidRDefault="00D64157" w:rsidP="00D64157">
      <w:pPr>
        <w:pStyle w:val="ListParagraph"/>
        <w:numPr>
          <w:ilvl w:val="1"/>
          <w:numId w:val="23"/>
        </w:numPr>
        <w:rPr>
          <w:sz w:val="24"/>
        </w:rPr>
      </w:pPr>
      <w:r>
        <w:rPr>
          <w:sz w:val="24"/>
        </w:rPr>
        <w:t>[OBJECT</w:t>
      </w:r>
      <w:r w:rsidR="00C355CF">
        <w:rPr>
          <w:sz w:val="24"/>
        </w:rPr>
        <w:t>_</w:t>
      </w:r>
      <w:r>
        <w:rPr>
          <w:sz w:val="24"/>
        </w:rPr>
        <w:t>POOL] / [CONTROLLER]</w:t>
      </w:r>
    </w:p>
    <w:p w14:paraId="54CF7722" w14:textId="1A886C5F" w:rsidR="00D64157" w:rsidRPr="00D64157" w:rsidRDefault="00D64157" w:rsidP="00D64157">
      <w:pPr>
        <w:pStyle w:val="ListParagraph"/>
        <w:numPr>
          <w:ilvl w:val="1"/>
          <w:numId w:val="23"/>
        </w:numPr>
        <w:rPr>
          <w:sz w:val="24"/>
        </w:rPr>
      </w:pPr>
      <w:r>
        <w:rPr>
          <w:sz w:val="24"/>
        </w:rPr>
        <w:t>Cuts down on resources required – only add a new object if needed</w:t>
      </w:r>
      <w:r w:rsidR="005F728A">
        <w:rPr>
          <w:sz w:val="24"/>
        </w:rPr>
        <w:t>. Since not all customers will be on screen at same time, do not need one object per customer – can simply reuse them</w:t>
      </w:r>
    </w:p>
    <w:p w14:paraId="36D0140F" w14:textId="77777777" w:rsidR="00236B61" w:rsidRPr="001C71B8" w:rsidRDefault="00236B61" w:rsidP="004D1D46">
      <w:pPr>
        <w:rPr>
          <w:sz w:val="24"/>
        </w:rPr>
      </w:pPr>
    </w:p>
    <w:p w14:paraId="671D35A3" w14:textId="702CF3B9" w:rsidR="00236B61" w:rsidRPr="001C71B8" w:rsidRDefault="006803CC" w:rsidP="004D1D46">
      <w:pPr>
        <w:rPr>
          <w:sz w:val="24"/>
        </w:rPr>
      </w:pPr>
      <w:r>
        <w:rPr>
          <w:sz w:val="24"/>
        </w:rPr>
        <w:t>4</w:t>
      </w:r>
      <w:r w:rsidR="002E5F80">
        <w:rPr>
          <w:sz w:val="24"/>
        </w:rPr>
        <w:t xml:space="preserve"> pages</w:t>
      </w:r>
    </w:p>
    <w:p w14:paraId="6DF587F8" w14:textId="77777777" w:rsidR="00236B61" w:rsidRPr="001C71B8" w:rsidRDefault="00236B61" w:rsidP="004D1D46">
      <w:pPr>
        <w:rPr>
          <w:sz w:val="24"/>
        </w:rPr>
      </w:pPr>
    </w:p>
    <w:p w14:paraId="4FFF9DB8" w14:textId="77777777" w:rsidR="00236B61" w:rsidRDefault="00236B61" w:rsidP="004D1D46">
      <w:pPr>
        <w:rPr>
          <w:sz w:val="24"/>
        </w:rPr>
      </w:pPr>
    </w:p>
    <w:p w14:paraId="701C187F" w14:textId="77777777" w:rsidR="00B57DC7" w:rsidRDefault="00B57DC7" w:rsidP="004D1D46">
      <w:pPr>
        <w:rPr>
          <w:sz w:val="24"/>
        </w:rPr>
      </w:pPr>
    </w:p>
    <w:p w14:paraId="4763488C" w14:textId="08E3C0A1" w:rsidR="001B2760" w:rsidRDefault="001B2760" w:rsidP="004D1D46">
      <w:pPr>
        <w:rPr>
          <w:sz w:val="24"/>
        </w:rPr>
      </w:pPr>
    </w:p>
    <w:p w14:paraId="6067CB01" w14:textId="77777777" w:rsidR="001B2760" w:rsidRDefault="001B2760" w:rsidP="004D1D46">
      <w:pPr>
        <w:rPr>
          <w:sz w:val="24"/>
        </w:rPr>
      </w:pPr>
    </w:p>
    <w:p w14:paraId="62A15029" w14:textId="77777777" w:rsidR="001B2760" w:rsidRDefault="001B2760" w:rsidP="004D1D46">
      <w:pPr>
        <w:rPr>
          <w:sz w:val="24"/>
        </w:rPr>
      </w:pPr>
    </w:p>
    <w:p w14:paraId="1A689DF9" w14:textId="77777777" w:rsidR="001B2760" w:rsidRDefault="001B2760" w:rsidP="004D1D46">
      <w:pPr>
        <w:rPr>
          <w:sz w:val="24"/>
        </w:rPr>
      </w:pPr>
    </w:p>
    <w:p w14:paraId="2F823852" w14:textId="77777777" w:rsidR="001B2760" w:rsidRDefault="001B2760" w:rsidP="004D1D46">
      <w:pPr>
        <w:rPr>
          <w:sz w:val="24"/>
        </w:rPr>
      </w:pPr>
    </w:p>
    <w:p w14:paraId="6AEAE27F" w14:textId="77777777" w:rsidR="001B2760" w:rsidRDefault="001B2760" w:rsidP="004D1D46">
      <w:pPr>
        <w:rPr>
          <w:sz w:val="24"/>
        </w:rPr>
      </w:pPr>
    </w:p>
    <w:p w14:paraId="7C30A72E" w14:textId="4BC1C5F8" w:rsidR="004D1D46" w:rsidRPr="001C71B8" w:rsidRDefault="00236B61" w:rsidP="004D1D46">
      <w:pPr>
        <w:pStyle w:val="Heading1"/>
        <w:rPr>
          <w:sz w:val="40"/>
        </w:rPr>
      </w:pPr>
      <w:bookmarkStart w:id="5" w:name="_Toc445480912"/>
      <w:r w:rsidRPr="001C71B8">
        <w:rPr>
          <w:sz w:val="40"/>
        </w:rPr>
        <w:lastRenderedPageBreak/>
        <w:t>Game Specific Features</w:t>
      </w:r>
      <w:bookmarkEnd w:id="5"/>
    </w:p>
    <w:p w14:paraId="07E90E03" w14:textId="77A08056" w:rsidR="005C6B50" w:rsidRPr="001C71B8" w:rsidRDefault="005C6B50" w:rsidP="005C6B50">
      <w:pPr>
        <w:pStyle w:val="NoSpacing"/>
        <w:rPr>
          <w:sz w:val="24"/>
        </w:rPr>
      </w:pPr>
      <w:r w:rsidRPr="001C71B8">
        <w:rPr>
          <w:sz w:val="24"/>
        </w:rPr>
        <w:t>AI – Pathfinding for customers</w:t>
      </w:r>
      <w:r w:rsidR="00B73F6C">
        <w:rPr>
          <w:sz w:val="24"/>
        </w:rPr>
        <w:t xml:space="preserve"> – custom algorithm</w:t>
      </w:r>
      <w:r w:rsidR="004E6D62">
        <w:rPr>
          <w:sz w:val="24"/>
        </w:rPr>
        <w:t xml:space="preserve"> similar to A*. Explain</w:t>
      </w:r>
      <w:r w:rsidR="00A91043">
        <w:rPr>
          <w:sz w:val="24"/>
        </w:rPr>
        <w:t xml:space="preserve"> (Variation) – diagram</w:t>
      </w:r>
      <w:r w:rsidR="00C37700">
        <w:rPr>
          <w:sz w:val="24"/>
        </w:rPr>
        <w:t xml:space="preserve"> (Paint)</w:t>
      </w:r>
      <w:r w:rsidR="00A91043">
        <w:rPr>
          <w:sz w:val="24"/>
        </w:rPr>
        <w:t>?</w:t>
      </w:r>
    </w:p>
    <w:p w14:paraId="4261A188" w14:textId="73EE8F12" w:rsidR="005C6B50" w:rsidRPr="001C71B8" w:rsidRDefault="005C6B50" w:rsidP="005C6B50">
      <w:pPr>
        <w:pStyle w:val="NoSpacing"/>
        <w:rPr>
          <w:sz w:val="24"/>
        </w:rPr>
      </w:pPr>
      <w:r w:rsidRPr="001C71B8">
        <w:rPr>
          <w:sz w:val="24"/>
        </w:rPr>
        <w:t xml:space="preserve">Concurrency – multiple customers </w:t>
      </w:r>
      <w:r w:rsidR="00B302D9">
        <w:rPr>
          <w:sz w:val="24"/>
        </w:rPr>
        <w:t xml:space="preserve">walking on at once </w:t>
      </w:r>
      <w:r w:rsidRPr="001C71B8">
        <w:rPr>
          <w:sz w:val="24"/>
        </w:rPr>
        <w:t>at once</w:t>
      </w:r>
      <w:r w:rsidR="00B73F6C">
        <w:rPr>
          <w:sz w:val="24"/>
        </w:rPr>
        <w:t>. UPDATE PATTERN</w:t>
      </w:r>
    </w:p>
    <w:p w14:paraId="0A8BAD6A" w14:textId="77777777" w:rsidR="002E5F80" w:rsidRDefault="005C6B50" w:rsidP="005C6B50">
      <w:pPr>
        <w:pStyle w:val="NoSpacing"/>
        <w:rPr>
          <w:sz w:val="24"/>
        </w:rPr>
      </w:pPr>
      <w:r w:rsidRPr="001C71B8">
        <w:rPr>
          <w:sz w:val="24"/>
        </w:rPr>
        <w:t>Online game play – Facebook Login???</w:t>
      </w:r>
    </w:p>
    <w:p w14:paraId="73FD1D2C" w14:textId="77777777" w:rsidR="002E5F80" w:rsidRDefault="002E5F80" w:rsidP="005C6B50">
      <w:pPr>
        <w:pStyle w:val="NoSpacing"/>
        <w:rPr>
          <w:sz w:val="24"/>
        </w:rPr>
      </w:pPr>
    </w:p>
    <w:p w14:paraId="7B04513D" w14:textId="59E4D5B0" w:rsidR="004D1D46" w:rsidRDefault="002E5F80" w:rsidP="005C6B50">
      <w:pPr>
        <w:pStyle w:val="NoSpacing"/>
        <w:rPr>
          <w:sz w:val="24"/>
        </w:rPr>
      </w:pPr>
      <w:r>
        <w:rPr>
          <w:sz w:val="24"/>
        </w:rPr>
        <w:t>1 – 1.5 pages</w:t>
      </w:r>
    </w:p>
    <w:p w14:paraId="7C47646E" w14:textId="77777777" w:rsidR="00644A4C" w:rsidRDefault="00644A4C" w:rsidP="005C6B50">
      <w:pPr>
        <w:pStyle w:val="NoSpacing"/>
        <w:rPr>
          <w:sz w:val="24"/>
        </w:rPr>
      </w:pPr>
    </w:p>
    <w:p w14:paraId="67CC4680" w14:textId="77777777" w:rsidR="00644A4C" w:rsidRDefault="00644A4C" w:rsidP="005C6B50">
      <w:pPr>
        <w:pStyle w:val="NoSpacing"/>
        <w:rPr>
          <w:sz w:val="24"/>
        </w:rPr>
      </w:pPr>
    </w:p>
    <w:p w14:paraId="21E5E79B" w14:textId="77777777" w:rsidR="00644A4C" w:rsidRDefault="00644A4C" w:rsidP="005C6B50">
      <w:pPr>
        <w:pStyle w:val="NoSpacing"/>
        <w:rPr>
          <w:sz w:val="24"/>
        </w:rPr>
      </w:pPr>
    </w:p>
    <w:p w14:paraId="70A9D050" w14:textId="0656DF2A" w:rsidR="00644A4C" w:rsidRDefault="00644A4C" w:rsidP="005C6B50">
      <w:pPr>
        <w:pStyle w:val="NoSpacing"/>
        <w:rPr>
          <w:sz w:val="24"/>
        </w:rPr>
      </w:pPr>
      <w:r w:rsidRPr="00866DEF">
        <w:rPr>
          <w:sz w:val="24"/>
          <w:highlight w:val="yellow"/>
        </w:rPr>
        <w:t xml:space="preserve">Concurrency will be heavily present in my game. All of the customers </w:t>
      </w:r>
      <w:r w:rsidR="009C2863" w:rsidRPr="00866DEF">
        <w:rPr>
          <w:sz w:val="24"/>
          <w:highlight w:val="yellow"/>
        </w:rPr>
        <w:t>who visit the cinema will have a ‘movem</w:t>
      </w:r>
      <w:r w:rsidR="009C2863" w:rsidRPr="007F222C">
        <w:rPr>
          <w:sz w:val="24"/>
          <w:highlight w:val="yellow"/>
        </w:rPr>
        <w:t>ent’ script attached to them – allowing them to all run independently of each other.</w:t>
      </w:r>
      <w:r w:rsidR="003E02AA" w:rsidRPr="007F222C">
        <w:rPr>
          <w:sz w:val="24"/>
          <w:highlight w:val="yellow"/>
        </w:rPr>
        <w:t xml:space="preserve"> </w:t>
      </w:r>
      <w:r w:rsidR="00395BFC" w:rsidRPr="007F222C">
        <w:rPr>
          <w:sz w:val="24"/>
          <w:highlight w:val="yellow"/>
        </w:rPr>
        <w:t>[ASKED KAREN ABOUT THIS]</w:t>
      </w:r>
      <w:r w:rsidR="00866DEF" w:rsidRPr="007F222C">
        <w:rPr>
          <w:sz w:val="24"/>
          <w:highlight w:val="yellow"/>
        </w:rPr>
        <w:t xml:space="preserve"> - SHIT</w:t>
      </w:r>
    </w:p>
    <w:p w14:paraId="0B3E956B" w14:textId="77777777" w:rsidR="00395BFC" w:rsidRDefault="00395BFC" w:rsidP="005C6B50">
      <w:pPr>
        <w:pStyle w:val="NoSpacing"/>
        <w:rPr>
          <w:sz w:val="24"/>
        </w:rPr>
      </w:pPr>
    </w:p>
    <w:p w14:paraId="25D2979D" w14:textId="21CAC528" w:rsidR="00395BFC" w:rsidRDefault="00395BFC" w:rsidP="005C6B50">
      <w:pPr>
        <w:pStyle w:val="NoSpacing"/>
        <w:rPr>
          <w:sz w:val="24"/>
        </w:rPr>
      </w:pPr>
      <w:r>
        <w:rPr>
          <w:sz w:val="24"/>
        </w:rPr>
        <w:t xml:space="preserve">My game will also have a small amount of Artificial Intelligence in </w:t>
      </w:r>
      <w:r w:rsidR="002A3F39">
        <w:rPr>
          <w:sz w:val="24"/>
        </w:rPr>
        <w:t xml:space="preserve">it. This will be pathfinding for the customers </w:t>
      </w:r>
      <w:r w:rsidR="00335F1E">
        <w:rPr>
          <w:sz w:val="24"/>
        </w:rPr>
        <w:t>to navigate a path through all of the obstacles or objects in the cinema to get to the various places that they need to get to (e.g. their selected Screen or the ticket booth etc</w:t>
      </w:r>
      <w:r w:rsidR="00757764">
        <w:rPr>
          <w:sz w:val="24"/>
        </w:rPr>
        <w:t>.</w:t>
      </w:r>
      <w:r w:rsidR="00335F1E">
        <w:rPr>
          <w:sz w:val="24"/>
        </w:rPr>
        <w:t>).</w:t>
      </w:r>
      <w:r w:rsidR="00757764">
        <w:rPr>
          <w:sz w:val="24"/>
        </w:rPr>
        <w:t xml:space="preserve"> The algorithm I will use for this </w:t>
      </w:r>
      <w:r w:rsidR="00FD1F1F">
        <w:rPr>
          <w:sz w:val="24"/>
        </w:rPr>
        <w:t xml:space="preserve">is similar to the A* algorithm but slightly different in places. In my algorithm, there is no ‘distance’ to the target stored – it simply stores whether or not a tile on the floor is in use. </w:t>
      </w:r>
      <w:r w:rsidR="0079145D">
        <w:rPr>
          <w:sz w:val="24"/>
        </w:rPr>
        <w:t>The algorithm will then move in all directions</w:t>
      </w:r>
      <w:r w:rsidR="0029689B">
        <w:rPr>
          <w:sz w:val="24"/>
        </w:rPr>
        <w:t xml:space="preserve"> (up, down, left and right)</w:t>
      </w:r>
      <w:r w:rsidR="0079145D">
        <w:rPr>
          <w:sz w:val="24"/>
        </w:rPr>
        <w:t xml:space="preserve"> until it finds the target tile. </w:t>
      </w:r>
    </w:p>
    <w:p w14:paraId="25C6B46E" w14:textId="77777777" w:rsidR="005819B8" w:rsidRDefault="00416B28" w:rsidP="005C6B50">
      <w:pPr>
        <w:pStyle w:val="NoSpacing"/>
        <w:rPr>
          <w:sz w:val="24"/>
        </w:rPr>
      </w:pPr>
      <w:r>
        <w:rPr>
          <w:sz w:val="24"/>
        </w:rPr>
        <w:t xml:space="preserve">My algorithm is not as efficient as A* but for a limited number of tiles (i.e. the max size of my ‘World’ is 40 by 80 tiles), </w:t>
      </w:r>
      <w:r w:rsidR="00883558">
        <w:rPr>
          <w:sz w:val="24"/>
        </w:rPr>
        <w:t xml:space="preserve">it is more than efficient enough to serve my needs. </w:t>
      </w:r>
    </w:p>
    <w:p w14:paraId="0DF35FEF" w14:textId="7C9DC8D6" w:rsidR="005819B8" w:rsidRDefault="005819B8" w:rsidP="005C6B50">
      <w:pPr>
        <w:pStyle w:val="NoSpacing"/>
        <w:rPr>
          <w:sz w:val="24"/>
        </w:rPr>
      </w:pPr>
      <w:r>
        <w:rPr>
          <w:sz w:val="24"/>
        </w:rPr>
        <w:t xml:space="preserve">There is also a problem with when to do the pathfinding. If it is done only when the path is required (for example, the customer is done with the ticket booth and now wants to find their screen), this will result in a small delay while a path is found. I plan to counteract this problem by loading all the paths that will be required at the start of a new day, then simply selecting the correct path from the list when it is needed. This is an appropriate method to use as the objects that need to be navigated to/around will be stationary and will not move throughout the day – so the paths will not need to change or be updated. </w:t>
      </w:r>
      <w:r w:rsidR="0096241C" w:rsidRPr="0096241C">
        <w:rPr>
          <w:noProof/>
          <w:lang w:val="en-GB" w:eastAsia="en-GB"/>
        </w:rPr>
        <w:t xml:space="preserve">    </w:t>
      </w:r>
    </w:p>
    <w:p w14:paraId="2E977B5F" w14:textId="2BEFEC82" w:rsidR="00644A4C" w:rsidRDefault="00436951" w:rsidP="005C6B50">
      <w:pPr>
        <w:pStyle w:val="NoSpacing"/>
        <w:rPr>
          <w:sz w:val="24"/>
        </w:rPr>
      </w:pPr>
      <w:r>
        <w:rPr>
          <w:noProof/>
          <w:lang w:val="en-GB" w:eastAsia="en-GB"/>
        </w:rPr>
        <w:drawing>
          <wp:anchor distT="0" distB="0" distL="114300" distR="114300" simplePos="0" relativeHeight="251739136" behindDoc="0" locked="0" layoutInCell="1" allowOverlap="1" wp14:anchorId="364DDDD5" wp14:editId="3098E49C">
            <wp:simplePos x="0" y="0"/>
            <wp:positionH relativeFrom="column">
              <wp:posOffset>2313305</wp:posOffset>
            </wp:positionH>
            <wp:positionV relativeFrom="paragraph">
              <wp:posOffset>2090420</wp:posOffset>
            </wp:positionV>
            <wp:extent cx="2180590" cy="1574165"/>
            <wp:effectExtent l="19050" t="19050" r="10160" b="26035"/>
            <wp:wrapThrough wrapText="bothSides">
              <wp:wrapPolygon edited="0">
                <wp:start x="-189" y="-261"/>
                <wp:lineTo x="-189" y="21696"/>
                <wp:lineTo x="21512" y="21696"/>
                <wp:lineTo x="21512" y="-261"/>
                <wp:lineTo x="-189" y="-261"/>
              </wp:wrapPolygon>
            </wp:wrapThrough>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80590" cy="157416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740160" behindDoc="0" locked="0" layoutInCell="1" allowOverlap="1" wp14:anchorId="6BC4D6BC" wp14:editId="006EAABE">
            <wp:simplePos x="0" y="0"/>
            <wp:positionH relativeFrom="column">
              <wp:posOffset>-13335</wp:posOffset>
            </wp:positionH>
            <wp:positionV relativeFrom="paragraph">
              <wp:posOffset>2087880</wp:posOffset>
            </wp:positionV>
            <wp:extent cx="2218690" cy="1602105"/>
            <wp:effectExtent l="19050" t="19050" r="10160" b="17145"/>
            <wp:wrapThrough wrapText="bothSides">
              <wp:wrapPolygon edited="0">
                <wp:start x="-185" y="-257"/>
                <wp:lineTo x="-185" y="21574"/>
                <wp:lineTo x="21513" y="21574"/>
                <wp:lineTo x="21513" y="-257"/>
                <wp:lineTo x="-185" y="-257"/>
              </wp:wrapPolygon>
            </wp:wrapThrough>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18690" cy="160210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743232" behindDoc="0" locked="0" layoutInCell="1" allowOverlap="1" wp14:anchorId="6EB69364" wp14:editId="7B54D4A5">
            <wp:simplePos x="0" y="0"/>
            <wp:positionH relativeFrom="column">
              <wp:posOffset>4582795</wp:posOffset>
            </wp:positionH>
            <wp:positionV relativeFrom="paragraph">
              <wp:posOffset>273685</wp:posOffset>
            </wp:positionV>
            <wp:extent cx="2185035" cy="1584960"/>
            <wp:effectExtent l="19050" t="19050" r="24765" b="15240"/>
            <wp:wrapThrough wrapText="bothSides">
              <wp:wrapPolygon edited="0">
                <wp:start x="-188" y="-260"/>
                <wp:lineTo x="-188" y="21548"/>
                <wp:lineTo x="21656" y="21548"/>
                <wp:lineTo x="21656" y="-260"/>
                <wp:lineTo x="-188" y="-260"/>
              </wp:wrapPolygon>
            </wp:wrapThrough>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85035" cy="158496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742208" behindDoc="0" locked="0" layoutInCell="1" allowOverlap="1" wp14:anchorId="2878B666" wp14:editId="3AC38F14">
            <wp:simplePos x="0" y="0"/>
            <wp:positionH relativeFrom="column">
              <wp:posOffset>2306320</wp:posOffset>
            </wp:positionH>
            <wp:positionV relativeFrom="paragraph">
              <wp:posOffset>271780</wp:posOffset>
            </wp:positionV>
            <wp:extent cx="2189480" cy="1588770"/>
            <wp:effectExtent l="19050" t="19050" r="20320" b="11430"/>
            <wp:wrapThrough wrapText="bothSides">
              <wp:wrapPolygon edited="0">
                <wp:start x="-188" y="-259"/>
                <wp:lineTo x="-188" y="21496"/>
                <wp:lineTo x="21613" y="21496"/>
                <wp:lineTo x="21613" y="-259"/>
                <wp:lineTo x="-188" y="-259"/>
              </wp:wrapPolygon>
            </wp:wrapThrough>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89480" cy="158877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741184" behindDoc="0" locked="0" layoutInCell="1" allowOverlap="1" wp14:anchorId="1711510C" wp14:editId="4776FC8D">
            <wp:simplePos x="0" y="0"/>
            <wp:positionH relativeFrom="column">
              <wp:posOffset>-8255</wp:posOffset>
            </wp:positionH>
            <wp:positionV relativeFrom="paragraph">
              <wp:posOffset>266065</wp:posOffset>
            </wp:positionV>
            <wp:extent cx="2216785" cy="1602105"/>
            <wp:effectExtent l="19050" t="19050" r="12065" b="17145"/>
            <wp:wrapThrough wrapText="bothSides">
              <wp:wrapPolygon edited="0">
                <wp:start x="-186" y="-257"/>
                <wp:lineTo x="-186" y="21574"/>
                <wp:lineTo x="21532" y="21574"/>
                <wp:lineTo x="21532" y="-257"/>
                <wp:lineTo x="-186" y="-257"/>
              </wp:wrapPolygon>
            </wp:wrapThrough>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16785" cy="160210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Pr>
          <w:noProof/>
          <w:lang w:val="en-GB" w:eastAsia="en-GB"/>
        </w:rPr>
        <w:drawing>
          <wp:anchor distT="0" distB="0" distL="114300" distR="114300" simplePos="0" relativeHeight="251744256" behindDoc="0" locked="0" layoutInCell="1" allowOverlap="1" wp14:anchorId="09B9D64F" wp14:editId="1AADE8C2">
            <wp:simplePos x="0" y="0"/>
            <wp:positionH relativeFrom="column">
              <wp:posOffset>4582795</wp:posOffset>
            </wp:positionH>
            <wp:positionV relativeFrom="paragraph">
              <wp:posOffset>2095500</wp:posOffset>
            </wp:positionV>
            <wp:extent cx="2202180" cy="1590675"/>
            <wp:effectExtent l="19050" t="19050" r="26670" b="28575"/>
            <wp:wrapThrough wrapText="bothSides">
              <wp:wrapPolygon edited="0">
                <wp:start x="-187" y="-259"/>
                <wp:lineTo x="-187" y="21729"/>
                <wp:lineTo x="21675" y="21729"/>
                <wp:lineTo x="21675" y="-259"/>
                <wp:lineTo x="-187" y="-259"/>
              </wp:wrapPolygon>
            </wp:wrapThrough>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02180" cy="159067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p>
    <w:p w14:paraId="2544A5E0" w14:textId="44EEF0AC" w:rsidR="00436951" w:rsidRDefault="00436951" w:rsidP="005C6B50">
      <w:pPr>
        <w:pStyle w:val="NoSpacing"/>
        <w:rPr>
          <w:sz w:val="24"/>
        </w:rPr>
      </w:pPr>
    </w:p>
    <w:p w14:paraId="4838470F" w14:textId="3A7805F5" w:rsidR="0096241C" w:rsidRDefault="00D0177C" w:rsidP="005C6B50">
      <w:pPr>
        <w:pStyle w:val="NoSpacing"/>
        <w:rPr>
          <w:sz w:val="24"/>
        </w:rPr>
      </w:pPr>
      <w:bookmarkStart w:id="6" w:name="_GoBack"/>
      <w:bookmarkEnd w:id="6"/>
      <w:r>
        <w:rPr>
          <w:sz w:val="24"/>
        </w:rPr>
        <w:lastRenderedPageBreak/>
        <w:t xml:space="preserve">It can be seen from the diagrams alone that the algorithm I use is not the most efficient! In the diagrams, the red tile represents the start point, and the end point is the green tile. The orange / yellow tiles represent the obstacles in the way – i.e. what to avoid.  The blue tiles show the list of tiles which have been explored (each tile is only explored once, so if it has been explored already, it will be ignored). From the diagrams, it is clear that a lot of tiles are explored that would not be explored (certainly not as soon) if I was using the A* algorithm. If I have time, I may tweak my algorithm so add a distance check into it to optimise efficiency. Although, as I stated earlier, the algorithm is only run at the start of a new day – so efficiency is not a massive problem at that point. </w:t>
      </w:r>
    </w:p>
    <w:p w14:paraId="1368F36E" w14:textId="574C58D2" w:rsidR="009E1E55" w:rsidRDefault="009E1E55" w:rsidP="005C6B50">
      <w:pPr>
        <w:pStyle w:val="NoSpacing"/>
        <w:rPr>
          <w:sz w:val="24"/>
        </w:rPr>
      </w:pPr>
    </w:p>
    <w:p w14:paraId="1103BBE7" w14:textId="479862F5" w:rsidR="009E1E55" w:rsidRDefault="009E1E55" w:rsidP="005C6B50">
      <w:pPr>
        <w:pStyle w:val="NoSpacing"/>
        <w:rPr>
          <w:sz w:val="24"/>
        </w:rPr>
      </w:pPr>
    </w:p>
    <w:p w14:paraId="3B6FC673" w14:textId="524EAB13" w:rsidR="009E1E55" w:rsidRDefault="009E1E55" w:rsidP="005C6B50">
      <w:pPr>
        <w:pStyle w:val="NoSpacing"/>
        <w:rPr>
          <w:sz w:val="24"/>
        </w:rPr>
      </w:pPr>
    </w:p>
    <w:p w14:paraId="367D89B7" w14:textId="10C0B4F8" w:rsidR="0096241C" w:rsidRDefault="0096241C" w:rsidP="005C6B50">
      <w:pPr>
        <w:pStyle w:val="NoSpacing"/>
        <w:rPr>
          <w:sz w:val="24"/>
        </w:rPr>
      </w:pPr>
    </w:p>
    <w:p w14:paraId="6B6C70DF" w14:textId="2CA84DEB" w:rsidR="0096241C" w:rsidRDefault="0096241C" w:rsidP="005C6B50">
      <w:pPr>
        <w:pStyle w:val="NoSpacing"/>
        <w:rPr>
          <w:sz w:val="24"/>
        </w:rPr>
      </w:pPr>
    </w:p>
    <w:p w14:paraId="3D56FA83" w14:textId="117B9EC1" w:rsidR="0096241C" w:rsidRDefault="0096241C" w:rsidP="005C6B50">
      <w:pPr>
        <w:pStyle w:val="NoSpacing"/>
        <w:rPr>
          <w:sz w:val="24"/>
        </w:rPr>
      </w:pPr>
    </w:p>
    <w:p w14:paraId="0BCE1FDD" w14:textId="0A2C58E4" w:rsidR="00B71411" w:rsidRDefault="00B71411" w:rsidP="005C6B50">
      <w:pPr>
        <w:pStyle w:val="NoSpacing"/>
        <w:rPr>
          <w:sz w:val="24"/>
        </w:rPr>
      </w:pPr>
    </w:p>
    <w:p w14:paraId="052AC6A1" w14:textId="37C7720A" w:rsidR="00B71411" w:rsidRDefault="00B71411" w:rsidP="005C6B50">
      <w:pPr>
        <w:pStyle w:val="NoSpacing"/>
        <w:rPr>
          <w:sz w:val="24"/>
        </w:rPr>
      </w:pPr>
    </w:p>
    <w:p w14:paraId="3F276813" w14:textId="562B874A" w:rsidR="00B71411" w:rsidRDefault="00B71411" w:rsidP="005C6B50">
      <w:pPr>
        <w:pStyle w:val="NoSpacing"/>
        <w:rPr>
          <w:sz w:val="24"/>
        </w:rPr>
      </w:pPr>
    </w:p>
    <w:p w14:paraId="1916E4E0" w14:textId="41B43CC7" w:rsidR="00B71411" w:rsidRDefault="00B71411" w:rsidP="005C6B50">
      <w:pPr>
        <w:pStyle w:val="NoSpacing"/>
        <w:rPr>
          <w:sz w:val="24"/>
        </w:rPr>
      </w:pPr>
    </w:p>
    <w:p w14:paraId="639A96F0" w14:textId="4711483B" w:rsidR="00B71411" w:rsidRDefault="00B71411" w:rsidP="005C6B50">
      <w:pPr>
        <w:pStyle w:val="NoSpacing"/>
        <w:rPr>
          <w:sz w:val="24"/>
        </w:rPr>
      </w:pPr>
    </w:p>
    <w:p w14:paraId="7122DE95" w14:textId="11441AB8" w:rsidR="00B71411" w:rsidRDefault="00B71411" w:rsidP="005C6B50">
      <w:pPr>
        <w:pStyle w:val="NoSpacing"/>
        <w:rPr>
          <w:sz w:val="24"/>
        </w:rPr>
      </w:pPr>
    </w:p>
    <w:p w14:paraId="5CE76AF1" w14:textId="00FB38FC" w:rsidR="00B71411" w:rsidRDefault="00B71411" w:rsidP="005C6B50">
      <w:pPr>
        <w:pStyle w:val="NoSpacing"/>
        <w:rPr>
          <w:sz w:val="24"/>
        </w:rPr>
      </w:pPr>
    </w:p>
    <w:p w14:paraId="740AEE9F" w14:textId="1611BACB" w:rsidR="00B71411" w:rsidRDefault="00B71411" w:rsidP="005C6B50">
      <w:pPr>
        <w:pStyle w:val="NoSpacing"/>
        <w:rPr>
          <w:sz w:val="24"/>
        </w:rPr>
      </w:pPr>
    </w:p>
    <w:p w14:paraId="3E405C19" w14:textId="77777777" w:rsidR="00B71411" w:rsidRDefault="00B71411" w:rsidP="005C6B50">
      <w:pPr>
        <w:pStyle w:val="NoSpacing"/>
        <w:rPr>
          <w:sz w:val="24"/>
        </w:rPr>
      </w:pPr>
    </w:p>
    <w:p w14:paraId="20D8C2CE" w14:textId="77777777" w:rsidR="00B71411" w:rsidRDefault="00B71411" w:rsidP="005C6B50">
      <w:pPr>
        <w:pStyle w:val="NoSpacing"/>
        <w:rPr>
          <w:sz w:val="24"/>
        </w:rPr>
      </w:pPr>
    </w:p>
    <w:p w14:paraId="5D30B5E0" w14:textId="77777777" w:rsidR="00B71411" w:rsidRDefault="00B71411" w:rsidP="005C6B50">
      <w:pPr>
        <w:pStyle w:val="NoSpacing"/>
        <w:rPr>
          <w:sz w:val="24"/>
        </w:rPr>
      </w:pPr>
    </w:p>
    <w:p w14:paraId="0B5AA505" w14:textId="77777777" w:rsidR="00B71411" w:rsidRDefault="00B71411" w:rsidP="005C6B50">
      <w:pPr>
        <w:pStyle w:val="NoSpacing"/>
        <w:rPr>
          <w:sz w:val="24"/>
        </w:rPr>
      </w:pPr>
    </w:p>
    <w:p w14:paraId="38D4FC34" w14:textId="77777777" w:rsidR="00B71411" w:rsidRDefault="00B71411" w:rsidP="005C6B50">
      <w:pPr>
        <w:pStyle w:val="NoSpacing"/>
        <w:rPr>
          <w:sz w:val="24"/>
        </w:rPr>
      </w:pPr>
    </w:p>
    <w:p w14:paraId="3D90C648" w14:textId="77777777" w:rsidR="00B71411" w:rsidRDefault="00B71411" w:rsidP="005C6B50">
      <w:pPr>
        <w:pStyle w:val="NoSpacing"/>
        <w:rPr>
          <w:sz w:val="24"/>
        </w:rPr>
      </w:pPr>
    </w:p>
    <w:p w14:paraId="6DE71C9F" w14:textId="77777777" w:rsidR="00B71411" w:rsidRDefault="00B71411" w:rsidP="005C6B50">
      <w:pPr>
        <w:pStyle w:val="NoSpacing"/>
        <w:rPr>
          <w:sz w:val="24"/>
        </w:rPr>
      </w:pPr>
    </w:p>
    <w:p w14:paraId="04298735" w14:textId="77777777" w:rsidR="00B71411" w:rsidRDefault="00B71411" w:rsidP="005C6B50">
      <w:pPr>
        <w:pStyle w:val="NoSpacing"/>
        <w:rPr>
          <w:sz w:val="24"/>
        </w:rPr>
      </w:pPr>
    </w:p>
    <w:p w14:paraId="1F3CC6CB" w14:textId="77777777" w:rsidR="00B71411" w:rsidRDefault="00B71411" w:rsidP="005C6B50">
      <w:pPr>
        <w:pStyle w:val="NoSpacing"/>
        <w:rPr>
          <w:sz w:val="24"/>
        </w:rPr>
      </w:pPr>
    </w:p>
    <w:p w14:paraId="152E2277" w14:textId="77777777" w:rsidR="00B71411" w:rsidRDefault="00B71411" w:rsidP="005C6B50">
      <w:pPr>
        <w:pStyle w:val="NoSpacing"/>
        <w:rPr>
          <w:sz w:val="24"/>
        </w:rPr>
      </w:pPr>
    </w:p>
    <w:p w14:paraId="6FAD8CCA" w14:textId="377DD91C" w:rsidR="004D1D46" w:rsidRPr="001C71B8" w:rsidRDefault="00236B61" w:rsidP="004D1D46">
      <w:pPr>
        <w:pStyle w:val="Heading1"/>
        <w:rPr>
          <w:sz w:val="40"/>
        </w:rPr>
      </w:pPr>
      <w:bookmarkStart w:id="7" w:name="_Toc445480913"/>
      <w:r w:rsidRPr="001C71B8">
        <w:rPr>
          <w:sz w:val="40"/>
        </w:rPr>
        <w:t>Time Management Plan</w:t>
      </w:r>
      <w:bookmarkEnd w:id="7"/>
    </w:p>
    <w:p w14:paraId="280EDC62" w14:textId="022327E5" w:rsidR="004D1D46" w:rsidRPr="001C71B8" w:rsidRDefault="00236B61" w:rsidP="004D1D46">
      <w:pPr>
        <w:rPr>
          <w:sz w:val="24"/>
        </w:rPr>
      </w:pPr>
      <w:r w:rsidRPr="001C71B8">
        <w:rPr>
          <w:sz w:val="24"/>
        </w:rPr>
        <w:t>I do stuff when I want.</w:t>
      </w:r>
    </w:p>
    <w:p w14:paraId="275B5C54" w14:textId="77777777" w:rsidR="002E5F80" w:rsidRDefault="002E5F80" w:rsidP="004D1D46">
      <w:pPr>
        <w:rPr>
          <w:sz w:val="24"/>
        </w:rPr>
      </w:pPr>
    </w:p>
    <w:p w14:paraId="5D2951C6" w14:textId="3ABA78D0" w:rsidR="004D1D46" w:rsidRPr="001C71B8" w:rsidRDefault="002E5F80" w:rsidP="004D1D46">
      <w:pPr>
        <w:rPr>
          <w:sz w:val="24"/>
        </w:rPr>
      </w:pPr>
      <w:r>
        <w:rPr>
          <w:sz w:val="24"/>
        </w:rPr>
        <w:t>Maybe 2 pages</w:t>
      </w:r>
      <w:r w:rsidR="004D1D46" w:rsidRPr="001C71B8">
        <w:rPr>
          <w:sz w:val="24"/>
        </w:rPr>
        <w:br w:type="page"/>
      </w:r>
    </w:p>
    <w:p w14:paraId="1532FF49" w14:textId="11089628" w:rsidR="004D1D46" w:rsidRPr="001C71B8" w:rsidRDefault="00236B61" w:rsidP="004D1D46">
      <w:pPr>
        <w:pStyle w:val="Heading1"/>
        <w:rPr>
          <w:sz w:val="40"/>
        </w:rPr>
      </w:pPr>
      <w:bookmarkStart w:id="8" w:name="_Toc445480914"/>
      <w:r w:rsidRPr="001C71B8">
        <w:rPr>
          <w:sz w:val="40"/>
        </w:rPr>
        <w:lastRenderedPageBreak/>
        <w:t>Bibliography</w:t>
      </w:r>
      <w:bookmarkEnd w:id="8"/>
    </w:p>
    <w:p w14:paraId="6384703A" w14:textId="77777777" w:rsidR="00B73F6C" w:rsidRDefault="00B73F6C" w:rsidP="00B73F6C">
      <w:pPr>
        <w:pStyle w:val="NoSpacing"/>
      </w:pPr>
      <w:r>
        <w:t xml:space="preserve">Sources of where I got information from... </w:t>
      </w:r>
    </w:p>
    <w:p w14:paraId="271ABBE6" w14:textId="77777777" w:rsidR="00B73F6C" w:rsidRDefault="00B73F6C" w:rsidP="00B73F6C">
      <w:pPr>
        <w:pStyle w:val="NoSpacing"/>
      </w:pPr>
    </w:p>
    <w:p w14:paraId="2EB88535" w14:textId="09B0D25D" w:rsidR="00B73F6C" w:rsidRPr="00B73F6C" w:rsidRDefault="00B73F6C" w:rsidP="00B73F6C">
      <w:pPr>
        <w:pStyle w:val="NoSpacing"/>
        <w:numPr>
          <w:ilvl w:val="0"/>
          <w:numId w:val="21"/>
        </w:numPr>
      </w:pPr>
      <w:r w:rsidRPr="00B73F6C">
        <w:t xml:space="preserve">Unity official </w:t>
      </w:r>
      <w:r>
        <w:t>Tutorials</w:t>
      </w:r>
    </w:p>
    <w:p w14:paraId="34264163" w14:textId="2E19F913" w:rsidR="00B73F6C" w:rsidRPr="00B73F6C" w:rsidRDefault="00B73F6C" w:rsidP="00B73F6C">
      <w:pPr>
        <w:pStyle w:val="NoSpacing"/>
        <w:numPr>
          <w:ilvl w:val="0"/>
          <w:numId w:val="21"/>
        </w:numPr>
      </w:pPr>
      <w:r w:rsidRPr="00B73F6C">
        <w:t>YouTube tutorials</w:t>
      </w:r>
      <w:r w:rsidRPr="00B73F6C">
        <w:tab/>
      </w:r>
    </w:p>
    <w:p w14:paraId="01FAAE4B" w14:textId="0B426DBC" w:rsidR="004D1D46" w:rsidRDefault="00B73F6C" w:rsidP="00B73F6C">
      <w:pPr>
        <w:pStyle w:val="NoSpacing"/>
        <w:numPr>
          <w:ilvl w:val="0"/>
          <w:numId w:val="21"/>
        </w:numPr>
      </w:pPr>
      <w:r w:rsidRPr="00B73F6C">
        <w:t xml:space="preserve">Design Pattern Tutorials from classmates. </w:t>
      </w:r>
    </w:p>
    <w:p w14:paraId="4A9EB8C0" w14:textId="77777777" w:rsidR="00701C68" w:rsidRDefault="00B73F6C" w:rsidP="00560173">
      <w:pPr>
        <w:pStyle w:val="NoSpacing"/>
        <w:numPr>
          <w:ilvl w:val="0"/>
          <w:numId w:val="21"/>
        </w:numPr>
      </w:pPr>
      <w:r>
        <w:t xml:space="preserve">Discussion and paired learning with course mates </w:t>
      </w:r>
    </w:p>
    <w:p w14:paraId="324D194C" w14:textId="77777777" w:rsidR="00701C68" w:rsidRDefault="00701C68" w:rsidP="00701C68">
      <w:pPr>
        <w:pStyle w:val="NoSpacing"/>
        <w:ind w:left="720"/>
      </w:pPr>
    </w:p>
    <w:p w14:paraId="08FD3350" w14:textId="52D04962" w:rsidR="004D1D46" w:rsidRPr="001C71B8" w:rsidRDefault="00701C68" w:rsidP="00560173">
      <w:pPr>
        <w:pStyle w:val="NoSpacing"/>
        <w:numPr>
          <w:ilvl w:val="0"/>
          <w:numId w:val="21"/>
        </w:numPr>
      </w:pPr>
      <w:r>
        <w:t xml:space="preserve">OBJECT POOL: </w:t>
      </w:r>
      <w:r w:rsidRPr="00701C68">
        <w:t xml:space="preserve">https://unity3d.com/learn/tutorials/modules/beginner/live-training-archive/object-pooling </w:t>
      </w:r>
      <w:r w:rsidR="004D1D46" w:rsidRPr="001C71B8">
        <w:br w:type="page"/>
      </w:r>
    </w:p>
    <w:p w14:paraId="332767F4" w14:textId="1B5D810D" w:rsidR="004D1D46" w:rsidRPr="001C71B8" w:rsidRDefault="004D1D46" w:rsidP="004D1D46">
      <w:pPr>
        <w:pStyle w:val="Title"/>
        <w:rPr>
          <w:sz w:val="72"/>
        </w:rPr>
      </w:pPr>
      <w:r w:rsidRPr="001C71B8">
        <w:rPr>
          <w:sz w:val="72"/>
        </w:rPr>
        <w:lastRenderedPageBreak/>
        <w:t>APPENDIX A - GRAPHICS</w:t>
      </w:r>
    </w:p>
    <w:p w14:paraId="09CBBE8E" w14:textId="7C0ECF0C" w:rsidR="004D1D46" w:rsidRPr="001C71B8" w:rsidRDefault="00236B61" w:rsidP="00236B61">
      <w:pPr>
        <w:pStyle w:val="Heading1"/>
        <w:numPr>
          <w:ilvl w:val="0"/>
          <w:numId w:val="14"/>
        </w:numPr>
        <w:ind w:left="426"/>
        <w:rPr>
          <w:sz w:val="40"/>
        </w:rPr>
      </w:pPr>
      <w:bookmarkStart w:id="9" w:name="_Toc445480915"/>
      <w:r w:rsidRPr="001C71B8">
        <w:rPr>
          <w:sz w:val="40"/>
        </w:rPr>
        <w:t>Staff</w:t>
      </w:r>
      <w:bookmarkEnd w:id="9"/>
    </w:p>
    <w:p w14:paraId="611566E7" w14:textId="3740EA16" w:rsidR="004D1D46" w:rsidRPr="001C71B8" w:rsidRDefault="005C6B50" w:rsidP="00EA1696">
      <w:pPr>
        <w:pStyle w:val="ListParagraph"/>
        <w:numPr>
          <w:ilvl w:val="0"/>
          <w:numId w:val="15"/>
        </w:numPr>
        <w:rPr>
          <w:sz w:val="24"/>
        </w:rPr>
      </w:pPr>
      <w:r w:rsidRPr="001C71B8">
        <w:rPr>
          <w:noProof/>
          <w:sz w:val="24"/>
          <w:lang w:val="en-GB" w:eastAsia="en-GB"/>
        </w:rPr>
        <w:drawing>
          <wp:anchor distT="0" distB="0" distL="114300" distR="114300" simplePos="0" relativeHeight="251659264" behindDoc="0" locked="0" layoutInCell="1" allowOverlap="1" wp14:anchorId="0C249F0B" wp14:editId="774E69FF">
            <wp:simplePos x="0" y="0"/>
            <wp:positionH relativeFrom="column">
              <wp:posOffset>3050443</wp:posOffset>
            </wp:positionH>
            <wp:positionV relativeFrom="paragraph">
              <wp:posOffset>166370</wp:posOffset>
            </wp:positionV>
            <wp:extent cx="960921" cy="1023257"/>
            <wp:effectExtent l="0" t="0" r="0" b="0"/>
            <wp:wrapThrough wrapText="bothSides">
              <wp:wrapPolygon edited="0">
                <wp:start x="8137" y="804"/>
                <wp:lineTo x="5996" y="2011"/>
                <wp:lineTo x="3426" y="5631"/>
                <wp:lineTo x="857" y="14480"/>
                <wp:lineTo x="857" y="17698"/>
                <wp:lineTo x="4711" y="19709"/>
                <wp:lineTo x="11135" y="20514"/>
                <wp:lineTo x="15418" y="20514"/>
                <wp:lineTo x="16703" y="19709"/>
                <wp:lineTo x="19273" y="14480"/>
                <wp:lineTo x="17132" y="6436"/>
                <wp:lineTo x="14134" y="2816"/>
                <wp:lineTo x="11564" y="804"/>
                <wp:lineTo x="8137" y="804"/>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png"/>
                    <pic:cNvPicPr/>
                  </pic:nvPicPr>
                  <pic:blipFill>
                    <a:blip r:embed="rId21">
                      <a:extLst>
                        <a:ext uri="{28A0092B-C50C-407E-A947-70E740481C1C}">
                          <a14:useLocalDpi xmlns:a14="http://schemas.microsoft.com/office/drawing/2010/main" val="0"/>
                        </a:ext>
                      </a:extLst>
                    </a:blip>
                    <a:stretch>
                      <a:fillRect/>
                    </a:stretch>
                  </pic:blipFill>
                  <pic:spPr>
                    <a:xfrm>
                      <a:off x="0" y="0"/>
                      <a:ext cx="960921" cy="1023257"/>
                    </a:xfrm>
                    <a:prstGeom prst="rect">
                      <a:avLst/>
                    </a:prstGeom>
                  </pic:spPr>
                </pic:pic>
              </a:graphicData>
            </a:graphic>
            <wp14:sizeRelH relativeFrom="page">
              <wp14:pctWidth>0</wp14:pctWidth>
            </wp14:sizeRelH>
            <wp14:sizeRelV relativeFrom="page">
              <wp14:pctHeight>0</wp14:pctHeight>
            </wp14:sizeRelV>
          </wp:anchor>
        </w:drawing>
      </w:r>
      <w:r w:rsidRPr="001C71B8">
        <w:rPr>
          <w:noProof/>
          <w:sz w:val="24"/>
          <w:lang w:val="en-GB" w:eastAsia="en-GB"/>
        </w:rPr>
        <w:drawing>
          <wp:anchor distT="0" distB="0" distL="114300" distR="114300" simplePos="0" relativeHeight="251661312" behindDoc="0" locked="0" layoutInCell="1" allowOverlap="1" wp14:anchorId="4CC1511B" wp14:editId="506117B9">
            <wp:simplePos x="0" y="0"/>
            <wp:positionH relativeFrom="column">
              <wp:posOffset>3964989</wp:posOffset>
            </wp:positionH>
            <wp:positionV relativeFrom="paragraph">
              <wp:posOffset>166389</wp:posOffset>
            </wp:positionV>
            <wp:extent cx="960393" cy="1023257"/>
            <wp:effectExtent l="0" t="0" r="0" b="0"/>
            <wp:wrapThrough wrapText="bothSides">
              <wp:wrapPolygon edited="0">
                <wp:start x="7286" y="1207"/>
                <wp:lineTo x="6000" y="2413"/>
                <wp:lineTo x="3429" y="6838"/>
                <wp:lineTo x="1286" y="14480"/>
                <wp:lineTo x="1286" y="18101"/>
                <wp:lineTo x="4714" y="19709"/>
                <wp:lineTo x="11143" y="20514"/>
                <wp:lineTo x="15429" y="20514"/>
                <wp:lineTo x="16714" y="19709"/>
                <wp:lineTo x="19714" y="14883"/>
                <wp:lineTo x="18000" y="10860"/>
                <wp:lineTo x="17143" y="7240"/>
                <wp:lineTo x="11571" y="1207"/>
                <wp:lineTo x="7286" y="1207"/>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0.png"/>
                    <pic:cNvPicPr/>
                  </pic:nvPicPr>
                  <pic:blipFill>
                    <a:blip r:embed="rId22">
                      <a:extLst>
                        <a:ext uri="{28A0092B-C50C-407E-A947-70E740481C1C}">
                          <a14:useLocalDpi xmlns:a14="http://schemas.microsoft.com/office/drawing/2010/main" val="0"/>
                        </a:ext>
                      </a:extLst>
                    </a:blip>
                    <a:stretch>
                      <a:fillRect/>
                    </a:stretch>
                  </pic:blipFill>
                  <pic:spPr>
                    <a:xfrm>
                      <a:off x="0" y="0"/>
                      <a:ext cx="960393" cy="1023257"/>
                    </a:xfrm>
                    <a:prstGeom prst="rect">
                      <a:avLst/>
                    </a:prstGeom>
                  </pic:spPr>
                </pic:pic>
              </a:graphicData>
            </a:graphic>
            <wp14:sizeRelH relativeFrom="page">
              <wp14:pctWidth>0</wp14:pctWidth>
            </wp14:sizeRelH>
            <wp14:sizeRelV relativeFrom="page">
              <wp14:pctHeight>0</wp14:pctHeight>
            </wp14:sizeRelV>
          </wp:anchor>
        </w:drawing>
      </w:r>
      <w:r w:rsidR="00EA1696" w:rsidRPr="001C71B8">
        <w:rPr>
          <w:noProof/>
          <w:sz w:val="24"/>
          <w:lang w:val="en-GB" w:eastAsia="en-GB"/>
        </w:rPr>
        <w:drawing>
          <wp:anchor distT="0" distB="0" distL="114300" distR="114300" simplePos="0" relativeHeight="251660288" behindDoc="0" locked="0" layoutInCell="1" allowOverlap="1" wp14:anchorId="04B2EEF3" wp14:editId="5505C877">
            <wp:simplePos x="0" y="0"/>
            <wp:positionH relativeFrom="column">
              <wp:posOffset>2132784</wp:posOffset>
            </wp:positionH>
            <wp:positionV relativeFrom="paragraph">
              <wp:posOffset>166461</wp:posOffset>
            </wp:positionV>
            <wp:extent cx="960393" cy="1023257"/>
            <wp:effectExtent l="0" t="0" r="0" b="0"/>
            <wp:wrapThrough wrapText="bothSides">
              <wp:wrapPolygon edited="0">
                <wp:start x="8143" y="804"/>
                <wp:lineTo x="6000" y="2011"/>
                <wp:lineTo x="3857" y="5229"/>
                <wp:lineTo x="3857" y="8045"/>
                <wp:lineTo x="2143" y="10860"/>
                <wp:lineTo x="857" y="13676"/>
                <wp:lineTo x="857" y="17698"/>
                <wp:lineTo x="4714" y="19709"/>
                <wp:lineTo x="11143" y="20514"/>
                <wp:lineTo x="15429" y="20514"/>
                <wp:lineTo x="16714" y="19709"/>
                <wp:lineTo x="19714" y="14480"/>
                <wp:lineTo x="18000" y="10860"/>
                <wp:lineTo x="16714" y="6838"/>
                <wp:lineTo x="13286" y="2413"/>
                <wp:lineTo x="11143" y="804"/>
                <wp:lineTo x="8143" y="804"/>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0.png"/>
                    <pic:cNvPicPr/>
                  </pic:nvPicPr>
                  <pic:blipFill>
                    <a:blip r:embed="rId23">
                      <a:extLst>
                        <a:ext uri="{28A0092B-C50C-407E-A947-70E740481C1C}">
                          <a14:useLocalDpi xmlns:a14="http://schemas.microsoft.com/office/drawing/2010/main" val="0"/>
                        </a:ext>
                      </a:extLst>
                    </a:blip>
                    <a:stretch>
                      <a:fillRect/>
                    </a:stretch>
                  </pic:blipFill>
                  <pic:spPr>
                    <a:xfrm>
                      <a:off x="0" y="0"/>
                      <a:ext cx="970059" cy="1033555"/>
                    </a:xfrm>
                    <a:prstGeom prst="rect">
                      <a:avLst/>
                    </a:prstGeom>
                  </pic:spPr>
                </pic:pic>
              </a:graphicData>
            </a:graphic>
            <wp14:sizeRelH relativeFrom="page">
              <wp14:pctWidth>0</wp14:pctWidth>
            </wp14:sizeRelH>
            <wp14:sizeRelV relativeFrom="page">
              <wp14:pctHeight>0</wp14:pctHeight>
            </wp14:sizeRelV>
          </wp:anchor>
        </w:drawing>
      </w:r>
      <w:r w:rsidR="00EA1696" w:rsidRPr="001C71B8">
        <w:rPr>
          <w:noProof/>
          <w:sz w:val="24"/>
          <w:lang w:val="en-GB" w:eastAsia="en-GB"/>
        </w:rPr>
        <w:drawing>
          <wp:anchor distT="0" distB="0" distL="114300" distR="114300" simplePos="0" relativeHeight="251658240" behindDoc="0" locked="0" layoutInCell="1" allowOverlap="1" wp14:anchorId="1EC608CB" wp14:editId="59E86022">
            <wp:simplePos x="0" y="0"/>
            <wp:positionH relativeFrom="column">
              <wp:posOffset>1207498</wp:posOffset>
            </wp:positionH>
            <wp:positionV relativeFrom="paragraph">
              <wp:posOffset>166461</wp:posOffset>
            </wp:positionV>
            <wp:extent cx="960393" cy="1023257"/>
            <wp:effectExtent l="0" t="0" r="0" b="0"/>
            <wp:wrapThrough wrapText="bothSides">
              <wp:wrapPolygon edited="0">
                <wp:start x="7714" y="1207"/>
                <wp:lineTo x="5571" y="2413"/>
                <wp:lineTo x="3429" y="5631"/>
                <wp:lineTo x="1286" y="14480"/>
                <wp:lineTo x="1286" y="18101"/>
                <wp:lineTo x="4714" y="19709"/>
                <wp:lineTo x="11143" y="20514"/>
                <wp:lineTo x="15429" y="20514"/>
                <wp:lineTo x="16714" y="19709"/>
                <wp:lineTo x="19714" y="14883"/>
                <wp:lineTo x="18000" y="10860"/>
                <wp:lineTo x="17143" y="6838"/>
                <wp:lineTo x="13714" y="2413"/>
                <wp:lineTo x="12000" y="1207"/>
                <wp:lineTo x="7714" y="1207"/>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png"/>
                    <pic:cNvPicPr/>
                  </pic:nvPicPr>
                  <pic:blipFill>
                    <a:blip r:embed="rId24">
                      <a:extLst>
                        <a:ext uri="{28A0092B-C50C-407E-A947-70E740481C1C}">
                          <a14:useLocalDpi xmlns:a14="http://schemas.microsoft.com/office/drawing/2010/main" val="0"/>
                        </a:ext>
                      </a:extLst>
                    </a:blip>
                    <a:stretch>
                      <a:fillRect/>
                    </a:stretch>
                  </pic:blipFill>
                  <pic:spPr>
                    <a:xfrm>
                      <a:off x="0" y="0"/>
                      <a:ext cx="970059" cy="1033555"/>
                    </a:xfrm>
                    <a:prstGeom prst="rect">
                      <a:avLst/>
                    </a:prstGeom>
                  </pic:spPr>
                </pic:pic>
              </a:graphicData>
            </a:graphic>
            <wp14:sizeRelH relativeFrom="page">
              <wp14:pctWidth>0</wp14:pctWidth>
            </wp14:sizeRelH>
            <wp14:sizeRelV relativeFrom="page">
              <wp14:pctHeight>0</wp14:pctHeight>
            </wp14:sizeRelV>
          </wp:anchor>
        </w:drawing>
      </w:r>
      <w:r w:rsidR="00EA1696" w:rsidRPr="001C71B8">
        <w:rPr>
          <w:noProof/>
          <w:sz w:val="24"/>
          <w:lang w:val="en-GB" w:eastAsia="en-GB"/>
        </w:rPr>
        <w:drawing>
          <wp:anchor distT="0" distB="0" distL="114300" distR="114300" simplePos="0" relativeHeight="251657216" behindDoc="0" locked="0" layoutInCell="1" allowOverlap="1" wp14:anchorId="707D1B1B" wp14:editId="42BCEF90">
            <wp:simplePos x="0" y="0"/>
            <wp:positionH relativeFrom="column">
              <wp:posOffset>293098</wp:posOffset>
            </wp:positionH>
            <wp:positionV relativeFrom="paragraph">
              <wp:posOffset>166461</wp:posOffset>
            </wp:positionV>
            <wp:extent cx="960393" cy="1023257"/>
            <wp:effectExtent l="0" t="0" r="0" b="0"/>
            <wp:wrapThrough wrapText="bothSides">
              <wp:wrapPolygon edited="0">
                <wp:start x="7286" y="1207"/>
                <wp:lineTo x="6000" y="2816"/>
                <wp:lineTo x="3429" y="7240"/>
                <wp:lineTo x="2143" y="10860"/>
                <wp:lineTo x="1286" y="14480"/>
                <wp:lineTo x="1286" y="18101"/>
                <wp:lineTo x="4714" y="19709"/>
                <wp:lineTo x="11143" y="20514"/>
                <wp:lineTo x="15429" y="20514"/>
                <wp:lineTo x="16714" y="19709"/>
                <wp:lineTo x="19714" y="14883"/>
                <wp:lineTo x="18000" y="10860"/>
                <wp:lineTo x="17143" y="6838"/>
                <wp:lineTo x="14143" y="2816"/>
                <wp:lineTo x="12000" y="1207"/>
                <wp:lineTo x="7286" y="1207"/>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5">
                      <a:extLst>
                        <a:ext uri="{28A0092B-C50C-407E-A947-70E740481C1C}">
                          <a14:useLocalDpi xmlns:a14="http://schemas.microsoft.com/office/drawing/2010/main" val="0"/>
                        </a:ext>
                      </a:extLst>
                    </a:blip>
                    <a:stretch>
                      <a:fillRect/>
                    </a:stretch>
                  </pic:blipFill>
                  <pic:spPr>
                    <a:xfrm>
                      <a:off x="0" y="0"/>
                      <a:ext cx="970059" cy="1033555"/>
                    </a:xfrm>
                    <a:prstGeom prst="rect">
                      <a:avLst/>
                    </a:prstGeom>
                  </pic:spPr>
                </pic:pic>
              </a:graphicData>
            </a:graphic>
            <wp14:sizeRelH relativeFrom="page">
              <wp14:pctWidth>0</wp14:pctWidth>
            </wp14:sizeRelH>
            <wp14:sizeRelV relativeFrom="page">
              <wp14:pctHeight>0</wp14:pctHeight>
            </wp14:sizeRelV>
          </wp:anchor>
        </w:drawing>
      </w:r>
      <w:r w:rsidR="00236B61" w:rsidRPr="001C71B8">
        <w:rPr>
          <w:sz w:val="24"/>
        </w:rPr>
        <w:t>There will be various staff member</w:t>
      </w:r>
      <w:r w:rsidR="00EA1696" w:rsidRPr="001C71B8">
        <w:rPr>
          <w:sz w:val="24"/>
        </w:rPr>
        <w:t xml:space="preserve"> appearances</w:t>
      </w:r>
      <w:r w:rsidR="00236B61" w:rsidRPr="001C71B8">
        <w:rPr>
          <w:sz w:val="24"/>
        </w:rPr>
        <w:t>:</w:t>
      </w:r>
    </w:p>
    <w:p w14:paraId="0D19A0F6" w14:textId="5D3155D0" w:rsidR="004D1D46" w:rsidRPr="001C71B8" w:rsidRDefault="004D1D46" w:rsidP="004D1D46">
      <w:pPr>
        <w:rPr>
          <w:sz w:val="24"/>
        </w:rPr>
      </w:pPr>
    </w:p>
    <w:p w14:paraId="2370ECBE" w14:textId="0E09B782" w:rsidR="00236B61" w:rsidRPr="001C71B8" w:rsidRDefault="00236B61" w:rsidP="004D1D46">
      <w:pPr>
        <w:rPr>
          <w:sz w:val="24"/>
        </w:rPr>
      </w:pPr>
    </w:p>
    <w:p w14:paraId="687A3AFC" w14:textId="77777777" w:rsidR="00236B61" w:rsidRPr="001C71B8" w:rsidRDefault="00236B61" w:rsidP="004D1D46">
      <w:pPr>
        <w:rPr>
          <w:sz w:val="24"/>
        </w:rPr>
      </w:pPr>
    </w:p>
    <w:p w14:paraId="0419C984" w14:textId="374B15F2" w:rsidR="00EA1696" w:rsidRPr="001C71B8" w:rsidRDefault="00EA1696" w:rsidP="004D1D46">
      <w:pPr>
        <w:rPr>
          <w:sz w:val="24"/>
        </w:rPr>
      </w:pPr>
    </w:p>
    <w:p w14:paraId="6C547616" w14:textId="40C5962A" w:rsidR="00EA1696" w:rsidRPr="001C71B8" w:rsidRDefault="00EA1696" w:rsidP="00EA1696">
      <w:pPr>
        <w:pStyle w:val="ListParagraph"/>
        <w:numPr>
          <w:ilvl w:val="0"/>
          <w:numId w:val="15"/>
        </w:numPr>
        <w:rPr>
          <w:sz w:val="24"/>
        </w:rPr>
      </w:pPr>
      <w:r w:rsidRPr="001C71B8">
        <w:rPr>
          <w:noProof/>
          <w:sz w:val="24"/>
          <w:lang w:val="en-GB" w:eastAsia="en-GB"/>
        </w:rPr>
        <w:drawing>
          <wp:anchor distT="0" distB="0" distL="114300" distR="114300" simplePos="0" relativeHeight="251662336" behindDoc="0" locked="0" layoutInCell="1" allowOverlap="1" wp14:anchorId="566C5ACB" wp14:editId="653F40C6">
            <wp:simplePos x="0" y="0"/>
            <wp:positionH relativeFrom="column">
              <wp:posOffset>521154</wp:posOffset>
            </wp:positionH>
            <wp:positionV relativeFrom="paragraph">
              <wp:posOffset>254635</wp:posOffset>
            </wp:positionV>
            <wp:extent cx="3045460" cy="2002790"/>
            <wp:effectExtent l="19050" t="19050" r="21590" b="16510"/>
            <wp:wrapThrough wrapText="bothSides">
              <wp:wrapPolygon edited="0">
                <wp:start x="-135" y="-205"/>
                <wp:lineTo x="-135" y="21573"/>
                <wp:lineTo x="21618" y="21573"/>
                <wp:lineTo x="21618" y="-205"/>
                <wp:lineTo x="-135" y="-205"/>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ffSprite1.png"/>
                    <pic:cNvPicPr/>
                  </pic:nvPicPr>
                  <pic:blipFill>
                    <a:blip r:embed="rId26">
                      <a:extLst>
                        <a:ext uri="{28A0092B-C50C-407E-A947-70E740481C1C}">
                          <a14:useLocalDpi xmlns:a14="http://schemas.microsoft.com/office/drawing/2010/main" val="0"/>
                        </a:ext>
                      </a:extLst>
                    </a:blip>
                    <a:stretch>
                      <a:fillRect/>
                    </a:stretch>
                  </pic:blipFill>
                  <pic:spPr>
                    <a:xfrm>
                      <a:off x="0" y="0"/>
                      <a:ext cx="3045460" cy="200279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Pr="001C71B8">
        <w:rPr>
          <w:noProof/>
          <w:sz w:val="24"/>
          <w:lang w:val="en-GB" w:eastAsia="en-GB"/>
        </w:rPr>
        <w:drawing>
          <wp:anchor distT="0" distB="0" distL="114300" distR="114300" simplePos="0" relativeHeight="251667456" behindDoc="0" locked="0" layoutInCell="1" allowOverlap="1" wp14:anchorId="745E690E" wp14:editId="46A4E77D">
            <wp:simplePos x="0" y="0"/>
            <wp:positionH relativeFrom="column">
              <wp:posOffset>3678555</wp:posOffset>
            </wp:positionH>
            <wp:positionV relativeFrom="paragraph">
              <wp:posOffset>254635</wp:posOffset>
            </wp:positionV>
            <wp:extent cx="3045460" cy="2002155"/>
            <wp:effectExtent l="19050" t="19050" r="21590" b="17145"/>
            <wp:wrapThrough wrapText="bothSides">
              <wp:wrapPolygon edited="0">
                <wp:start x="-135" y="-206"/>
                <wp:lineTo x="-135" y="21579"/>
                <wp:lineTo x="21618" y="21579"/>
                <wp:lineTo x="21618" y="-206"/>
                <wp:lineTo x="-135" y="-206"/>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ffSprite1.png"/>
                    <pic:cNvPicPr/>
                  </pic:nvPicPr>
                  <pic:blipFill>
                    <a:blip r:embed="rId27">
                      <a:extLst>
                        <a:ext uri="{28A0092B-C50C-407E-A947-70E740481C1C}">
                          <a14:useLocalDpi xmlns:a14="http://schemas.microsoft.com/office/drawing/2010/main" val="0"/>
                        </a:ext>
                      </a:extLst>
                    </a:blip>
                    <a:stretch>
                      <a:fillRect/>
                    </a:stretch>
                  </pic:blipFill>
                  <pic:spPr>
                    <a:xfrm>
                      <a:off x="0" y="0"/>
                      <a:ext cx="3045460" cy="2002155"/>
                    </a:xfrm>
                    <a:prstGeom prst="rect">
                      <a:avLst/>
                    </a:prstGeom>
                    <a:ln w="3175">
                      <a:solidFill>
                        <a:sysClr val="windowText" lastClr="000000"/>
                      </a:solidFill>
                    </a:ln>
                  </pic:spPr>
                </pic:pic>
              </a:graphicData>
            </a:graphic>
            <wp14:sizeRelH relativeFrom="page">
              <wp14:pctWidth>0</wp14:pctWidth>
            </wp14:sizeRelH>
            <wp14:sizeRelV relativeFrom="page">
              <wp14:pctHeight>0</wp14:pctHeight>
            </wp14:sizeRelV>
          </wp:anchor>
        </w:drawing>
      </w:r>
      <w:r w:rsidRPr="001C71B8">
        <w:rPr>
          <w:sz w:val="24"/>
        </w:rPr>
        <w:t>Each will have a ‘Floating’ animation Sprite sheet for when they are getting dragged by the user:</w:t>
      </w:r>
    </w:p>
    <w:p w14:paraId="247A0580" w14:textId="62B0A5FE" w:rsidR="00EA1696" w:rsidRPr="001C71B8" w:rsidRDefault="00EA1696" w:rsidP="00EA1696">
      <w:pPr>
        <w:rPr>
          <w:sz w:val="24"/>
        </w:rPr>
      </w:pPr>
    </w:p>
    <w:p w14:paraId="4F6AC021" w14:textId="77777777" w:rsidR="00EA1696" w:rsidRPr="001C71B8" w:rsidRDefault="00EA1696" w:rsidP="00EA1696">
      <w:pPr>
        <w:rPr>
          <w:sz w:val="24"/>
        </w:rPr>
      </w:pPr>
    </w:p>
    <w:p w14:paraId="6054E102" w14:textId="216CFE06" w:rsidR="00EA1696" w:rsidRPr="001C71B8" w:rsidRDefault="00EA1696" w:rsidP="00EA1696">
      <w:pPr>
        <w:rPr>
          <w:sz w:val="24"/>
        </w:rPr>
      </w:pPr>
    </w:p>
    <w:p w14:paraId="3348FBD8" w14:textId="7D8AC6FE" w:rsidR="00EA1696" w:rsidRPr="001C71B8" w:rsidRDefault="00EA1696" w:rsidP="00EA1696">
      <w:pPr>
        <w:rPr>
          <w:sz w:val="24"/>
        </w:rPr>
      </w:pPr>
    </w:p>
    <w:p w14:paraId="11F25973" w14:textId="788DEE89" w:rsidR="00EA1696" w:rsidRPr="001C71B8" w:rsidRDefault="00EA1696" w:rsidP="00EA1696">
      <w:pPr>
        <w:rPr>
          <w:sz w:val="24"/>
        </w:rPr>
      </w:pPr>
    </w:p>
    <w:p w14:paraId="195E4B4D" w14:textId="5563776F" w:rsidR="00EA1696" w:rsidRPr="001C71B8" w:rsidRDefault="00EA1696" w:rsidP="00EA1696">
      <w:pPr>
        <w:rPr>
          <w:sz w:val="24"/>
        </w:rPr>
      </w:pPr>
    </w:p>
    <w:p w14:paraId="0BE4CDC3" w14:textId="6BF849C8" w:rsidR="00EA1696" w:rsidRPr="001C71B8" w:rsidRDefault="00EA1696" w:rsidP="00EA1696">
      <w:pPr>
        <w:rPr>
          <w:sz w:val="24"/>
        </w:rPr>
      </w:pPr>
    </w:p>
    <w:p w14:paraId="10785B69" w14:textId="4918FAC9" w:rsidR="00236B61" w:rsidRPr="001C71B8" w:rsidRDefault="00EA1696" w:rsidP="00236B61">
      <w:pPr>
        <w:pStyle w:val="Heading1"/>
        <w:numPr>
          <w:ilvl w:val="0"/>
          <w:numId w:val="14"/>
        </w:numPr>
        <w:ind w:left="426"/>
        <w:rPr>
          <w:sz w:val="40"/>
        </w:rPr>
      </w:pPr>
      <w:bookmarkStart w:id="10" w:name="_Toc445480916"/>
      <w:r w:rsidRPr="001C71B8">
        <w:rPr>
          <w:sz w:val="40"/>
        </w:rPr>
        <w:lastRenderedPageBreak/>
        <w:t>C</w:t>
      </w:r>
      <w:r w:rsidR="00236B61" w:rsidRPr="001C71B8">
        <w:rPr>
          <w:sz w:val="40"/>
        </w:rPr>
        <w:t>ustomers</w:t>
      </w:r>
      <w:bookmarkEnd w:id="10"/>
    </w:p>
    <w:p w14:paraId="5EC652B9" w14:textId="3184E5ED" w:rsidR="00236B61" w:rsidRPr="001C71B8" w:rsidRDefault="00EA1696" w:rsidP="00EA1696">
      <w:pPr>
        <w:pStyle w:val="ListParagraph"/>
        <w:numPr>
          <w:ilvl w:val="0"/>
          <w:numId w:val="15"/>
        </w:numPr>
        <w:rPr>
          <w:sz w:val="24"/>
        </w:rPr>
      </w:pPr>
      <w:r w:rsidRPr="001C71B8">
        <w:rPr>
          <w:noProof/>
          <w:sz w:val="24"/>
          <w:lang w:val="en-GB" w:eastAsia="en-GB"/>
        </w:rPr>
        <w:drawing>
          <wp:anchor distT="0" distB="0" distL="114300" distR="114300" simplePos="0" relativeHeight="251665408" behindDoc="0" locked="0" layoutInCell="1" allowOverlap="1" wp14:anchorId="34E7400B" wp14:editId="3F516E0B">
            <wp:simplePos x="0" y="0"/>
            <wp:positionH relativeFrom="column">
              <wp:posOffset>3340554</wp:posOffset>
            </wp:positionH>
            <wp:positionV relativeFrom="paragraph">
              <wp:posOffset>287020</wp:posOffset>
            </wp:positionV>
            <wp:extent cx="2644140" cy="3133725"/>
            <wp:effectExtent l="19050" t="19050" r="22860" b="28575"/>
            <wp:wrapThrough wrapText="bothSides">
              <wp:wrapPolygon edited="0">
                <wp:start x="-156" y="-131"/>
                <wp:lineTo x="-156" y="21666"/>
                <wp:lineTo x="21631" y="21666"/>
                <wp:lineTo x="21631" y="-131"/>
                <wp:lineTo x="-156" y="-131"/>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ritesheet0.png"/>
                    <pic:cNvPicPr/>
                  </pic:nvPicPr>
                  <pic:blipFill>
                    <a:blip r:embed="rId28">
                      <a:extLst>
                        <a:ext uri="{28A0092B-C50C-407E-A947-70E740481C1C}">
                          <a14:useLocalDpi xmlns:a14="http://schemas.microsoft.com/office/drawing/2010/main" val="0"/>
                        </a:ext>
                      </a:extLst>
                    </a:blip>
                    <a:stretch>
                      <a:fillRect/>
                    </a:stretch>
                  </pic:blipFill>
                  <pic:spPr>
                    <a:xfrm>
                      <a:off x="0" y="0"/>
                      <a:ext cx="2644140" cy="313372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Pr="001C71B8">
        <w:rPr>
          <w:noProof/>
          <w:sz w:val="24"/>
          <w:lang w:val="en-GB" w:eastAsia="en-GB"/>
        </w:rPr>
        <w:drawing>
          <wp:anchor distT="0" distB="0" distL="114300" distR="114300" simplePos="0" relativeHeight="251663360" behindDoc="0" locked="0" layoutInCell="1" allowOverlap="1" wp14:anchorId="0D6BDB75" wp14:editId="31F76859">
            <wp:simplePos x="0" y="0"/>
            <wp:positionH relativeFrom="column">
              <wp:posOffset>521335</wp:posOffset>
            </wp:positionH>
            <wp:positionV relativeFrom="paragraph">
              <wp:posOffset>287020</wp:posOffset>
            </wp:positionV>
            <wp:extent cx="2644775" cy="3133725"/>
            <wp:effectExtent l="19050" t="19050" r="22225" b="28575"/>
            <wp:wrapThrough wrapText="bothSides">
              <wp:wrapPolygon edited="0">
                <wp:start x="-156" y="-131"/>
                <wp:lineTo x="-156" y="21666"/>
                <wp:lineTo x="21626" y="21666"/>
                <wp:lineTo x="21626" y="-131"/>
                <wp:lineTo x="-156" y="-131"/>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ritesheet0.png"/>
                    <pic:cNvPicPr/>
                  </pic:nvPicPr>
                  <pic:blipFill>
                    <a:blip r:embed="rId29">
                      <a:extLst>
                        <a:ext uri="{28A0092B-C50C-407E-A947-70E740481C1C}">
                          <a14:useLocalDpi xmlns:a14="http://schemas.microsoft.com/office/drawing/2010/main" val="0"/>
                        </a:ext>
                      </a:extLst>
                    </a:blip>
                    <a:stretch>
                      <a:fillRect/>
                    </a:stretch>
                  </pic:blipFill>
                  <pic:spPr>
                    <a:xfrm>
                      <a:off x="0" y="0"/>
                      <a:ext cx="2644775" cy="313372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236B61" w:rsidRPr="001C71B8">
        <w:rPr>
          <w:sz w:val="24"/>
        </w:rPr>
        <w:t>There will</w:t>
      </w:r>
      <w:r w:rsidRPr="001C71B8">
        <w:rPr>
          <w:sz w:val="24"/>
        </w:rPr>
        <w:t xml:space="preserve"> be multiple customer appearances. Each will have a movement Sprite sheet</w:t>
      </w:r>
      <w:r w:rsidR="00236B61" w:rsidRPr="001C71B8">
        <w:rPr>
          <w:sz w:val="24"/>
        </w:rPr>
        <w:t>:</w:t>
      </w:r>
    </w:p>
    <w:p w14:paraId="3A3A9E31" w14:textId="6E7B1105" w:rsidR="00236B61" w:rsidRPr="001C71B8" w:rsidRDefault="00236B61" w:rsidP="004D1D46">
      <w:pPr>
        <w:rPr>
          <w:sz w:val="24"/>
        </w:rPr>
      </w:pPr>
    </w:p>
    <w:p w14:paraId="46DFA1E6" w14:textId="77777777" w:rsidR="00EA1696" w:rsidRPr="001C71B8" w:rsidRDefault="00EA1696" w:rsidP="004D1D46">
      <w:pPr>
        <w:rPr>
          <w:sz w:val="24"/>
        </w:rPr>
      </w:pPr>
    </w:p>
    <w:p w14:paraId="537F6B17" w14:textId="77777777" w:rsidR="00EA1696" w:rsidRPr="001C71B8" w:rsidRDefault="00EA1696" w:rsidP="004D1D46">
      <w:pPr>
        <w:rPr>
          <w:sz w:val="24"/>
        </w:rPr>
      </w:pPr>
    </w:p>
    <w:p w14:paraId="3AD58FDE" w14:textId="77777777" w:rsidR="00EA1696" w:rsidRPr="001C71B8" w:rsidRDefault="00EA1696" w:rsidP="004D1D46">
      <w:pPr>
        <w:rPr>
          <w:sz w:val="24"/>
        </w:rPr>
      </w:pPr>
    </w:p>
    <w:p w14:paraId="2B068E80" w14:textId="77777777" w:rsidR="00EA1696" w:rsidRPr="001C71B8" w:rsidRDefault="00EA1696" w:rsidP="004D1D46">
      <w:pPr>
        <w:rPr>
          <w:sz w:val="24"/>
        </w:rPr>
      </w:pPr>
    </w:p>
    <w:p w14:paraId="1A2C3F3B" w14:textId="77777777" w:rsidR="00EA1696" w:rsidRPr="001C71B8" w:rsidRDefault="00EA1696" w:rsidP="004D1D46">
      <w:pPr>
        <w:rPr>
          <w:sz w:val="24"/>
        </w:rPr>
      </w:pPr>
    </w:p>
    <w:p w14:paraId="3A1DC131" w14:textId="77777777" w:rsidR="00EA1696" w:rsidRPr="001C71B8" w:rsidRDefault="00EA1696" w:rsidP="004D1D46">
      <w:pPr>
        <w:rPr>
          <w:sz w:val="24"/>
        </w:rPr>
      </w:pPr>
    </w:p>
    <w:p w14:paraId="038B0377" w14:textId="77777777" w:rsidR="00EA1696" w:rsidRPr="001C71B8" w:rsidRDefault="00EA1696" w:rsidP="004D1D46">
      <w:pPr>
        <w:rPr>
          <w:sz w:val="24"/>
        </w:rPr>
      </w:pPr>
    </w:p>
    <w:p w14:paraId="3E05E66D" w14:textId="77777777" w:rsidR="00EA1696" w:rsidRPr="001C71B8" w:rsidRDefault="00EA1696" w:rsidP="004D1D46">
      <w:pPr>
        <w:rPr>
          <w:sz w:val="24"/>
        </w:rPr>
      </w:pPr>
    </w:p>
    <w:p w14:paraId="726E5EE3" w14:textId="77777777" w:rsidR="00EA1696" w:rsidRPr="001C71B8" w:rsidRDefault="00EA1696" w:rsidP="004D1D46">
      <w:pPr>
        <w:rPr>
          <w:sz w:val="24"/>
        </w:rPr>
      </w:pPr>
    </w:p>
    <w:p w14:paraId="4A42086A" w14:textId="77777777" w:rsidR="00EA1696" w:rsidRPr="001C71B8" w:rsidRDefault="00EA1696" w:rsidP="004D1D46">
      <w:pPr>
        <w:rPr>
          <w:sz w:val="24"/>
        </w:rPr>
      </w:pPr>
    </w:p>
    <w:p w14:paraId="2B5D0DF8" w14:textId="5298CEC5" w:rsidR="003013FD" w:rsidRPr="001C71B8" w:rsidRDefault="003013FD" w:rsidP="003013FD">
      <w:pPr>
        <w:pStyle w:val="Heading1"/>
        <w:numPr>
          <w:ilvl w:val="0"/>
          <w:numId w:val="14"/>
        </w:numPr>
        <w:ind w:left="426"/>
        <w:rPr>
          <w:sz w:val="40"/>
        </w:rPr>
      </w:pPr>
      <w:bookmarkStart w:id="11" w:name="_Toc445480917"/>
      <w:r w:rsidRPr="001C71B8">
        <w:rPr>
          <w:sz w:val="40"/>
        </w:rPr>
        <w:t>Screens</w:t>
      </w:r>
      <w:bookmarkEnd w:id="11"/>
    </w:p>
    <w:p w14:paraId="2BEDA987" w14:textId="5FC33505" w:rsidR="003013FD" w:rsidRPr="001C71B8" w:rsidRDefault="003013FD" w:rsidP="003013FD">
      <w:pPr>
        <w:pStyle w:val="ListParagraph"/>
        <w:numPr>
          <w:ilvl w:val="0"/>
          <w:numId w:val="15"/>
        </w:numPr>
        <w:rPr>
          <w:sz w:val="24"/>
        </w:rPr>
      </w:pPr>
      <w:r w:rsidRPr="001C71B8">
        <w:rPr>
          <w:noProof/>
          <w:sz w:val="24"/>
          <w:lang w:val="en-GB" w:eastAsia="en-GB"/>
        </w:rPr>
        <mc:AlternateContent>
          <mc:Choice Requires="wpg">
            <w:drawing>
              <wp:anchor distT="0" distB="0" distL="114300" distR="114300" simplePos="0" relativeHeight="251713536" behindDoc="0" locked="0" layoutInCell="1" allowOverlap="1" wp14:anchorId="0E5C0ADC" wp14:editId="4D351093">
                <wp:simplePos x="0" y="0"/>
                <wp:positionH relativeFrom="column">
                  <wp:posOffset>1632857</wp:posOffset>
                </wp:positionH>
                <wp:positionV relativeFrom="paragraph">
                  <wp:posOffset>295638</wp:posOffset>
                </wp:positionV>
                <wp:extent cx="1099185" cy="1806756"/>
                <wp:effectExtent l="19050" t="19050" r="24765" b="22225"/>
                <wp:wrapThrough wrapText="bothSides">
                  <wp:wrapPolygon edited="0">
                    <wp:start x="-374" y="-228"/>
                    <wp:lineTo x="-374" y="21638"/>
                    <wp:lineTo x="21712" y="21638"/>
                    <wp:lineTo x="21712" y="-228"/>
                    <wp:lineTo x="-374" y="-228"/>
                  </wp:wrapPolygon>
                </wp:wrapThrough>
                <wp:docPr id="15" name="Group 15"/>
                <wp:cNvGraphicFramePr/>
                <a:graphic xmlns:a="http://schemas.openxmlformats.org/drawingml/2006/main">
                  <a:graphicData uri="http://schemas.microsoft.com/office/word/2010/wordprocessingGroup">
                    <wpg:wgp>
                      <wpg:cNvGrpSpPr/>
                      <wpg:grpSpPr>
                        <a:xfrm>
                          <a:off x="0" y="0"/>
                          <a:ext cx="1099185" cy="1806756"/>
                          <a:chOff x="0" y="0"/>
                          <a:chExt cx="1099185" cy="1806756"/>
                        </a:xfrm>
                      </wpg:grpSpPr>
                      <pic:pic xmlns:pic="http://schemas.openxmlformats.org/drawingml/2006/picture">
                        <pic:nvPicPr>
                          <pic:cNvPr id="16" name="Picture 1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121" y="0"/>
                            <a:ext cx="1085608" cy="1229995"/>
                          </a:xfrm>
                          <a:prstGeom prst="rect">
                            <a:avLst/>
                          </a:prstGeom>
                          <a:ln w="3175">
                            <a:solidFill>
                              <a:schemeClr val="tx1"/>
                            </a:solidFill>
                          </a:ln>
                        </pic:spPr>
                      </pic:pic>
                      <wps:wsp>
                        <wps:cNvPr id="17" name="Text Box 2"/>
                        <wps:cNvSpPr txBox="1">
                          <a:spLocks noChangeArrowheads="1"/>
                        </wps:cNvSpPr>
                        <wps:spPr bwMode="auto">
                          <a:xfrm>
                            <a:off x="0" y="1317171"/>
                            <a:ext cx="1099185" cy="489585"/>
                          </a:xfrm>
                          <a:prstGeom prst="rect">
                            <a:avLst/>
                          </a:prstGeom>
                          <a:solidFill>
                            <a:srgbClr val="FFFFFF"/>
                          </a:solidFill>
                          <a:ln w="9525">
                            <a:solidFill>
                              <a:schemeClr val="tx1"/>
                            </a:solidFill>
                            <a:miter lim="800000"/>
                            <a:headEnd/>
                            <a:tailEnd/>
                          </a:ln>
                        </wps:spPr>
                        <wps:txbx>
                          <w:txbxContent>
                            <w:p w14:paraId="2085AC50" w14:textId="77777777" w:rsidR="00560173" w:rsidRDefault="00560173" w:rsidP="003013FD">
                              <w:pPr>
                                <w:jc w:val="center"/>
                              </w:pPr>
                              <w:r>
                                <w:t>Level 2</w:t>
                              </w:r>
                            </w:p>
                          </w:txbxContent>
                        </wps:txbx>
                        <wps:bodyPr rot="0" vert="horz" wrap="square" lIns="91440" tIns="45720" rIns="91440" bIns="45720" anchor="t" anchorCtr="0">
                          <a:noAutofit/>
                        </wps:bodyPr>
                      </wps:wsp>
                    </wpg:wgp>
                  </a:graphicData>
                </a:graphic>
              </wp:anchor>
            </w:drawing>
          </mc:Choice>
          <mc:Fallback>
            <w:pict>
              <v:group w14:anchorId="0E5C0ADC" id="Group 15" o:spid="_x0000_s1030" style="position:absolute;left:0;text-align:left;margin-left:128.55pt;margin-top:23.3pt;width:86.55pt;height:142.25pt;z-index:251713536" coordsize="10991,18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31" type="#_x0000_t75" style="position:absolute;left:1;width:10856;height:12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NUXjBAAAA2wAAAA8AAABkcnMvZG93bnJldi54bWxET9uKwjAQfV/wH8IIvq2pCkWqUbSyrLiw&#10;4AX0cWjGtthMSpNq/XuzsODbHM515svOVOJOjSstKxgNIxDEmdUl5wpOx6/PKQjnkTVWlknBkxws&#10;F72POSbaPnhP94PPRQhhl6CCwvs6kdJlBRl0Q1sTB+5qG4M+wCaXusFHCDeVHEdRLA2WHBoKrCkt&#10;KLsdWqNgsmnTXXux63S909P413z/TKqzUoN+t5qB8NT5t/jfvdVhfgx/v4QD5OI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nNUXjBAAAA2wAAAA8AAAAAAAAAAAAAAAAAnwIA&#10;AGRycy9kb3ducmV2LnhtbFBLBQYAAAAABAAEAPcAAACNAwAAAAA=&#10;" stroked="t" strokecolor="black [3213]" strokeweight=".25pt">
                  <v:imagedata r:id="rId31" o:title=""/>
                  <v:path arrowok="t"/>
                </v:shape>
                <v:shape id="_x0000_s1032" type="#_x0000_t202" style="position:absolute;top:13171;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PDPMEA&#10;AADbAAAADwAAAGRycy9kb3ducmV2LnhtbERPTWvCQBC9C/0PyxR60017qBLdhGKJ9aJgLBRvQ3ZM&#10;gtnZkN0m8d+7guBtHu9zVuloGtFT52rLCt5nEQjiwuqaSwW/x2y6AOE8ssbGMim4koM0eZmsMNZ2&#10;4AP1uS9FCGEXo4LK+zaW0hUVGXQz2xIH7mw7gz7ArpS6wyGEm0Z+RNGnNFhzaKiwpXVFxSX/Nwp+&#10;NsV37qTDbHPYtaf1n870Xiv19jp+LUF4Gv1T/HBvdZg/h/sv4QCZ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zwzzBAAAA2wAAAA8AAAAAAAAAAAAAAAAAmAIAAGRycy9kb3du&#10;cmV2LnhtbFBLBQYAAAAABAAEAPUAAACGAwAAAAA=&#10;" strokecolor="black [3213]">
                  <v:textbox>
                    <w:txbxContent>
                      <w:p w14:paraId="2085AC50" w14:textId="77777777" w:rsidR="00560173" w:rsidRDefault="00560173" w:rsidP="003013FD">
                        <w:pPr>
                          <w:jc w:val="center"/>
                        </w:pPr>
                        <w:r>
                          <w:t>Level 2</w:t>
                        </w:r>
                      </w:p>
                    </w:txbxContent>
                  </v:textbox>
                </v:shape>
                <w10:wrap type="through"/>
              </v:group>
            </w:pict>
          </mc:Fallback>
        </mc:AlternateContent>
      </w:r>
      <w:r w:rsidRPr="001C71B8">
        <w:rPr>
          <w:noProof/>
          <w:sz w:val="24"/>
          <w:lang w:val="en-GB" w:eastAsia="en-GB"/>
        </w:rPr>
        <mc:AlternateContent>
          <mc:Choice Requires="wpg">
            <w:drawing>
              <wp:anchor distT="0" distB="0" distL="114300" distR="114300" simplePos="0" relativeHeight="251712512" behindDoc="0" locked="0" layoutInCell="1" allowOverlap="1" wp14:anchorId="735EC0D8" wp14:editId="15190400">
                <wp:simplePos x="0" y="0"/>
                <wp:positionH relativeFrom="column">
                  <wp:posOffset>401955</wp:posOffset>
                </wp:positionH>
                <wp:positionV relativeFrom="paragraph">
                  <wp:posOffset>296001</wp:posOffset>
                </wp:positionV>
                <wp:extent cx="1099185" cy="1806756"/>
                <wp:effectExtent l="19050" t="19050" r="24765" b="22225"/>
                <wp:wrapThrough wrapText="bothSides">
                  <wp:wrapPolygon edited="0">
                    <wp:start x="-374" y="-228"/>
                    <wp:lineTo x="-374" y="21638"/>
                    <wp:lineTo x="21712" y="21638"/>
                    <wp:lineTo x="21712" y="-228"/>
                    <wp:lineTo x="-374" y="-228"/>
                  </wp:wrapPolygon>
                </wp:wrapThrough>
                <wp:docPr id="13" name="Group 13"/>
                <wp:cNvGraphicFramePr/>
                <a:graphic xmlns:a="http://schemas.openxmlformats.org/drawingml/2006/main">
                  <a:graphicData uri="http://schemas.microsoft.com/office/word/2010/wordprocessingGroup">
                    <wpg:wgp>
                      <wpg:cNvGrpSpPr/>
                      <wpg:grpSpPr>
                        <a:xfrm>
                          <a:off x="0" y="0"/>
                          <a:ext cx="1099185" cy="1806756"/>
                          <a:chOff x="0" y="0"/>
                          <a:chExt cx="1099185" cy="1806756"/>
                        </a:xfrm>
                      </wpg:grpSpPr>
                      <pic:pic xmlns:pic="http://schemas.openxmlformats.org/drawingml/2006/picture">
                        <pic:nvPicPr>
                          <pic:cNvPr id="12" name="Picture 1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085850" cy="1229995"/>
                          </a:xfrm>
                          <a:prstGeom prst="rect">
                            <a:avLst/>
                          </a:prstGeom>
                          <a:ln w="3175">
                            <a:solidFill>
                              <a:schemeClr val="tx1"/>
                            </a:solidFill>
                          </a:ln>
                        </pic:spPr>
                      </pic:pic>
                      <wps:wsp>
                        <wps:cNvPr id="217" name="Text Box 2"/>
                        <wps:cNvSpPr txBox="1">
                          <a:spLocks noChangeArrowheads="1"/>
                        </wps:cNvSpPr>
                        <wps:spPr bwMode="auto">
                          <a:xfrm>
                            <a:off x="0" y="1317171"/>
                            <a:ext cx="1099185" cy="489585"/>
                          </a:xfrm>
                          <a:prstGeom prst="rect">
                            <a:avLst/>
                          </a:prstGeom>
                          <a:solidFill>
                            <a:srgbClr val="FFFFFF"/>
                          </a:solidFill>
                          <a:ln w="3175">
                            <a:solidFill>
                              <a:schemeClr val="tx1"/>
                            </a:solidFill>
                            <a:miter lim="800000"/>
                            <a:headEnd/>
                            <a:tailEnd/>
                          </a:ln>
                        </wps:spPr>
                        <wps:txbx>
                          <w:txbxContent>
                            <w:p w14:paraId="4330348E" w14:textId="77777777" w:rsidR="00560173" w:rsidRDefault="00560173" w:rsidP="003013FD">
                              <w:pPr>
                                <w:jc w:val="center"/>
                              </w:pPr>
                              <w:r>
                                <w:t>Level 1 (Starting Level)</w:t>
                              </w:r>
                            </w:p>
                          </w:txbxContent>
                        </wps:txbx>
                        <wps:bodyPr rot="0" vert="horz" wrap="square" lIns="91440" tIns="45720" rIns="91440" bIns="45720" anchor="t" anchorCtr="0">
                          <a:noAutofit/>
                        </wps:bodyPr>
                      </wps:wsp>
                    </wpg:wgp>
                  </a:graphicData>
                </a:graphic>
              </wp:anchor>
            </w:drawing>
          </mc:Choice>
          <mc:Fallback>
            <w:pict>
              <v:group w14:anchorId="735EC0D8" id="Group 13" o:spid="_x0000_s1033" style="position:absolute;left:0;text-align:left;margin-left:31.65pt;margin-top:23.3pt;width:86.55pt;height:142.25pt;z-index:251712512" coordsize="10991,18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">
                <v:shape id="Picture 12" o:spid="_x0000_s1034" type="#_x0000_t75" style="position:absolute;width:10858;height:12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xST/CAAAA2wAAAA8AAABkcnMvZG93bnJldi54bWxET99rwjAQfhf8H8IJexFNVmTMziibMBB8&#10;0g58PZqzLWsuXRJt3V+/CMLe7uP7eavNYFtxJR8axxqe5woEcelMw5WGr+Jz9goiRGSDrWPScKMA&#10;m/V4tMLcuJ4PdD3GSqQQDjlqqGPscilDWZPFMHcdceLOzluMCfpKGo99CretzJR6kRYbTg01drSt&#10;qfw+XqwGs/cf1eInW/72zaK9KFWcpttC66fJ8P4GItIQ/8UP986k+Rncf0kHyPU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MUk/wgAAANsAAAAPAAAAAAAAAAAAAAAAAJ8C&#10;AABkcnMvZG93bnJldi54bWxQSwUGAAAAAAQABAD3AAAAjgMAAAAA&#10;" stroked="t" strokecolor="black [3213]" strokeweight=".25pt">
                  <v:imagedata r:id="rId33" o:title=""/>
                  <v:path arrowok="t"/>
                </v:shape>
                <v:shape id="_x0000_s1035" type="#_x0000_t202" style="position:absolute;top:13171;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nnE8YA&#10;AADcAAAADwAAAGRycy9kb3ducmV2LnhtbESPQWvCQBSE74X+h+UVvNWNCbYlukophPQialr0+sg+&#10;k2D2bcxuY/z3bqHQ4zAz3zDL9WhaMVDvGssKZtMIBHFpdcOVgu+v7PkNhPPIGlvLpOBGDtarx4cl&#10;ptpeeU9D4SsRIOxSVFB736VSurImg25qO+LgnWxv0AfZV1L3eA1w08o4il6kwYbDQo0dfdRUnosf&#10;oyA5HLbbTZ41x/nFJzuzu2X5vFBq8jS+L0B4Gv1/+K/9qRXEs1f4PROOgF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nnE8YAAADcAAAADwAAAAAAAAAAAAAAAACYAgAAZHJz&#10;L2Rvd25yZXYueG1sUEsFBgAAAAAEAAQA9QAAAIsDAAAAAA==&#10;" strokecolor="black [3213]" strokeweight=".25pt">
                  <v:textbox>
                    <w:txbxContent>
                      <w:p w14:paraId="4330348E" w14:textId="77777777" w:rsidR="00560173" w:rsidRDefault="00560173" w:rsidP="003013FD">
                        <w:pPr>
                          <w:jc w:val="center"/>
                        </w:pPr>
                        <w:r>
                          <w:t>Level 1 (Starting Level)</w:t>
                        </w:r>
                      </w:p>
                    </w:txbxContent>
                  </v:textbox>
                </v:shape>
                <w10:wrap type="through"/>
              </v:group>
            </w:pict>
          </mc:Fallback>
        </mc:AlternateContent>
      </w:r>
      <w:r w:rsidRPr="001C71B8">
        <w:rPr>
          <w:sz w:val="24"/>
        </w:rPr>
        <w:t>There will be multiple images for the Screen – for the different upgrade levels:</w:t>
      </w:r>
    </w:p>
    <w:p w14:paraId="578D6FFE" w14:textId="5ED5DABB" w:rsidR="003013FD" w:rsidRPr="001C71B8" w:rsidRDefault="003013FD" w:rsidP="003013FD">
      <w:pPr>
        <w:rPr>
          <w:sz w:val="24"/>
        </w:rPr>
      </w:pPr>
      <w:r w:rsidRPr="001C71B8">
        <w:rPr>
          <w:noProof/>
          <w:sz w:val="24"/>
          <w:lang w:val="en-GB" w:eastAsia="en-GB"/>
        </w:rPr>
        <mc:AlternateContent>
          <mc:Choice Requires="wpg">
            <w:drawing>
              <wp:anchor distT="0" distB="0" distL="114300" distR="114300" simplePos="0" relativeHeight="251716608" behindDoc="0" locked="0" layoutInCell="1" allowOverlap="1" wp14:anchorId="680E35D8" wp14:editId="5EF21115">
                <wp:simplePos x="0" y="0"/>
                <wp:positionH relativeFrom="column">
                  <wp:posOffset>5290185</wp:posOffset>
                </wp:positionH>
                <wp:positionV relativeFrom="paragraph">
                  <wp:posOffset>2540</wp:posOffset>
                </wp:positionV>
                <wp:extent cx="1099185" cy="1806575"/>
                <wp:effectExtent l="19050" t="19050" r="24765" b="22225"/>
                <wp:wrapThrough wrapText="bothSides">
                  <wp:wrapPolygon edited="0">
                    <wp:start x="-374" y="-228"/>
                    <wp:lineTo x="-374" y="21638"/>
                    <wp:lineTo x="21712" y="21638"/>
                    <wp:lineTo x="21712" y="-228"/>
                    <wp:lineTo x="-374" y="-228"/>
                  </wp:wrapPolygon>
                </wp:wrapThrough>
                <wp:docPr id="24" name="Group 24"/>
                <wp:cNvGraphicFramePr/>
                <a:graphic xmlns:a="http://schemas.openxmlformats.org/drawingml/2006/main">
                  <a:graphicData uri="http://schemas.microsoft.com/office/word/2010/wordprocessingGroup">
                    <wpg:wgp>
                      <wpg:cNvGrpSpPr/>
                      <wpg:grpSpPr>
                        <a:xfrm>
                          <a:off x="0" y="0"/>
                          <a:ext cx="1099185" cy="1806575"/>
                          <a:chOff x="0" y="0"/>
                          <a:chExt cx="1099185" cy="1806756"/>
                        </a:xfrm>
                      </wpg:grpSpPr>
                      <pic:pic xmlns:pic="http://schemas.openxmlformats.org/drawingml/2006/picture">
                        <pic:nvPicPr>
                          <pic:cNvPr id="25" name="Picture 2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120" y="0"/>
                            <a:ext cx="1085609" cy="1229995"/>
                          </a:xfrm>
                          <a:prstGeom prst="rect">
                            <a:avLst/>
                          </a:prstGeom>
                          <a:ln w="3175">
                            <a:solidFill>
                              <a:schemeClr val="tx1"/>
                            </a:solidFill>
                          </a:ln>
                        </pic:spPr>
                      </pic:pic>
                      <wps:wsp>
                        <wps:cNvPr id="26" name="Text Box 2"/>
                        <wps:cNvSpPr txBox="1">
                          <a:spLocks noChangeArrowheads="1"/>
                        </wps:cNvSpPr>
                        <wps:spPr bwMode="auto">
                          <a:xfrm>
                            <a:off x="0" y="1317171"/>
                            <a:ext cx="1099185" cy="489585"/>
                          </a:xfrm>
                          <a:prstGeom prst="rect">
                            <a:avLst/>
                          </a:prstGeom>
                          <a:solidFill>
                            <a:srgbClr val="FFFFFF"/>
                          </a:solidFill>
                          <a:ln w="9525">
                            <a:solidFill>
                              <a:srgbClr val="000000"/>
                            </a:solidFill>
                            <a:miter lim="800000"/>
                            <a:headEnd/>
                            <a:tailEnd/>
                          </a:ln>
                        </wps:spPr>
                        <wps:txbx>
                          <w:txbxContent>
                            <w:p w14:paraId="0679B9D6" w14:textId="77777777" w:rsidR="00560173" w:rsidRPr="00EA1696" w:rsidRDefault="00560173" w:rsidP="003013FD">
                              <w:pPr>
                                <w:jc w:val="center"/>
                                <w:rPr>
                                  <w:lang w:val="en-GB"/>
                                </w:rPr>
                              </w:pPr>
                              <w:r>
                                <w:rPr>
                                  <w:lang w:val="en-GB"/>
                                </w:rPr>
                                <w:t>Upgrade in progress</w:t>
                              </w:r>
                            </w:p>
                          </w:txbxContent>
                        </wps:txbx>
                        <wps:bodyPr rot="0" vert="horz" wrap="square" lIns="91440" tIns="45720" rIns="91440" bIns="45720" anchor="t" anchorCtr="0">
                          <a:noAutofit/>
                        </wps:bodyPr>
                      </wps:wsp>
                    </wpg:wgp>
                  </a:graphicData>
                </a:graphic>
              </wp:anchor>
            </w:drawing>
          </mc:Choice>
          <mc:Fallback>
            <w:pict>
              <v:group w14:anchorId="680E35D8" id="Group 24" o:spid="_x0000_s1036" style="position:absolute;margin-left:416.55pt;margin-top:.2pt;width:86.55pt;height:142.25pt;z-index:251716608" coordsize="10991,18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">
                <v:shape id="Picture 25" o:spid="_x0000_s1037" type="#_x0000_t75" style="position:absolute;left:1;width:10856;height:12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DL3jBAAAA2wAAAA8AAABkcnMvZG93bnJldi54bWxEj0GLwjAUhO+C/yE8wYtoqrAi1SgiiIt4&#10;0Fo8P5tnW2xeSpPV+u83guBxmJlvmMWqNZV4UONKywrGowgEcWZ1ybmC9LwdzkA4j6yxskwKXuRg&#10;tex2Fhhr++QTPRKfiwBhF6OCwvs6ltJlBRl0I1sTB+9mG4M+yCaXusFngJtKTqJoKg2WHBYKrGlT&#10;UHZP/owCSm902enzep++ZDK4HvhQH3dK9Xvteg7CU+u/4U/7VyuY/MD7S/gBcvk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eDL3jBAAAA2wAAAA8AAAAAAAAAAAAAAAAAnwIA&#10;AGRycy9kb3ducmV2LnhtbFBLBQYAAAAABAAEAPcAAACNAwAAAAA=&#10;" stroked="t" strokecolor="black [3213]" strokeweight=".25pt">
                  <v:imagedata r:id="rId35" o:title=""/>
                  <v:path arrowok="t"/>
                </v:shape>
                <v:shape id="_x0000_s1038" type="#_x0000_t202" style="position:absolute;top:13171;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57hMQA&#10;AADbAAAADwAAAGRycy9kb3ducmV2LnhtbESPQWvCQBSE74L/YXkFL1I3Wkk1uooIFntTW9rrI/tM&#10;QrNv4+4a03/fLQgeh5n5hlmuO1OLlpyvLCsYjxIQxLnVFRcKPj92zzMQPiBrrC2Tgl/ysF71e0vM&#10;tL3xkdpTKESEsM9QQRlCk0np85IM+pFtiKN3ts5giNIVUju8Rbip5SRJUmmw4rhQYkPbkvKf09Uo&#10;mE337bd/fzl85em5nofha/t2cUoNnrrNAkSgLjzC9/ZeK5ik8P8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e4TEAAAA2wAAAA8AAAAAAAAAAAAAAAAAmAIAAGRycy9k&#10;b3ducmV2LnhtbFBLBQYAAAAABAAEAPUAAACJAwAAAAA=&#10;">
                  <v:textbox>
                    <w:txbxContent>
                      <w:p w14:paraId="0679B9D6" w14:textId="77777777" w:rsidR="00560173" w:rsidRPr="00EA1696" w:rsidRDefault="00560173" w:rsidP="003013FD">
                        <w:pPr>
                          <w:jc w:val="center"/>
                          <w:rPr>
                            <w:lang w:val="en-GB"/>
                          </w:rPr>
                        </w:pPr>
                        <w:r>
                          <w:rPr>
                            <w:lang w:val="en-GB"/>
                          </w:rPr>
                          <w:t>Upgrade in progress</w:t>
                        </w:r>
                      </w:p>
                    </w:txbxContent>
                  </v:textbox>
                </v:shape>
                <w10:wrap type="through"/>
              </v:group>
            </w:pict>
          </mc:Fallback>
        </mc:AlternateContent>
      </w:r>
      <w:r w:rsidRPr="001C71B8">
        <w:rPr>
          <w:noProof/>
          <w:sz w:val="24"/>
          <w:lang w:val="en-GB" w:eastAsia="en-GB"/>
        </w:rPr>
        <mc:AlternateContent>
          <mc:Choice Requires="wpg">
            <w:drawing>
              <wp:anchor distT="0" distB="0" distL="114300" distR="114300" simplePos="0" relativeHeight="251715584" behindDoc="0" locked="0" layoutInCell="1" allowOverlap="1" wp14:anchorId="6D15D23F" wp14:editId="4E61A9A6">
                <wp:simplePos x="0" y="0"/>
                <wp:positionH relativeFrom="column">
                  <wp:posOffset>4081780</wp:posOffset>
                </wp:positionH>
                <wp:positionV relativeFrom="paragraph">
                  <wp:posOffset>2540</wp:posOffset>
                </wp:positionV>
                <wp:extent cx="1099185" cy="1806575"/>
                <wp:effectExtent l="19050" t="19050" r="24765" b="22225"/>
                <wp:wrapThrough wrapText="bothSides">
                  <wp:wrapPolygon edited="0">
                    <wp:start x="-374" y="-228"/>
                    <wp:lineTo x="-374" y="21638"/>
                    <wp:lineTo x="21712" y="21638"/>
                    <wp:lineTo x="21712" y="-228"/>
                    <wp:lineTo x="-374" y="-228"/>
                  </wp:wrapPolygon>
                </wp:wrapThrough>
                <wp:docPr id="21" name="Group 21"/>
                <wp:cNvGraphicFramePr/>
                <a:graphic xmlns:a="http://schemas.openxmlformats.org/drawingml/2006/main">
                  <a:graphicData uri="http://schemas.microsoft.com/office/word/2010/wordprocessingGroup">
                    <wpg:wgp>
                      <wpg:cNvGrpSpPr/>
                      <wpg:grpSpPr>
                        <a:xfrm>
                          <a:off x="0" y="0"/>
                          <a:ext cx="1099185" cy="1806575"/>
                          <a:chOff x="0" y="0"/>
                          <a:chExt cx="1099185" cy="1806756"/>
                        </a:xfrm>
                      </wpg:grpSpPr>
                      <pic:pic xmlns:pic="http://schemas.openxmlformats.org/drawingml/2006/picture">
                        <pic:nvPicPr>
                          <pic:cNvPr id="22" name="Picture 2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121" y="0"/>
                            <a:ext cx="1085608" cy="1229995"/>
                          </a:xfrm>
                          <a:prstGeom prst="rect">
                            <a:avLst/>
                          </a:prstGeom>
                          <a:ln w="3175">
                            <a:solidFill>
                              <a:schemeClr val="tx1"/>
                            </a:solidFill>
                          </a:ln>
                        </pic:spPr>
                      </pic:pic>
                      <wps:wsp>
                        <wps:cNvPr id="23" name="Text Box 2"/>
                        <wps:cNvSpPr txBox="1">
                          <a:spLocks noChangeArrowheads="1"/>
                        </wps:cNvSpPr>
                        <wps:spPr bwMode="auto">
                          <a:xfrm>
                            <a:off x="0" y="1317171"/>
                            <a:ext cx="1099185" cy="489585"/>
                          </a:xfrm>
                          <a:prstGeom prst="rect">
                            <a:avLst/>
                          </a:prstGeom>
                          <a:solidFill>
                            <a:srgbClr val="FFFFFF"/>
                          </a:solidFill>
                          <a:ln w="9525">
                            <a:solidFill>
                              <a:srgbClr val="000000"/>
                            </a:solidFill>
                            <a:miter lim="800000"/>
                            <a:headEnd/>
                            <a:tailEnd/>
                          </a:ln>
                        </wps:spPr>
                        <wps:txbx>
                          <w:txbxContent>
                            <w:p w14:paraId="06DAF67A" w14:textId="77777777" w:rsidR="00560173" w:rsidRDefault="00560173" w:rsidP="003013FD">
                              <w:pPr>
                                <w:jc w:val="center"/>
                              </w:pPr>
                              <w:r>
                                <w:t>Level 4 (Maximum)</w:t>
                              </w:r>
                            </w:p>
                          </w:txbxContent>
                        </wps:txbx>
                        <wps:bodyPr rot="0" vert="horz" wrap="square" lIns="91440" tIns="45720" rIns="91440" bIns="45720" anchor="t" anchorCtr="0">
                          <a:noAutofit/>
                        </wps:bodyPr>
                      </wps:wsp>
                    </wpg:wgp>
                  </a:graphicData>
                </a:graphic>
              </wp:anchor>
            </w:drawing>
          </mc:Choice>
          <mc:Fallback>
            <w:pict>
              <v:group w14:anchorId="6D15D23F" id="Group 21" o:spid="_x0000_s1039" style="position:absolute;margin-left:321.4pt;margin-top:.2pt;width:86.55pt;height:142.25pt;z-index:251715584" coordsize="10991,18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">
                <v:shape id="Picture 22" o:spid="_x0000_s1040" type="#_x0000_t75" style="position:absolute;left:1;width:10856;height:12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tvMq+AAAA2wAAAA8AAABkcnMvZG93bnJldi54bWxET02LwjAQvQv+hzCCN03tQXa7xrIogoiX&#10;rYIeh2a2LdtMShPb6q83grDH981bpYOpRUetqywrWMwjEMS51RUXCs6n3ewDhPPIGmvLpOBODtL1&#10;eLTCRNuef6jLfCFCCbsEFZTeN4mULi/JoJvbhjhov7Y16ANsC6lb7EO5qWUcRUtpsOKwUGJDm5Ly&#10;v+xmFFww0NHj1B+v7jDILd3p+pkpNZ0M318gPA3+3/xO77WCOIbXl/AD5PoJ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D9tvMq+AAAA2wAAAA8AAAAAAAAAAAAAAAAAnwIAAGRy&#10;cy9kb3ducmV2LnhtbFBLBQYAAAAABAAEAPcAAACKAwAAAAA=&#10;" stroked="t" strokecolor="black [3213]" strokeweight=".25pt">
                  <v:imagedata r:id="rId37" o:title=""/>
                  <v:path arrowok="t"/>
                </v:shape>
                <v:shape id="_x0000_s1041" type="#_x0000_t202" style="position:absolute;top:13171;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YHMUA&#10;AADbAAAADwAAAGRycy9kb3ducmV2LnhtbESPS2vDMBCE74X8B7GBXkoj50GaOpZDKbSkt+ZBel2s&#10;jW1irRxJdZx/HxUCPQ4z8w2TrXrTiI6cry0rGI8SEMSF1TWXCva7j+cFCB+QNTaWScGVPKzywUOG&#10;qbYX3lC3DaWIEPYpKqhCaFMpfVGRQT+yLXH0jtYZDFG6UmqHlwg3jZwkyVwarDkuVNjSe0XFaftr&#10;FCxm6+7Hf02/D8X82LyGp5fu8+yUehz2b0sQgfrwH76311rBZAp/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dgcxQAAANsAAAAPAAAAAAAAAAAAAAAAAJgCAABkcnMv&#10;ZG93bnJldi54bWxQSwUGAAAAAAQABAD1AAAAigMAAAAA&#10;">
                  <v:textbox>
                    <w:txbxContent>
                      <w:p w14:paraId="06DAF67A" w14:textId="77777777" w:rsidR="00560173" w:rsidRDefault="00560173" w:rsidP="003013FD">
                        <w:pPr>
                          <w:jc w:val="center"/>
                        </w:pPr>
                        <w:r>
                          <w:t>Level 4 (Maximum)</w:t>
                        </w:r>
                      </w:p>
                    </w:txbxContent>
                  </v:textbox>
                </v:shape>
                <w10:wrap type="through"/>
              </v:group>
            </w:pict>
          </mc:Fallback>
        </mc:AlternateContent>
      </w:r>
      <w:r w:rsidRPr="001C71B8">
        <w:rPr>
          <w:noProof/>
          <w:sz w:val="24"/>
          <w:lang w:val="en-GB" w:eastAsia="en-GB"/>
        </w:rPr>
        <mc:AlternateContent>
          <mc:Choice Requires="wpg">
            <w:drawing>
              <wp:anchor distT="0" distB="0" distL="114300" distR="114300" simplePos="0" relativeHeight="251714560" behindDoc="0" locked="0" layoutInCell="1" allowOverlap="1" wp14:anchorId="35B943A8" wp14:editId="039C6369">
                <wp:simplePos x="0" y="0"/>
                <wp:positionH relativeFrom="column">
                  <wp:posOffset>2862580</wp:posOffset>
                </wp:positionH>
                <wp:positionV relativeFrom="paragraph">
                  <wp:posOffset>2540</wp:posOffset>
                </wp:positionV>
                <wp:extent cx="1099185" cy="1806575"/>
                <wp:effectExtent l="19050" t="19050" r="24765" b="22225"/>
                <wp:wrapThrough wrapText="bothSides">
                  <wp:wrapPolygon edited="0">
                    <wp:start x="-374" y="-228"/>
                    <wp:lineTo x="-374" y="21638"/>
                    <wp:lineTo x="21712" y="21638"/>
                    <wp:lineTo x="21712" y="-228"/>
                    <wp:lineTo x="-374" y="-228"/>
                  </wp:wrapPolygon>
                </wp:wrapThrough>
                <wp:docPr id="18" name="Group 18"/>
                <wp:cNvGraphicFramePr/>
                <a:graphic xmlns:a="http://schemas.openxmlformats.org/drawingml/2006/main">
                  <a:graphicData uri="http://schemas.microsoft.com/office/word/2010/wordprocessingGroup">
                    <wpg:wgp>
                      <wpg:cNvGrpSpPr/>
                      <wpg:grpSpPr>
                        <a:xfrm>
                          <a:off x="0" y="0"/>
                          <a:ext cx="1099185" cy="1806575"/>
                          <a:chOff x="0" y="0"/>
                          <a:chExt cx="1099185" cy="1806756"/>
                        </a:xfrm>
                      </wpg:grpSpPr>
                      <pic:pic xmlns:pic="http://schemas.openxmlformats.org/drawingml/2006/picture">
                        <pic:nvPicPr>
                          <pic:cNvPr id="19" name="Picture 19"/>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121" y="0"/>
                            <a:ext cx="1085608" cy="1229995"/>
                          </a:xfrm>
                          <a:prstGeom prst="rect">
                            <a:avLst/>
                          </a:prstGeom>
                          <a:ln w="3175">
                            <a:solidFill>
                              <a:schemeClr val="tx1"/>
                            </a:solidFill>
                          </a:ln>
                        </pic:spPr>
                      </pic:pic>
                      <wps:wsp>
                        <wps:cNvPr id="20" name="Text Box 2"/>
                        <wps:cNvSpPr txBox="1">
                          <a:spLocks noChangeArrowheads="1"/>
                        </wps:cNvSpPr>
                        <wps:spPr bwMode="auto">
                          <a:xfrm>
                            <a:off x="0" y="1317171"/>
                            <a:ext cx="1099185" cy="489585"/>
                          </a:xfrm>
                          <a:prstGeom prst="rect">
                            <a:avLst/>
                          </a:prstGeom>
                          <a:solidFill>
                            <a:srgbClr val="FFFFFF"/>
                          </a:solidFill>
                          <a:ln w="3175">
                            <a:solidFill>
                              <a:srgbClr val="000000"/>
                            </a:solidFill>
                            <a:miter lim="800000"/>
                            <a:headEnd/>
                            <a:tailEnd/>
                          </a:ln>
                        </wps:spPr>
                        <wps:txbx>
                          <w:txbxContent>
                            <w:p w14:paraId="192E4E7C" w14:textId="77777777" w:rsidR="00560173" w:rsidRDefault="00560173" w:rsidP="003013FD">
                              <w:pPr>
                                <w:jc w:val="center"/>
                              </w:pPr>
                              <w:r>
                                <w:t>Level 3</w:t>
                              </w:r>
                            </w:p>
                          </w:txbxContent>
                        </wps:txbx>
                        <wps:bodyPr rot="0" vert="horz" wrap="square" lIns="91440" tIns="45720" rIns="91440" bIns="45720" anchor="t" anchorCtr="0">
                          <a:noAutofit/>
                        </wps:bodyPr>
                      </wps:wsp>
                    </wpg:wgp>
                  </a:graphicData>
                </a:graphic>
              </wp:anchor>
            </w:drawing>
          </mc:Choice>
          <mc:Fallback>
            <w:pict>
              <v:group w14:anchorId="35B943A8" id="Group 18" o:spid="_x0000_s1042" style="position:absolute;margin-left:225.4pt;margin-top:.2pt;width:86.55pt;height:142.25pt;z-index:251714560" coordsize="10991,18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">
                <v:shape id="Picture 19" o:spid="_x0000_s1043" type="#_x0000_t75" style="position:absolute;left:1;width:10856;height:122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URyXBAAAA2wAAAA8AAABkcnMvZG93bnJldi54bWxET01rAjEQvQv+hzAFb5qtRa1bo4hFFDxp&#10;Lb0OyXR3281k2cR19dcbQfA2j/c5s0VrS9FQ7QvHCl4HCQhi7UzBmYLj17r/DsIHZIOlY1JwIQ+L&#10;ebczw9S4M++pOYRMxBD2KSrIQ6hSKb3OyaIfuIo4cr+uthgirDNpajzHcFvKYZKMpcWCY0OOFa1y&#10;0v+Hk1Vgj/qvce2Op6PJ5lN/I19/3jZK9V7a5QeIQG14ih/urYnzp3D/JR4g5z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EURyXBAAAA2wAAAA8AAAAAAAAAAAAAAAAAnwIA&#10;AGRycy9kb3ducmV2LnhtbFBLBQYAAAAABAAEAPcAAACNAwAAAAA=&#10;" stroked="t" strokecolor="black [3213]" strokeweight=".25pt">
                  <v:imagedata r:id="rId39" o:title=""/>
                  <v:path arrowok="t"/>
                </v:shape>
                <v:shape id="_x0000_s1044" type="#_x0000_t202" style="position:absolute;top:13171;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O0KL4A&#10;AADbAAAADwAAAGRycy9kb3ducmV2LnhtbERPzYrCMBC+L+w7hFnwIja1h1WqUWRB8eKCPw8wNLNt&#10;aWdSmmjr25uDsMeP73+9HblVD+p97cTAPElBkRTO1lIauF33syUoH1Astk7IwJM8bDefH2vMrRvk&#10;TI9LKFUMEZ+jgSqELtfaFxUx+sR1JJH7cz1jiLAvte1xiOHc6ixNvzVjLbGhwo5+Kiqay50NnFBw&#10;ZD7vpi7wLw9Zc1hcU2MmX+NuBSrQGP7Fb/fRGsji+vgl/gC9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fDtCi+AAAA2wAAAA8AAAAAAAAAAAAAAAAAmAIAAGRycy9kb3ducmV2&#10;LnhtbFBLBQYAAAAABAAEAPUAAACDAwAAAAA=&#10;" strokeweight=".25pt">
                  <v:textbox>
                    <w:txbxContent>
                      <w:p w14:paraId="192E4E7C" w14:textId="77777777" w:rsidR="00560173" w:rsidRDefault="00560173" w:rsidP="003013FD">
                        <w:pPr>
                          <w:jc w:val="center"/>
                        </w:pPr>
                        <w:r>
                          <w:t>Level 3</w:t>
                        </w:r>
                      </w:p>
                    </w:txbxContent>
                  </v:textbox>
                </v:shape>
                <w10:wrap type="through"/>
              </v:group>
            </w:pict>
          </mc:Fallback>
        </mc:AlternateContent>
      </w:r>
    </w:p>
    <w:p w14:paraId="56BAE16B" w14:textId="59D6EF57" w:rsidR="00EA1696" w:rsidRPr="001C71B8" w:rsidRDefault="00EA1696" w:rsidP="004D1D46">
      <w:pPr>
        <w:rPr>
          <w:sz w:val="24"/>
        </w:rPr>
      </w:pPr>
    </w:p>
    <w:p w14:paraId="612B81DC" w14:textId="77777777" w:rsidR="00EA1696" w:rsidRPr="001C71B8" w:rsidRDefault="00EA1696" w:rsidP="004D1D46">
      <w:pPr>
        <w:rPr>
          <w:sz w:val="24"/>
        </w:rPr>
      </w:pPr>
    </w:p>
    <w:p w14:paraId="5D40F596" w14:textId="77777777" w:rsidR="00EA1696" w:rsidRPr="001C71B8" w:rsidRDefault="00EA1696" w:rsidP="004D1D46">
      <w:pPr>
        <w:rPr>
          <w:sz w:val="24"/>
        </w:rPr>
      </w:pPr>
    </w:p>
    <w:p w14:paraId="25E2549B" w14:textId="77777777" w:rsidR="00EA1696" w:rsidRPr="001C71B8" w:rsidRDefault="00EA1696" w:rsidP="004D1D46">
      <w:pPr>
        <w:rPr>
          <w:sz w:val="24"/>
        </w:rPr>
      </w:pPr>
    </w:p>
    <w:p w14:paraId="0A40CA36" w14:textId="77777777" w:rsidR="00EA1696" w:rsidRPr="001C71B8" w:rsidRDefault="00EA1696" w:rsidP="004D1D46">
      <w:pPr>
        <w:rPr>
          <w:sz w:val="24"/>
        </w:rPr>
      </w:pPr>
    </w:p>
    <w:p w14:paraId="0B511EA2" w14:textId="77777777" w:rsidR="003013FD" w:rsidRPr="001C71B8" w:rsidRDefault="003013FD" w:rsidP="004D1D46">
      <w:pPr>
        <w:rPr>
          <w:sz w:val="24"/>
        </w:rPr>
      </w:pPr>
    </w:p>
    <w:p w14:paraId="543D5CFF" w14:textId="77777777" w:rsidR="003013FD" w:rsidRPr="001C71B8" w:rsidRDefault="003013FD" w:rsidP="004D1D46">
      <w:pPr>
        <w:rPr>
          <w:sz w:val="24"/>
        </w:rPr>
      </w:pPr>
    </w:p>
    <w:p w14:paraId="1271953F" w14:textId="44A97BCE" w:rsidR="003013FD" w:rsidRPr="001C71B8" w:rsidRDefault="003013FD" w:rsidP="003013FD">
      <w:pPr>
        <w:pStyle w:val="Heading1"/>
        <w:numPr>
          <w:ilvl w:val="0"/>
          <w:numId w:val="14"/>
        </w:numPr>
        <w:ind w:left="426"/>
        <w:rPr>
          <w:sz w:val="40"/>
        </w:rPr>
      </w:pPr>
      <w:bookmarkStart w:id="12" w:name="_Toc445480918"/>
      <w:r w:rsidRPr="001C71B8">
        <w:rPr>
          <w:sz w:val="40"/>
        </w:rPr>
        <w:lastRenderedPageBreak/>
        <w:t>Other Purchasable Items</w:t>
      </w:r>
      <w:bookmarkEnd w:id="12"/>
    </w:p>
    <w:p w14:paraId="2A7746B6" w14:textId="367B67EF" w:rsidR="003013FD" w:rsidRPr="001C71B8" w:rsidRDefault="003013FD" w:rsidP="003013FD">
      <w:pPr>
        <w:pStyle w:val="ListParagraph"/>
        <w:numPr>
          <w:ilvl w:val="0"/>
          <w:numId w:val="15"/>
        </w:numPr>
        <w:rPr>
          <w:sz w:val="24"/>
        </w:rPr>
      </w:pPr>
      <w:r w:rsidRPr="001C71B8">
        <w:rPr>
          <w:noProof/>
          <w:sz w:val="24"/>
          <w:lang w:val="en-GB" w:eastAsia="en-GB"/>
        </w:rPr>
        <mc:AlternateContent>
          <mc:Choice Requires="wpg">
            <w:drawing>
              <wp:anchor distT="0" distB="0" distL="114300" distR="114300" simplePos="0" relativeHeight="251718656" behindDoc="0" locked="0" layoutInCell="1" allowOverlap="1" wp14:anchorId="6A3D26F6" wp14:editId="6C0B19F3">
                <wp:simplePos x="0" y="0"/>
                <wp:positionH relativeFrom="column">
                  <wp:posOffset>388620</wp:posOffset>
                </wp:positionH>
                <wp:positionV relativeFrom="paragraph">
                  <wp:posOffset>296757</wp:posOffset>
                </wp:positionV>
                <wp:extent cx="1099185" cy="1413307"/>
                <wp:effectExtent l="0" t="0" r="24765" b="15875"/>
                <wp:wrapThrough wrapText="bothSides">
                  <wp:wrapPolygon edited="0">
                    <wp:start x="5615" y="0"/>
                    <wp:lineTo x="5241" y="9611"/>
                    <wp:lineTo x="0" y="13979"/>
                    <wp:lineTo x="0" y="21551"/>
                    <wp:lineTo x="21712" y="21551"/>
                    <wp:lineTo x="21712" y="13979"/>
                    <wp:lineTo x="16097" y="9611"/>
                    <wp:lineTo x="15723" y="0"/>
                    <wp:lineTo x="5615" y="0"/>
                  </wp:wrapPolygon>
                </wp:wrapThrough>
                <wp:docPr id="320" name="Group 320"/>
                <wp:cNvGraphicFramePr/>
                <a:graphic xmlns:a="http://schemas.openxmlformats.org/drawingml/2006/main">
                  <a:graphicData uri="http://schemas.microsoft.com/office/word/2010/wordprocessingGroup">
                    <wpg:wgp>
                      <wpg:cNvGrpSpPr/>
                      <wpg:grpSpPr>
                        <a:xfrm>
                          <a:off x="0" y="0"/>
                          <a:ext cx="1099185" cy="1413307"/>
                          <a:chOff x="-13335" y="0"/>
                          <a:chExt cx="1099185" cy="1413449"/>
                        </a:xfrm>
                      </wpg:grpSpPr>
                      <pic:pic xmlns:pic="http://schemas.openxmlformats.org/drawingml/2006/picture">
                        <pic:nvPicPr>
                          <pic:cNvPr id="321" name="Picture 321"/>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279400" y="0"/>
                            <a:ext cx="534000" cy="919157"/>
                          </a:xfrm>
                          <a:prstGeom prst="rect">
                            <a:avLst/>
                          </a:prstGeom>
                          <a:ln w="3175">
                            <a:noFill/>
                          </a:ln>
                        </pic:spPr>
                      </pic:pic>
                      <wps:wsp>
                        <wps:cNvPr id="322" name="Text Box 2"/>
                        <wps:cNvSpPr txBox="1">
                          <a:spLocks noChangeArrowheads="1"/>
                        </wps:cNvSpPr>
                        <wps:spPr bwMode="auto">
                          <a:xfrm>
                            <a:off x="-13335" y="923864"/>
                            <a:ext cx="1099185" cy="489585"/>
                          </a:xfrm>
                          <a:prstGeom prst="rect">
                            <a:avLst/>
                          </a:prstGeom>
                          <a:solidFill>
                            <a:srgbClr val="FFFFFF"/>
                          </a:solidFill>
                          <a:ln w="3175">
                            <a:solidFill>
                              <a:schemeClr val="tx1"/>
                            </a:solidFill>
                            <a:miter lim="800000"/>
                            <a:headEnd/>
                            <a:tailEnd/>
                          </a:ln>
                        </wps:spPr>
                        <wps:txbx>
                          <w:txbxContent>
                            <w:p w14:paraId="4584CB21" w14:textId="3468D002" w:rsidR="00560173" w:rsidRPr="003013FD" w:rsidRDefault="00560173" w:rsidP="003013FD">
                              <w:pPr>
                                <w:jc w:val="center"/>
                                <w:rPr>
                                  <w:lang w:val="en-GB"/>
                                </w:rPr>
                              </w:pPr>
                              <w:r>
                                <w:rPr>
                                  <w:lang w:val="en-GB"/>
                                </w:rPr>
                                <w:t>Vending Machine</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6A3D26F6" id="Group 320" o:spid="_x0000_s1045" style="position:absolute;left:0;text-align:left;margin-left:30.6pt;margin-top:23.35pt;width:86.55pt;height:111.3pt;z-index:251718656;mso-height-relative:margin" coordorigin="-133" coordsize="10991,141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">
                <v:shape id="Picture 321" o:spid="_x0000_s1046" type="#_x0000_t75" style="position:absolute;left:2794;width:5340;height:9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5WWx3CAAAA3AAAAA8AAABkcnMvZG93bnJldi54bWxEj8FqwzAQRO+F/oPYQm+NbCeE1o0SQktC&#10;r3H6AYu1lUyllWMpsfv3USGQ4zAzb5jVZvJOXGiIXWAF5awAQdwG3bFR8H3cvbyCiAlZowtMCv4o&#10;wmb9+LDCWoeRD3RpkhEZwrFGBTalvpYytpY8xlnoibP3EwaPKcvBSD3gmOHeyaooltJjx3nBYk8f&#10;ltrf5uwVjJNDY8/7xWe5rYryZJaueTsp9fw0bd9BJJrSPXxrf2kF86qE/zP5CMj1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lsdwgAAANwAAAAPAAAAAAAAAAAAAAAAAJ8C&#10;AABkcnMvZG93bnJldi54bWxQSwUGAAAAAAQABAD3AAAAjgMAAAAA&#10;" strokeweight=".25pt">
                  <v:imagedata r:id="rId41" o:title=""/>
                  <v:path arrowok="t"/>
                </v:shape>
                <v:shape id="_x0000_s1047" type="#_x0000_t202" style="position:absolute;left:-133;top:9238;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OBq8UA&#10;AADcAAAADwAAAGRycy9kb3ducmV2LnhtbESPQWvCQBSE7wX/w/KE3pqNCSmSuooIwV6KNpb0+si+&#10;JsHs2zS71fjvu4WCx2Hmm2FWm8n04kKj6ywrWEQxCOLa6o4bBR+n4mkJwnlkjb1lUnAjB5v17GGF&#10;ubZXfqdL6RsRStjlqKD1fsildHVLBl1kB+LgfdnRoA9ybKQe8RrKTS+TOH6WBjsOCy0OtGupPpc/&#10;RkFaVYfD277oPrNvnx7N8Vbss1Kpx/m0fQHhafL38D/9qgOXJPB3Jhw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w4GrxQAAANwAAAAPAAAAAAAAAAAAAAAAAJgCAABkcnMv&#10;ZG93bnJldi54bWxQSwUGAAAAAAQABAD1AAAAigMAAAAA&#10;" strokecolor="black [3213]" strokeweight=".25pt">
                  <v:textbox>
                    <w:txbxContent>
                      <w:p w14:paraId="4584CB21" w14:textId="3468D002" w:rsidR="00560173" w:rsidRPr="003013FD" w:rsidRDefault="00560173" w:rsidP="003013FD">
                        <w:pPr>
                          <w:jc w:val="center"/>
                          <w:rPr>
                            <w:lang w:val="en-GB"/>
                          </w:rPr>
                        </w:pPr>
                        <w:r>
                          <w:rPr>
                            <w:lang w:val="en-GB"/>
                          </w:rPr>
                          <w:t>Vending Machine</w:t>
                        </w:r>
                      </w:p>
                    </w:txbxContent>
                  </v:textbox>
                </v:shape>
                <w10:wrap type="through"/>
              </v:group>
            </w:pict>
          </mc:Fallback>
        </mc:AlternateContent>
      </w:r>
      <w:r w:rsidRPr="001C71B8">
        <w:rPr>
          <w:sz w:val="24"/>
        </w:rPr>
        <w:t>Various Different shapes and sizes:</w:t>
      </w:r>
    </w:p>
    <w:p w14:paraId="3CE09021" w14:textId="662B8377" w:rsidR="003013FD" w:rsidRPr="001C71B8" w:rsidRDefault="00157DD4" w:rsidP="003013FD">
      <w:pPr>
        <w:rPr>
          <w:sz w:val="24"/>
        </w:rPr>
      </w:pPr>
      <w:r w:rsidRPr="001C71B8">
        <w:rPr>
          <w:noProof/>
          <w:sz w:val="24"/>
          <w:lang w:val="en-GB" w:eastAsia="en-GB"/>
        </w:rPr>
        <mc:AlternateContent>
          <mc:Choice Requires="wpg">
            <w:drawing>
              <wp:anchor distT="0" distB="0" distL="114300" distR="114300" simplePos="0" relativeHeight="251724800" behindDoc="0" locked="0" layoutInCell="1" allowOverlap="1" wp14:anchorId="32E70ED0" wp14:editId="45964C75">
                <wp:simplePos x="0" y="0"/>
                <wp:positionH relativeFrom="column">
                  <wp:posOffset>2827655</wp:posOffset>
                </wp:positionH>
                <wp:positionV relativeFrom="paragraph">
                  <wp:posOffset>255905</wp:posOffset>
                </wp:positionV>
                <wp:extent cx="1099185" cy="1131570"/>
                <wp:effectExtent l="0" t="0" r="24765" b="11430"/>
                <wp:wrapThrough wrapText="bothSides">
                  <wp:wrapPolygon edited="0">
                    <wp:start x="8236" y="0"/>
                    <wp:lineTo x="6364" y="1818"/>
                    <wp:lineTo x="5990" y="4000"/>
                    <wp:lineTo x="6364" y="6909"/>
                    <wp:lineTo x="10482" y="12000"/>
                    <wp:lineTo x="0" y="12000"/>
                    <wp:lineTo x="0" y="21455"/>
                    <wp:lineTo x="21712" y="21455"/>
                    <wp:lineTo x="21712" y="12000"/>
                    <wp:lineTo x="11231" y="12000"/>
                    <wp:lineTo x="14974" y="6182"/>
                    <wp:lineTo x="15348" y="2182"/>
                    <wp:lineTo x="13851" y="364"/>
                    <wp:lineTo x="10107" y="0"/>
                    <wp:lineTo x="8236" y="0"/>
                  </wp:wrapPolygon>
                </wp:wrapThrough>
                <wp:docPr id="329" name="Group 329"/>
                <wp:cNvGraphicFramePr/>
                <a:graphic xmlns:a="http://schemas.openxmlformats.org/drawingml/2006/main">
                  <a:graphicData uri="http://schemas.microsoft.com/office/word/2010/wordprocessingGroup">
                    <wpg:wgp>
                      <wpg:cNvGrpSpPr/>
                      <wpg:grpSpPr>
                        <a:xfrm>
                          <a:off x="0" y="0"/>
                          <a:ext cx="1099185" cy="1131570"/>
                          <a:chOff x="-13335" y="281616"/>
                          <a:chExt cx="1099185" cy="1131833"/>
                        </a:xfrm>
                      </wpg:grpSpPr>
                      <pic:pic xmlns:pic="http://schemas.openxmlformats.org/drawingml/2006/picture">
                        <pic:nvPicPr>
                          <pic:cNvPr id="330" name="Picture 330"/>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311150" y="281616"/>
                            <a:ext cx="420005" cy="499531"/>
                          </a:xfrm>
                          <a:prstGeom prst="rect">
                            <a:avLst/>
                          </a:prstGeom>
                          <a:ln w="3175">
                            <a:noFill/>
                          </a:ln>
                        </pic:spPr>
                      </pic:pic>
                      <wps:wsp>
                        <wps:cNvPr id="331" name="Text Box 2"/>
                        <wps:cNvSpPr txBox="1">
                          <a:spLocks noChangeArrowheads="1"/>
                        </wps:cNvSpPr>
                        <wps:spPr bwMode="auto">
                          <a:xfrm>
                            <a:off x="-13335" y="923864"/>
                            <a:ext cx="1099185" cy="489585"/>
                          </a:xfrm>
                          <a:prstGeom prst="rect">
                            <a:avLst/>
                          </a:prstGeom>
                          <a:solidFill>
                            <a:srgbClr val="FFFFFF"/>
                          </a:solidFill>
                          <a:ln w="3175">
                            <a:solidFill>
                              <a:schemeClr val="tx1"/>
                            </a:solidFill>
                            <a:miter lim="800000"/>
                            <a:headEnd/>
                            <a:tailEnd/>
                          </a:ln>
                        </wps:spPr>
                        <wps:txbx>
                          <w:txbxContent>
                            <w:p w14:paraId="5B5AB905" w14:textId="7E964588" w:rsidR="00560173" w:rsidRPr="003013FD" w:rsidRDefault="00560173" w:rsidP="003013FD">
                              <w:pPr>
                                <w:jc w:val="center"/>
                                <w:rPr>
                                  <w:lang w:val="en-GB"/>
                                </w:rPr>
                              </w:pPr>
                              <w:r>
                                <w:rPr>
                                  <w:lang w:val="en-GB"/>
                                </w:rPr>
                                <w:t>Plant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2E70ED0" id="Group 329" o:spid="_x0000_s1048" style="position:absolute;margin-left:222.65pt;margin-top:20.15pt;width:86.55pt;height:89.1pt;z-index:251724800;mso-height-relative:margin" coordorigin="-133,2816" coordsize="10991,113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">
                <v:shape id="Picture 330" o:spid="_x0000_s1049" type="#_x0000_t75" style="position:absolute;left:3111;top:2816;width:4200;height:49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sI+zAAAAA3AAAAA8AAABkcnMvZG93bnJldi54bWxET82KwjAQvi/4DmEEb2uq4iLVKCoKvSzs&#10;qg8wNmMTbCaliVp9enNY2OPH979Yda4Wd2qD9axgNMxAEJdeW64UnI77zxmIEJE11p5JwZMCrJa9&#10;jwXm2j/4l+6HWIkUwiFHBSbGJpcylIYchqFviBN38a3DmGBbSd3iI4W7Wo6z7Es6tJwaDDa0NVRe&#10;DzenQDb7jcWpmc6+d7bYnPGneF0rpQb9bj0HEamL/+I/d6EVTCZpfjqTjoBcv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2wj7MAAAADcAAAADwAAAAAAAAAAAAAAAACfAgAA&#10;ZHJzL2Rvd25yZXYueG1sUEsFBgAAAAAEAAQA9wAAAIwDAAAAAA==&#10;" strokeweight=".25pt">
                  <v:imagedata r:id="rId43" o:title=""/>
                  <v:path arrowok="t"/>
                </v:shape>
                <v:shape id="_x0000_s1050" type="#_x0000_t202" style="position:absolute;left:-133;top:9238;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iJAcQA&#10;AADcAAAADwAAAGRycy9kb3ducmV2LnhtbESPQYvCMBSE78L+h/AWvGmqRVmqUZaFohdRu6LXR/Ns&#10;yzYv3SZq/fdGEDwOM98MM192phZXal1lWcFoGIEgzq2uuFBw+E0HXyCcR9ZYWyYFd3KwXHz05pho&#10;e+M9XTNfiFDCLkEFpfdNIqXLSzLohrYhDt7ZtgZ9kG0hdYu3UG5qOY6iqTRYcVgosaGfkvK/7GIU&#10;xMfjdrtZpdVp8u/jndnd09UkU6r/2X3PQHjq/Dv8otc6cPEInmfC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IiQHEAAAA3AAAAA8AAAAAAAAAAAAAAAAAmAIAAGRycy9k&#10;b3ducmV2LnhtbFBLBQYAAAAABAAEAPUAAACJAwAAAAA=&#10;" strokecolor="black [3213]" strokeweight=".25pt">
                  <v:textbox>
                    <w:txbxContent>
                      <w:p w14:paraId="5B5AB905" w14:textId="7E964588" w:rsidR="00560173" w:rsidRPr="003013FD" w:rsidRDefault="00560173" w:rsidP="003013FD">
                        <w:pPr>
                          <w:jc w:val="center"/>
                          <w:rPr>
                            <w:lang w:val="en-GB"/>
                          </w:rPr>
                        </w:pPr>
                        <w:r>
                          <w:rPr>
                            <w:lang w:val="en-GB"/>
                          </w:rPr>
                          <w:t>Plant</w:t>
                        </w:r>
                      </w:p>
                    </w:txbxContent>
                  </v:textbox>
                </v:shape>
                <w10:wrap type="through"/>
              </v:group>
            </w:pict>
          </mc:Fallback>
        </mc:AlternateContent>
      </w:r>
      <w:r w:rsidR="003013FD" w:rsidRPr="001C71B8">
        <w:rPr>
          <w:noProof/>
          <w:sz w:val="24"/>
          <w:lang w:val="en-GB" w:eastAsia="en-GB"/>
        </w:rPr>
        <mc:AlternateContent>
          <mc:Choice Requires="wpg">
            <w:drawing>
              <wp:anchor distT="0" distB="0" distL="114300" distR="114300" simplePos="0" relativeHeight="251720704" behindDoc="0" locked="0" layoutInCell="1" allowOverlap="1" wp14:anchorId="5991135B" wp14:editId="2E5F5FB2">
                <wp:simplePos x="0" y="0"/>
                <wp:positionH relativeFrom="column">
                  <wp:posOffset>1621155</wp:posOffset>
                </wp:positionH>
                <wp:positionV relativeFrom="paragraph">
                  <wp:posOffset>8255</wp:posOffset>
                </wp:positionV>
                <wp:extent cx="1099185" cy="1379220"/>
                <wp:effectExtent l="0" t="0" r="24765" b="11430"/>
                <wp:wrapThrough wrapText="bothSides">
                  <wp:wrapPolygon edited="0">
                    <wp:start x="8610" y="0"/>
                    <wp:lineTo x="5615" y="5370"/>
                    <wp:lineTo x="5615" y="10144"/>
                    <wp:lineTo x="0" y="14022"/>
                    <wp:lineTo x="0" y="21481"/>
                    <wp:lineTo x="21712" y="21481"/>
                    <wp:lineTo x="21712" y="14022"/>
                    <wp:lineTo x="14600" y="10144"/>
                    <wp:lineTo x="14600" y="5370"/>
                    <wp:lineTo x="12354" y="0"/>
                    <wp:lineTo x="8610" y="0"/>
                  </wp:wrapPolygon>
                </wp:wrapThrough>
                <wp:docPr id="323" name="Group 323"/>
                <wp:cNvGraphicFramePr/>
                <a:graphic xmlns:a="http://schemas.openxmlformats.org/drawingml/2006/main">
                  <a:graphicData uri="http://schemas.microsoft.com/office/word/2010/wordprocessingGroup">
                    <wpg:wgp>
                      <wpg:cNvGrpSpPr/>
                      <wpg:grpSpPr>
                        <a:xfrm>
                          <a:off x="0" y="0"/>
                          <a:ext cx="1099185" cy="1379220"/>
                          <a:chOff x="-13335" y="33556"/>
                          <a:chExt cx="1099185" cy="1379893"/>
                        </a:xfrm>
                      </wpg:grpSpPr>
                      <pic:pic xmlns:pic="http://schemas.openxmlformats.org/drawingml/2006/picture">
                        <pic:nvPicPr>
                          <pic:cNvPr id="324" name="Picture 324"/>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213633" y="33556"/>
                            <a:ext cx="596265" cy="851765"/>
                          </a:xfrm>
                          <a:prstGeom prst="rect">
                            <a:avLst/>
                          </a:prstGeom>
                          <a:ln w="3175">
                            <a:noFill/>
                          </a:ln>
                        </pic:spPr>
                      </pic:pic>
                      <wps:wsp>
                        <wps:cNvPr id="325" name="Text Box 2"/>
                        <wps:cNvSpPr txBox="1">
                          <a:spLocks noChangeArrowheads="1"/>
                        </wps:cNvSpPr>
                        <wps:spPr bwMode="auto">
                          <a:xfrm>
                            <a:off x="-13335" y="923864"/>
                            <a:ext cx="1099185" cy="489585"/>
                          </a:xfrm>
                          <a:prstGeom prst="rect">
                            <a:avLst/>
                          </a:prstGeom>
                          <a:solidFill>
                            <a:srgbClr val="FFFFFF"/>
                          </a:solidFill>
                          <a:ln w="3175">
                            <a:solidFill>
                              <a:schemeClr val="tx1"/>
                            </a:solidFill>
                            <a:miter lim="800000"/>
                            <a:headEnd/>
                            <a:tailEnd/>
                          </a:ln>
                        </wps:spPr>
                        <wps:txbx>
                          <w:txbxContent>
                            <w:p w14:paraId="75045E7B" w14:textId="1BAAAD78" w:rsidR="00560173" w:rsidRPr="003013FD" w:rsidRDefault="00560173" w:rsidP="003013FD">
                              <w:pPr>
                                <w:jc w:val="center"/>
                                <w:rPr>
                                  <w:lang w:val="en-GB"/>
                                </w:rPr>
                              </w:pPr>
                              <w:r>
                                <w:rPr>
                                  <w:lang w:val="en-GB"/>
                                </w:rPr>
                                <w:t>Bust/Statue of Game Creator)</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5991135B" id="Group 323" o:spid="_x0000_s1051" style="position:absolute;margin-left:127.65pt;margin-top:.65pt;width:86.55pt;height:108.6pt;z-index:251720704;mso-height-relative:margin" coordorigin="-133,335" coordsize="10991,137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">
                <v:shape id="Picture 324" o:spid="_x0000_s1052" type="#_x0000_t75" style="position:absolute;left:2136;top:335;width:5962;height:85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C+f3DAAAA3AAAAA8AAABkcnMvZG93bnJldi54bWxEj0Frg0AUhO+F/oflFXopdY0tobGuIoGA&#10;15qk5PhwX1XqvhV3k+i/7wYCPQ4z8w2TFbMZxIUm11tWsIpiEMSN1T23Cg773esHCOeRNQ6WScFC&#10;Dor88SHDVNsrf9Gl9q0IEHYpKui8H1MpXdORQRfZkTh4P3Yy6IOcWqknvAa4GWQSx2tpsOew0OFI&#10;246a3/psFFSVNOVmafvNizuVe3n8PnmdKPX8NJefIDzN/j98b1dawVvyDrcz4QjI/A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gL5/cMAAADcAAAADwAAAAAAAAAAAAAAAACf&#10;AgAAZHJzL2Rvd25yZXYueG1sUEsFBgAAAAAEAAQA9wAAAI8DAAAAAA==&#10;" strokeweight=".25pt">
                  <v:imagedata r:id="rId45" o:title=""/>
                  <v:path arrowok="t"/>
                </v:shape>
                <v:shape id="_x0000_s1053" type="#_x0000_t202" style="position:absolute;left:-133;top:9238;width:10991;height:4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oZ38UA&#10;AADcAAAADwAAAGRycy9kb3ducmV2LnhtbESPQWvCQBSE7wX/w/KE3pqNSoqkriJCsJcSG0t6fWRf&#10;k2D2bZrdavLvu4WCx2Hmm2E2u9F04kqDay0rWEQxCOLK6pZrBR/n7GkNwnlkjZ1lUjCRg9129rDB&#10;VNsbv9O18LUIJexSVNB436dSuqohgy6yPXHwvuxg0Ac51FIPeAvlppPLOH6WBlsOCw32dGiouhQ/&#10;RsGqLPP87Zi1n8m3X53MacqOSaHU43zcv4DwNPp7+J9+1YFbJvB3JhwB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KhnfxQAAANwAAAAPAAAAAAAAAAAAAAAAAJgCAABkcnMv&#10;ZG93bnJldi54bWxQSwUGAAAAAAQABAD1AAAAigMAAAAA&#10;" strokecolor="black [3213]" strokeweight=".25pt">
                  <v:textbox>
                    <w:txbxContent>
                      <w:p w14:paraId="75045E7B" w14:textId="1BAAAD78" w:rsidR="00560173" w:rsidRPr="003013FD" w:rsidRDefault="00560173" w:rsidP="003013FD">
                        <w:pPr>
                          <w:jc w:val="center"/>
                          <w:rPr>
                            <w:lang w:val="en-GB"/>
                          </w:rPr>
                        </w:pPr>
                        <w:r>
                          <w:rPr>
                            <w:lang w:val="en-GB"/>
                          </w:rPr>
                          <w:t>Bust/Statue of Game Creator)</w:t>
                        </w:r>
                      </w:p>
                    </w:txbxContent>
                  </v:textbox>
                </v:shape>
                <w10:wrap type="through"/>
              </v:group>
            </w:pict>
          </mc:Fallback>
        </mc:AlternateContent>
      </w:r>
    </w:p>
    <w:p w14:paraId="31BBB3F8" w14:textId="34AD9460" w:rsidR="003013FD" w:rsidRPr="001C71B8" w:rsidRDefault="003013FD" w:rsidP="004D1D46">
      <w:pPr>
        <w:rPr>
          <w:sz w:val="24"/>
        </w:rPr>
      </w:pPr>
    </w:p>
    <w:p w14:paraId="08F40BB0" w14:textId="77777777" w:rsidR="003013FD" w:rsidRPr="001C71B8" w:rsidRDefault="003013FD" w:rsidP="004D1D46">
      <w:pPr>
        <w:rPr>
          <w:sz w:val="24"/>
        </w:rPr>
      </w:pPr>
    </w:p>
    <w:p w14:paraId="15710335" w14:textId="77777777" w:rsidR="003013FD" w:rsidRPr="001C71B8" w:rsidRDefault="003013FD" w:rsidP="004D1D46">
      <w:pPr>
        <w:rPr>
          <w:sz w:val="24"/>
        </w:rPr>
      </w:pPr>
    </w:p>
    <w:p w14:paraId="56687332" w14:textId="77777777" w:rsidR="003013FD" w:rsidRPr="001C71B8" w:rsidRDefault="003013FD" w:rsidP="004D1D46">
      <w:pPr>
        <w:rPr>
          <w:sz w:val="24"/>
        </w:rPr>
      </w:pPr>
    </w:p>
    <w:p w14:paraId="2898DC88" w14:textId="77777777" w:rsidR="003013FD" w:rsidRPr="001C71B8" w:rsidRDefault="003013FD" w:rsidP="004D1D46">
      <w:pPr>
        <w:rPr>
          <w:sz w:val="24"/>
        </w:rPr>
      </w:pPr>
    </w:p>
    <w:p w14:paraId="1E85C52C" w14:textId="1818DE37" w:rsidR="007E0E96" w:rsidRPr="001C71B8" w:rsidRDefault="007E0E96" w:rsidP="007E0E96">
      <w:pPr>
        <w:pStyle w:val="Heading1"/>
        <w:numPr>
          <w:ilvl w:val="0"/>
          <w:numId w:val="14"/>
        </w:numPr>
        <w:ind w:left="426"/>
        <w:rPr>
          <w:sz w:val="40"/>
        </w:rPr>
      </w:pPr>
      <w:bookmarkStart w:id="13" w:name="_Toc445480919"/>
      <w:r w:rsidRPr="001C71B8">
        <w:rPr>
          <w:sz w:val="40"/>
        </w:rPr>
        <w:t>Buttons</w:t>
      </w:r>
      <w:bookmarkEnd w:id="13"/>
    </w:p>
    <w:p w14:paraId="0CE9ED2C" w14:textId="3A9052C9" w:rsidR="007E0E96" w:rsidRPr="001C71B8" w:rsidRDefault="007E0E96" w:rsidP="007E0E96">
      <w:pPr>
        <w:pStyle w:val="ListParagraph"/>
        <w:numPr>
          <w:ilvl w:val="0"/>
          <w:numId w:val="15"/>
        </w:numPr>
        <w:rPr>
          <w:sz w:val="24"/>
        </w:rPr>
      </w:pPr>
      <w:r w:rsidRPr="001C71B8">
        <w:rPr>
          <w:noProof/>
          <w:sz w:val="24"/>
          <w:lang w:val="en-GB" w:eastAsia="en-GB"/>
        </w:rPr>
        <mc:AlternateContent>
          <mc:Choice Requires="wpg">
            <w:drawing>
              <wp:anchor distT="0" distB="0" distL="114300" distR="114300" simplePos="0" relativeHeight="251699200" behindDoc="0" locked="0" layoutInCell="1" allowOverlap="1" wp14:anchorId="672C01D2" wp14:editId="74732860">
                <wp:simplePos x="0" y="0"/>
                <wp:positionH relativeFrom="column">
                  <wp:posOffset>5253355</wp:posOffset>
                </wp:positionH>
                <wp:positionV relativeFrom="paragraph">
                  <wp:posOffset>257175</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60" name="Group 260"/>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61" name="Picture 261"/>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62"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27AA8B24" w14:textId="57F1A5FF" w:rsidR="00560173" w:rsidRPr="007E0E96" w:rsidRDefault="00560173" w:rsidP="007E0E96">
                              <w:pPr>
                                <w:jc w:val="center"/>
                                <w:rPr>
                                  <w:lang w:val="en-GB"/>
                                </w:rPr>
                              </w:pPr>
                              <w:r>
                                <w:rPr>
                                  <w:lang w:val="en-GB"/>
                                </w:rPr>
                                <w:t>Move Object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672C01D2" id="Group 260" o:spid="_x0000_s1054" style="position:absolute;left:0;text-align:left;margin-left:413.65pt;margin-top:20.25pt;width:86.55pt;height:68pt;z-index:251699200;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">
                <v:shape id="Picture 261" o:spid="_x0000_s1055"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nG1bFAAAA3AAAAA8AAABkcnMvZG93bnJldi54bWxEj0+LwjAUxO+C3yG8hb2IpvZQtRpFll2Q&#10;9aLuH6+P5m1bbF5KErX77Y0geBxm5jfMYtWZRlzI+dqygvEoAUFcWF1zqeD762M4BeEDssbGMin4&#10;Jw+rZb+3wFzbK+/pcgiliBD2OSqoQmhzKX1RkUE/si1x9P6sMxiidKXUDq8RbhqZJkkmDdYcFyps&#10;6a2i4nQ4GwU/p/fB5HM38U3WHmcpnbe/YeOUen3p1nMQgbrwDD/aG60gzcZwPxOPgF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pxtWxQAAANwAAAAPAAAAAAAAAAAAAAAA&#10;AJ8CAABkcnMvZG93bnJldi54bWxQSwUGAAAAAAQABAD3AAAAkQMAAAAA&#10;" strokeweight=".25pt">
                  <v:imagedata r:id="rId47" o:title=""/>
                  <v:path arrowok="t"/>
                </v:shape>
                <v:shape id="_x0000_s1056"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g39sYA&#10;AADcAAAADwAAAGRycy9kb3ducmV2LnhtbESPQWvCQBSE7wX/w/KE3pqNEUVSVxEh2EuJTSW9PrKv&#10;SWj2bcxuNfn33UKhx2FmvmG2+9F04kaDay0rWEQxCOLK6pZrBZf37GkDwnlkjZ1lUjCRg/1u9rDF&#10;VNs7v9Gt8LUIEHYpKmi871MpXdWQQRfZnjh4n3Yw6IMcaqkHvAe46WQSx2tpsOWw0GBPx4aqr+Lb&#10;KFiWZZ6/nrL2Y3X1y7M5T9lpVSj1OB8PzyA8jf4//Nd+0QqSdQK/Z8IRkL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Eg39sYAAADcAAAADwAAAAAAAAAAAAAAAACYAgAAZHJz&#10;L2Rvd25yZXYueG1sUEsFBgAAAAAEAAQA9QAAAIsDAAAAAA==&#10;" strokecolor="black [3213]" strokeweight=".25pt">
                  <v:textbox>
                    <w:txbxContent>
                      <w:p w14:paraId="27AA8B24" w14:textId="57F1A5FF" w:rsidR="00560173" w:rsidRPr="007E0E96" w:rsidRDefault="00560173" w:rsidP="007E0E96">
                        <w:pPr>
                          <w:jc w:val="center"/>
                          <w:rPr>
                            <w:lang w:val="en-GB"/>
                          </w:rPr>
                        </w:pPr>
                        <w:r>
                          <w:rPr>
                            <w:lang w:val="en-GB"/>
                          </w:rPr>
                          <w:t>Move Object</w:t>
                        </w:r>
                      </w:p>
                    </w:txbxContent>
                  </v:textbox>
                </v:shape>
                <w10:wrap type="through"/>
              </v:group>
            </w:pict>
          </mc:Fallback>
        </mc:AlternateContent>
      </w:r>
      <w:r w:rsidRPr="001C71B8">
        <w:rPr>
          <w:noProof/>
          <w:sz w:val="24"/>
          <w:lang w:val="en-GB" w:eastAsia="en-GB"/>
        </w:rPr>
        <mc:AlternateContent>
          <mc:Choice Requires="wpg">
            <w:drawing>
              <wp:anchor distT="0" distB="0" distL="114300" distR="114300" simplePos="0" relativeHeight="251697152" behindDoc="0" locked="0" layoutInCell="1" allowOverlap="1" wp14:anchorId="1FF09822" wp14:editId="16546FE9">
                <wp:simplePos x="0" y="0"/>
                <wp:positionH relativeFrom="column">
                  <wp:posOffset>4046855</wp:posOffset>
                </wp:positionH>
                <wp:positionV relativeFrom="paragraph">
                  <wp:posOffset>257175</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57" name="Group 257"/>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58" name="Picture 258"/>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59"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01495F0B" w14:textId="1BF41A80" w:rsidR="00560173" w:rsidRPr="007E0E96" w:rsidRDefault="00560173" w:rsidP="007E0E96">
                              <w:pPr>
                                <w:jc w:val="center"/>
                                <w:rPr>
                                  <w:lang w:val="en-GB"/>
                                </w:rPr>
                              </w:pPr>
                              <w:r>
                                <w:rPr>
                                  <w:lang w:val="en-GB"/>
                                </w:rPr>
                                <w:t>Warning</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FF09822" id="Group 257" o:spid="_x0000_s1057" style="position:absolute;left:0;text-align:left;margin-left:318.65pt;margin-top:20.25pt;width:86.55pt;height:68pt;z-index:251697152;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">
                <v:shape id="Picture 258" o:spid="_x0000_s1058"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Q+IDBAAAA3AAAAA8AAABkcnMvZG93bnJldi54bWxET02LwjAQvS/4H8II3tZUxWWpxiKC4sFV&#10;VsXz0IxtaTMpSaz1328Owh4f73uZ9aYRHTlfWVYwGScgiHOrKy4UXC/bz28QPiBrbCyTghd5yFaD&#10;jyWm2j75l7pzKEQMYZ+igjKENpXS5yUZ9GPbEkfubp3BEKErpHb4jOGmkdMk+ZIGK44NJba0KSmv&#10;zw+j4GDdrZj5U2fmu/anmZwe9WZ7VGo07NcLEIH68C9+u/dawXQe18Yz8QjI1R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4Q+IDBAAAA3AAAAA8AAAAAAAAAAAAAAAAAnwIA&#10;AGRycy9kb3ducmV2LnhtbFBLBQYAAAAABAAEAPcAAACNAwAAAAA=&#10;" strokeweight=".25pt">
                  <v:imagedata r:id="rId49" o:title=""/>
                  <v:path arrowok="t"/>
                </v:shape>
                <v:shape id="_x0000_s1059"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BvOsYA&#10;AADcAAAADwAAAGRycy9kb3ducmV2LnhtbESPQWvCQBSE74X+h+UVvDWbKika3YRSCPYialr0+sg+&#10;k9Ds25jdavz3bqHQ4zAz3zCrfDSduNDgWssKXqIYBHFldcu1gq/P4nkOwnlkjZ1lUnAjB3n2+LDC&#10;VNsr7+lS+loECLsUFTTe96mUrmrIoItsTxy8kx0M+iCHWuoBrwFuOjmN41dpsOWw0GBP7w1V3+WP&#10;UTA7HLbbzbpoj8nZz3ZmdyvWSanU5Gl8W4LwNPr/8F/7QyuYJgv4PROOgM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BvOsYAAADcAAAADwAAAAAAAAAAAAAAAACYAgAAZHJz&#10;L2Rvd25yZXYueG1sUEsFBgAAAAAEAAQA9QAAAIsDAAAAAA==&#10;" strokecolor="black [3213]" strokeweight=".25pt">
                  <v:textbox>
                    <w:txbxContent>
                      <w:p w14:paraId="01495F0B" w14:textId="1BF41A80" w:rsidR="00560173" w:rsidRPr="007E0E96" w:rsidRDefault="00560173" w:rsidP="007E0E96">
                        <w:pPr>
                          <w:jc w:val="center"/>
                          <w:rPr>
                            <w:lang w:val="en-GB"/>
                          </w:rPr>
                        </w:pPr>
                        <w:r>
                          <w:rPr>
                            <w:lang w:val="en-GB"/>
                          </w:rPr>
                          <w:t>Warning</w:t>
                        </w:r>
                      </w:p>
                    </w:txbxContent>
                  </v:textbox>
                </v:shape>
                <w10:wrap type="through"/>
              </v:group>
            </w:pict>
          </mc:Fallback>
        </mc:AlternateContent>
      </w:r>
      <w:r w:rsidRPr="001C71B8">
        <w:rPr>
          <w:noProof/>
          <w:sz w:val="24"/>
          <w:lang w:val="en-GB" w:eastAsia="en-GB"/>
        </w:rPr>
        <mc:AlternateContent>
          <mc:Choice Requires="wpg">
            <w:drawing>
              <wp:anchor distT="0" distB="0" distL="114300" distR="114300" simplePos="0" relativeHeight="251695104" behindDoc="0" locked="0" layoutInCell="1" allowOverlap="1" wp14:anchorId="363E9830" wp14:editId="7E618980">
                <wp:simplePos x="0" y="0"/>
                <wp:positionH relativeFrom="column">
                  <wp:posOffset>2834005</wp:posOffset>
                </wp:positionH>
                <wp:positionV relativeFrom="paragraph">
                  <wp:posOffset>257175</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54" name="Group 254"/>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55" name="Picture 255"/>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56"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60583588" w14:textId="0CB16028" w:rsidR="00560173" w:rsidRPr="007E0E96" w:rsidRDefault="00560173" w:rsidP="007E0E96">
                              <w:pPr>
                                <w:jc w:val="center"/>
                                <w:rPr>
                                  <w:lang w:val="en-GB"/>
                                </w:rPr>
                              </w:pPr>
                              <w:r>
                                <w:rPr>
                                  <w:lang w:val="en-GB"/>
                                </w:rPr>
                                <w:t>View Info</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63E9830" id="Group 254" o:spid="_x0000_s1060" style="position:absolute;left:0;text-align:left;margin-left:223.15pt;margin-top:20.25pt;width:86.55pt;height:68pt;z-index:251695104;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">
                <v:shape id="Picture 255" o:spid="_x0000_s1061"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k+nbFAAAA3AAAAA8AAABkcnMvZG93bnJldi54bWxEj0FrAjEUhO+C/yE8oTfNqlja1Si2ItRD&#10;ka6C18fmuVndvCxJqtt/bwqFHoeZ+YZZrDrbiBv5UDtWMB5lIIhLp2uuFBwP2+ELiBCRNTaOScEP&#10;BVgt+70F5trd+YtuRaxEgnDIUYGJsc2lDKUhi2HkWuLknZ23GJP0ldQe7wluGznJsmdpsea0YLCl&#10;d0Pltfi2Cj73h8ur322PYU3X4rzZv52KqVHqadCt5yAidfE//Nf+0Aomsxn8nklHQC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xpPp2xQAAANwAAAAPAAAAAAAAAAAAAAAA&#10;AJ8CAABkcnMvZG93bnJldi54bWxQSwUGAAAAAAQABAD3AAAAkQMAAAAA&#10;" strokeweight=".25pt">
                  <v:imagedata r:id="rId51" o:title=""/>
                  <v:path arrowok="t"/>
                </v:shape>
                <v:shape id="_x0000_s1062"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7SMYA&#10;AADcAAAADwAAAGRycy9kb3ducmV2LnhtbESPQWvCQBSE70L/w/IKvemmhkiJrlIKwV5KNC16fWSf&#10;STD7Ns1uTfLvuwWhx2FmvmE2u9G04ka9aywreF5EIIhLqxuuFHx9ZvMXEM4ja2wtk4KJHOy2D7MN&#10;ptoOfKRb4SsRIOxSVFB736VSurImg25hO+LgXWxv0AfZV1L3OAS4aeUyilbSYMNhocaO3moqr8WP&#10;URCfTnn+sc+ac/Lt44M5TNk+KZR6ehxf1yA8jf4/fG+/awXLZAV/Z8IR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7SMYAAADcAAAADwAAAAAAAAAAAAAAAACYAgAAZHJz&#10;L2Rvd25yZXYueG1sUEsFBgAAAAAEAAQA9QAAAIsDAAAAAA==&#10;" strokecolor="black [3213]" strokeweight=".25pt">
                  <v:textbox>
                    <w:txbxContent>
                      <w:p w14:paraId="60583588" w14:textId="0CB16028" w:rsidR="00560173" w:rsidRPr="007E0E96" w:rsidRDefault="00560173" w:rsidP="007E0E96">
                        <w:pPr>
                          <w:jc w:val="center"/>
                          <w:rPr>
                            <w:lang w:val="en-GB"/>
                          </w:rPr>
                        </w:pPr>
                        <w:r>
                          <w:rPr>
                            <w:lang w:val="en-GB"/>
                          </w:rPr>
                          <w:t>View Info</w:t>
                        </w:r>
                      </w:p>
                    </w:txbxContent>
                  </v:textbox>
                </v:shape>
                <w10:wrap type="through"/>
              </v:group>
            </w:pict>
          </mc:Fallback>
        </mc:AlternateContent>
      </w:r>
      <w:r w:rsidRPr="001C71B8">
        <w:rPr>
          <w:noProof/>
          <w:sz w:val="24"/>
          <w:lang w:val="en-GB" w:eastAsia="en-GB"/>
        </w:rPr>
        <mc:AlternateContent>
          <mc:Choice Requires="wpg">
            <w:drawing>
              <wp:anchor distT="0" distB="0" distL="114300" distR="114300" simplePos="0" relativeHeight="251693056" behindDoc="0" locked="0" layoutInCell="1" allowOverlap="1" wp14:anchorId="4F4433BA" wp14:editId="38750CC3">
                <wp:simplePos x="0" y="0"/>
                <wp:positionH relativeFrom="column">
                  <wp:posOffset>1621155</wp:posOffset>
                </wp:positionH>
                <wp:positionV relativeFrom="paragraph">
                  <wp:posOffset>257175</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51" name="Group 251"/>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52" name="Picture 252"/>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53"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70D826C5" w14:textId="78D397CD" w:rsidR="00560173" w:rsidRPr="007E0E96" w:rsidRDefault="00560173" w:rsidP="007E0E96">
                              <w:pPr>
                                <w:jc w:val="center"/>
                                <w:rPr>
                                  <w:lang w:val="en-GB"/>
                                </w:rPr>
                              </w:pPr>
                              <w:r>
                                <w:rPr>
                                  <w:lang w:val="en-GB"/>
                                </w:rPr>
                                <w:t>Confirm</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F4433BA" id="Group 251" o:spid="_x0000_s1063" style="position:absolute;left:0;text-align:left;margin-left:127.65pt;margin-top:20.25pt;width:86.55pt;height:68pt;z-index:251693056;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">
                <v:shape id="Picture 252" o:spid="_x0000_s1064"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7YrCPEAAAA3AAAAA8AAABkcnMvZG93bnJldi54bWxEj0FrwkAUhO9C/8PyCr2ZjSkVia6iQqAU&#10;SjER9PjMPpNg9m3IbjX9911B8DjMzDfMYjWYVlypd41lBZMoBkFcWt1wpWBfZOMZCOeRNbaWScEf&#10;OVgtX0YLTLW98Y6uua9EgLBLUUHtfZdK6cqaDLrIdsTBO9veoA+yr6Tu8RbgppVJHE+lwYbDQo0d&#10;bWsqL/mvUVC4n/dN9n1gPJlikl9am+mvo1Jvr8N6DsLT4J/hR/tTK0g+ErifCUdAL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7YrCPEAAAA3AAAAA8AAAAAAAAAAAAAAAAA&#10;nwIAAGRycy9kb3ducmV2LnhtbFBLBQYAAAAABAAEAPcAAACQAwAAAAA=&#10;" strokeweight=".25pt">
                  <v:imagedata r:id="rId53" o:title=""/>
                  <v:path arrowok="t"/>
                </v:shape>
                <v:shape id="_x0000_s1065"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hY0MYA&#10;AADcAAAADwAAAGRycy9kb3ducmV2LnhtbESPQWvCQBSE7wX/w/KE3upGQ0qJbkIRgr0UbVrS6yP7&#10;TEKzb9PsVuO/7wqCx2FmvmE2+WR6caLRdZYVLBcRCOLa6o4bBV+fxdMLCOeRNfaWScGFHOTZ7GGD&#10;qbZn/qBT6RsRIOxSVNB6P6RSurolg25hB+LgHe1o0Ac5NlKPeA5w08tVFD1Lgx2HhRYH2rZU/5R/&#10;RkFcVfv9+67ovpNfHx/M4VLsklKpx/n0ugbhafL38K39phWskhiuZ8IRkN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hY0MYAAADcAAAADwAAAAAAAAAAAAAAAACYAgAAZHJz&#10;L2Rvd25yZXYueG1sUEsFBgAAAAAEAAQA9QAAAIsDAAAAAA==&#10;" strokecolor="black [3213]" strokeweight=".25pt">
                  <v:textbox>
                    <w:txbxContent>
                      <w:p w14:paraId="70D826C5" w14:textId="78D397CD" w:rsidR="00560173" w:rsidRPr="007E0E96" w:rsidRDefault="00560173" w:rsidP="007E0E96">
                        <w:pPr>
                          <w:jc w:val="center"/>
                          <w:rPr>
                            <w:lang w:val="en-GB"/>
                          </w:rPr>
                        </w:pPr>
                        <w:r>
                          <w:rPr>
                            <w:lang w:val="en-GB"/>
                          </w:rPr>
                          <w:t>Confirm</w:t>
                        </w:r>
                      </w:p>
                    </w:txbxContent>
                  </v:textbox>
                </v:shape>
                <w10:wrap type="through"/>
              </v:group>
            </w:pict>
          </mc:Fallback>
        </mc:AlternateContent>
      </w:r>
      <w:r w:rsidRPr="001C71B8">
        <w:rPr>
          <w:noProof/>
          <w:sz w:val="24"/>
          <w:lang w:val="en-GB" w:eastAsia="en-GB"/>
        </w:rPr>
        <mc:AlternateContent>
          <mc:Choice Requires="wpg">
            <w:drawing>
              <wp:anchor distT="0" distB="0" distL="114300" distR="114300" simplePos="0" relativeHeight="251682816" behindDoc="0" locked="0" layoutInCell="1" allowOverlap="1" wp14:anchorId="4BCABB8E" wp14:editId="4DC4B0CD">
                <wp:simplePos x="0" y="0"/>
                <wp:positionH relativeFrom="column">
                  <wp:posOffset>401955</wp:posOffset>
                </wp:positionH>
                <wp:positionV relativeFrom="paragraph">
                  <wp:posOffset>257175</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14" name="Group 214"/>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15" name="Picture 215"/>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279400" y="72065"/>
                            <a:ext cx="537589" cy="537535"/>
                          </a:xfrm>
                          <a:prstGeom prst="rect">
                            <a:avLst/>
                          </a:prstGeom>
                          <a:ln w="3175">
                            <a:noFill/>
                          </a:ln>
                        </pic:spPr>
                      </pic:pic>
                      <wps:wsp>
                        <wps:cNvPr id="216"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7CF1BE29" w14:textId="1C23D567" w:rsidR="00560173" w:rsidRPr="007E0E96" w:rsidRDefault="00560173" w:rsidP="007E0E96">
                              <w:pPr>
                                <w:jc w:val="center"/>
                                <w:rPr>
                                  <w:lang w:val="en-GB"/>
                                </w:rPr>
                              </w:pPr>
                              <w:r>
                                <w:rPr>
                                  <w:lang w:val="en-GB"/>
                                </w:rPr>
                                <w:t>Cancel</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BCABB8E" id="Group 214" o:spid="_x0000_s1066" style="position:absolute;left:0;text-align:left;margin-left:31.65pt;margin-top:20.25pt;width:86.55pt;height:68pt;z-index:251682816;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">
                <v:shape id="Picture 215" o:spid="_x0000_s1067" type="#_x0000_t75" style="position:absolute;left:2794;top:720;width:5375;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V9f3CAAAA3AAAAA8AAABkcnMvZG93bnJldi54bWxEj92KwjAUhO8XfIdwhL1bU2VdpBpFKqJ4&#10;tVUf4NCc/mBzUpOo9e2NsLCXw8x8wyxWvWnFnZxvLCsYjxIQxIXVDVcKzqft1wyED8gaW8uk4Eke&#10;VsvBxwJTbR+c0/0YKhEh7FNUUIfQpVL6oiaDfmQ74uiV1hkMUbpKaoePCDetnCTJjzTYcFyosaOs&#10;puJyvBkFGW/09+5SPrHMrr/uMMttc8iV+hz26zmIQH34D/+191rBZDyF95l4BOTy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5lfX9wgAAANwAAAAPAAAAAAAAAAAAAAAAAJ8C&#10;AABkcnMvZG93bnJldi54bWxQSwUGAAAAAAQABAD3AAAAjgMAAAAA&#10;" strokeweight=".25pt">
                  <v:imagedata r:id="rId55" o:title=""/>
                  <v:path arrowok="t"/>
                </v:shape>
                <v:shape id="_x0000_s1068"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VCiMUA&#10;AADcAAAADwAAAGRycy9kb3ducmV2LnhtbESPQWvCQBSE7wX/w/KE3pqNEUVSVxEh2EvRxpJeH9nX&#10;JJh9G7NbE/99t1DwOMzMN8x6O5pW3Kh3jWUFsygGQVxa3XCl4POcvaxAOI+ssbVMCu7kYLuZPK0x&#10;1XbgD7rlvhIBwi5FBbX3XSqlK2sy6CLbEQfv2/YGfZB9JXWPQ4CbViZxvJQGGw4LNXa0r6m85D9G&#10;wbwojsf3Q9Z8La5+fjKne3ZY5Eo9T8fdKwhPo3+E/9tvWkEyW8LfmXAE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dUKIxQAAANwAAAAPAAAAAAAAAAAAAAAAAJgCAABkcnMv&#10;ZG93bnJldi54bWxQSwUGAAAAAAQABAD1AAAAigMAAAAA&#10;" strokecolor="black [3213]" strokeweight=".25pt">
                  <v:textbox>
                    <w:txbxContent>
                      <w:p w14:paraId="7CF1BE29" w14:textId="1C23D567" w:rsidR="00560173" w:rsidRPr="007E0E96" w:rsidRDefault="00560173" w:rsidP="007E0E96">
                        <w:pPr>
                          <w:jc w:val="center"/>
                          <w:rPr>
                            <w:lang w:val="en-GB"/>
                          </w:rPr>
                        </w:pPr>
                        <w:r>
                          <w:rPr>
                            <w:lang w:val="en-GB"/>
                          </w:rPr>
                          <w:t>Cancel</w:t>
                        </w:r>
                      </w:p>
                    </w:txbxContent>
                  </v:textbox>
                </v:shape>
                <w10:wrap type="through"/>
              </v:group>
            </w:pict>
          </mc:Fallback>
        </mc:AlternateContent>
      </w:r>
      <w:r w:rsidRPr="001C71B8">
        <w:rPr>
          <w:sz w:val="24"/>
        </w:rPr>
        <w:t>Basic Buttons:</w:t>
      </w:r>
    </w:p>
    <w:p w14:paraId="053C6FB4" w14:textId="015AF11B" w:rsidR="007E0E96" w:rsidRPr="001C71B8" w:rsidRDefault="007E0E96" w:rsidP="007E0E96">
      <w:pPr>
        <w:rPr>
          <w:sz w:val="24"/>
        </w:rPr>
      </w:pPr>
    </w:p>
    <w:p w14:paraId="7A960123" w14:textId="77777777" w:rsidR="007E0E96" w:rsidRPr="001C71B8" w:rsidRDefault="007E0E96" w:rsidP="007E0E96">
      <w:pPr>
        <w:rPr>
          <w:sz w:val="24"/>
        </w:rPr>
      </w:pPr>
    </w:p>
    <w:p w14:paraId="67B6971F" w14:textId="77777777" w:rsidR="007E0E96" w:rsidRPr="001C71B8" w:rsidRDefault="007E0E96" w:rsidP="007E0E96">
      <w:pPr>
        <w:rPr>
          <w:sz w:val="24"/>
        </w:rPr>
      </w:pPr>
    </w:p>
    <w:p w14:paraId="62D06065" w14:textId="0BB75E53" w:rsidR="007E0E96" w:rsidRPr="001C71B8" w:rsidRDefault="003013FD" w:rsidP="007E0E96">
      <w:pPr>
        <w:rPr>
          <w:sz w:val="24"/>
        </w:rPr>
      </w:pPr>
      <w:r w:rsidRPr="001C71B8">
        <w:rPr>
          <w:noProof/>
          <w:sz w:val="24"/>
          <w:lang w:val="en-GB" w:eastAsia="en-GB"/>
        </w:rPr>
        <mc:AlternateContent>
          <mc:Choice Requires="wpg">
            <w:drawing>
              <wp:anchor distT="0" distB="0" distL="114300" distR="114300" simplePos="0" relativeHeight="251710464" behindDoc="0" locked="0" layoutInCell="1" allowOverlap="1" wp14:anchorId="31197A6A" wp14:editId="71E7EED7">
                <wp:simplePos x="0" y="0"/>
                <wp:positionH relativeFrom="column">
                  <wp:posOffset>5274310</wp:posOffset>
                </wp:positionH>
                <wp:positionV relativeFrom="paragraph">
                  <wp:posOffset>114300</wp:posOffset>
                </wp:positionV>
                <wp:extent cx="1099185" cy="863600"/>
                <wp:effectExtent l="0" t="0" r="24765" b="12700"/>
                <wp:wrapThrough wrapText="bothSides">
                  <wp:wrapPolygon edited="0">
                    <wp:start x="8236" y="0"/>
                    <wp:lineTo x="6364" y="953"/>
                    <wp:lineTo x="4867" y="4288"/>
                    <wp:lineTo x="4867" y="7624"/>
                    <wp:lineTo x="0" y="14771"/>
                    <wp:lineTo x="0" y="21441"/>
                    <wp:lineTo x="21712" y="21441"/>
                    <wp:lineTo x="21712" y="14771"/>
                    <wp:lineTo x="16471" y="7624"/>
                    <wp:lineTo x="16846" y="5718"/>
                    <wp:lineTo x="14974" y="1906"/>
                    <wp:lineTo x="13102" y="0"/>
                    <wp:lineTo x="8236" y="0"/>
                  </wp:wrapPolygon>
                </wp:wrapThrough>
                <wp:docPr id="290" name="Group 290"/>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91" name="Picture 291"/>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92"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7837F086" w14:textId="633CC96D" w:rsidR="00560173" w:rsidRPr="007E0E96" w:rsidRDefault="00560173" w:rsidP="003013FD">
                              <w:pPr>
                                <w:jc w:val="center"/>
                                <w:rPr>
                                  <w:lang w:val="en-GB"/>
                                </w:rPr>
                              </w:pPr>
                              <w:r>
                                <w:rPr>
                                  <w:lang w:val="en-GB"/>
                                </w:rPr>
                                <w:t>Move Down</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31197A6A" id="Group 290" o:spid="_x0000_s1069" style="position:absolute;margin-left:415.3pt;margin-top:9pt;width:86.55pt;height:68pt;z-index:251710464;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">
                <v:shape id="Picture 291" o:spid="_x0000_s1070"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tv37EAAAA3AAAAA8AAABkcnMvZG93bnJldi54bWxEj19rwjAUxd8Fv0O4gm+a6sPYOqNsRZls&#10;T6vFvV6aa1NsbkoSa/ftl8Fgj4fz58fZ7EbbiYF8aB0rWC0zEMS10y03CqrTYfEIIkRkjZ1jUvBN&#10;AXbb6WSDuXZ3/qShjI1IIxxyVGBi7HMpQ23IYli6njh5F+ctxiR9I7XHexq3nVxn2YO02HIiGOyp&#10;MFRfy5tN3Ft7ef8Yv6ri7Vy5/dCZa+FflZrPxpdnEJHG+B/+ax+1gvXTCn7PpCMgt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6tv37EAAAA3AAAAA8AAAAAAAAAAAAAAAAA&#10;nwIAAGRycy9kb3ducmV2LnhtbFBLBQYAAAAABAAEAPcAAACQAwAAAAA=&#10;" strokeweight=".25pt">
                  <v:imagedata r:id="rId57" o:title=""/>
                  <v:path arrowok="t"/>
                </v:shape>
                <v:shape id="_x0000_s1071"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1H0cYA&#10;AADcAAAADwAAAGRycy9kb3ducmV2LnhtbESPQWvCQBSE74X+h+UVvDWbRiwa3YRSCPYialr0+sg+&#10;k9Ds25jdavz3bqHQ4zAz3zCrfDSduNDgWssKXqIYBHFldcu1gq/P4nkOwnlkjZ1lUnAjB3n2+LDC&#10;VNsr7+lS+loECLsUFTTe96mUrmrIoItsTxy8kx0M+iCHWuoBrwFuOpnE8as02HJYaLCn94aq7/LH&#10;KJgeDtvtZl20x9nZT3dmdyvWs1KpydP4tgThafT/4b/2h1aQLBL4PROOgM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Z1H0cYAAADcAAAADwAAAAAAAAAAAAAAAACYAgAAZHJz&#10;L2Rvd25yZXYueG1sUEsFBgAAAAAEAAQA9QAAAIsDAAAAAA==&#10;" strokecolor="black [3213]" strokeweight=".25pt">
                  <v:textbox>
                    <w:txbxContent>
                      <w:p w14:paraId="7837F086" w14:textId="633CC96D" w:rsidR="00560173" w:rsidRPr="007E0E96" w:rsidRDefault="00560173" w:rsidP="003013FD">
                        <w:pPr>
                          <w:jc w:val="center"/>
                          <w:rPr>
                            <w:lang w:val="en-GB"/>
                          </w:rPr>
                        </w:pPr>
                        <w:r>
                          <w:rPr>
                            <w:lang w:val="en-GB"/>
                          </w:rPr>
                          <w:t>Move Down</w:t>
                        </w:r>
                      </w:p>
                    </w:txbxContent>
                  </v:textbox>
                </v:shape>
                <w10:wrap type="through"/>
              </v:group>
            </w:pict>
          </mc:Fallback>
        </mc:AlternateContent>
      </w:r>
      <w:r w:rsidRPr="001C71B8">
        <w:rPr>
          <w:noProof/>
          <w:sz w:val="24"/>
          <w:lang w:val="en-GB" w:eastAsia="en-GB"/>
        </w:rPr>
        <mc:AlternateContent>
          <mc:Choice Requires="wpg">
            <w:drawing>
              <wp:anchor distT="0" distB="0" distL="114300" distR="114300" simplePos="0" relativeHeight="251706368" behindDoc="0" locked="0" layoutInCell="1" allowOverlap="1" wp14:anchorId="71374510" wp14:editId="226A3AB5">
                <wp:simplePos x="0" y="0"/>
                <wp:positionH relativeFrom="column">
                  <wp:posOffset>4049395</wp:posOffset>
                </wp:positionH>
                <wp:positionV relativeFrom="paragraph">
                  <wp:posOffset>110490</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84" name="Group 284"/>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85" name="Picture 285"/>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86"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31D4517D" w14:textId="683D32A5" w:rsidR="00560173" w:rsidRPr="007E0E96" w:rsidRDefault="00560173" w:rsidP="003013FD">
                              <w:pPr>
                                <w:jc w:val="center"/>
                                <w:rPr>
                                  <w:lang w:val="en-GB"/>
                                </w:rPr>
                              </w:pPr>
                              <w:r>
                                <w:rPr>
                                  <w:lang w:val="en-GB"/>
                                </w:rPr>
                                <w:t>Move Up</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1374510" id="Group 284" o:spid="_x0000_s1072" style="position:absolute;margin-left:318.85pt;margin-top:8.7pt;width:86.55pt;height:68pt;z-index:251706368;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">
                <v:shape id="Picture 285" o:spid="_x0000_s1073"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SG7jDAAAA3AAAAA8AAABkcnMvZG93bnJldi54bWxEj0GLwjAUhO+C/yE8YW+aKijSNYoKguxJ&#10;24J7fDRvm7LNS2mi7f77jSB4HGbmG2azG2wjHtT52rGC+SwBQVw6XXOloMhP0zUIH5A1No5JwR95&#10;2G3How2m2vV8pUcWKhEh7FNUYEJoUyl9aciin7mWOHo/rrMYouwqqTvsI9w2cpEkK2mx5rhgsKWj&#10;ofI3u1sF2dfSfpeHeS5XSd/X+c1ciuKq1Mdk2H+CCDSEd/jVPmsFi/USnmfiEZDb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tIbuMMAAADcAAAADwAAAAAAAAAAAAAAAACf&#10;AgAAZHJzL2Rvd25yZXYueG1sUEsFBgAAAAAEAAQA9wAAAI8DAAAAAA==&#10;" strokeweight=".25pt">
                  <v:imagedata r:id="rId59" o:title=""/>
                  <v:path arrowok="t"/>
                </v:shape>
                <v:shape id="_x0000_s1074"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XD8UA&#10;AADcAAAADwAAAGRycy9kb3ducmV2LnhtbESPQWvCQBSE7wX/w/KE3upGJSKpGxEh2EvRRrHXR/Y1&#10;Cc2+jdmtSf59t1DwOMzMN8xmO5hG3KlztWUF81kEgriwuuZSweWcvaxBOI+ssbFMCkZysE0nTxtM&#10;tO35g+65L0WAsEtQQeV9m0jpiooMupltiYP3ZTuDPsiulLrDPsBNIxdRtJIGaw4LFba0r6j4zn+M&#10;guX1ejy+H7L6M7755cmcxuwQ50o9T4fdKwhPg3+E/9tvWsFivYK/M+EI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f9cPxQAAANwAAAAPAAAAAAAAAAAAAAAAAJgCAABkcnMv&#10;ZG93bnJldi54bWxQSwUGAAAAAAQABAD1AAAAigMAAAAA&#10;" strokecolor="black [3213]" strokeweight=".25pt">
                  <v:textbox>
                    <w:txbxContent>
                      <w:p w14:paraId="31D4517D" w14:textId="683D32A5" w:rsidR="00560173" w:rsidRPr="007E0E96" w:rsidRDefault="00560173" w:rsidP="003013FD">
                        <w:pPr>
                          <w:jc w:val="center"/>
                          <w:rPr>
                            <w:lang w:val="en-GB"/>
                          </w:rPr>
                        </w:pPr>
                        <w:r>
                          <w:rPr>
                            <w:lang w:val="en-GB"/>
                          </w:rPr>
                          <w:t>Move Up</w:t>
                        </w:r>
                      </w:p>
                    </w:txbxContent>
                  </v:textbox>
                </v:shape>
                <w10:wrap type="through"/>
              </v:group>
            </w:pict>
          </mc:Fallback>
        </mc:AlternateContent>
      </w:r>
      <w:r w:rsidRPr="001C71B8">
        <w:rPr>
          <w:noProof/>
          <w:sz w:val="24"/>
          <w:lang w:val="en-GB" w:eastAsia="en-GB"/>
        </w:rPr>
        <mc:AlternateContent>
          <mc:Choice Requires="wpg">
            <w:drawing>
              <wp:anchor distT="0" distB="0" distL="114300" distR="114300" simplePos="0" relativeHeight="251704320" behindDoc="0" locked="0" layoutInCell="1" allowOverlap="1" wp14:anchorId="65B36EDD" wp14:editId="14AA4057">
                <wp:simplePos x="0" y="0"/>
                <wp:positionH relativeFrom="column">
                  <wp:posOffset>2830830</wp:posOffset>
                </wp:positionH>
                <wp:positionV relativeFrom="paragraph">
                  <wp:posOffset>110490</wp:posOffset>
                </wp:positionV>
                <wp:extent cx="1099185" cy="863600"/>
                <wp:effectExtent l="0" t="0" r="24765" b="12700"/>
                <wp:wrapThrough wrapText="bothSides">
                  <wp:wrapPolygon edited="0">
                    <wp:start x="8236" y="0"/>
                    <wp:lineTo x="6364" y="953"/>
                    <wp:lineTo x="4867" y="4288"/>
                    <wp:lineTo x="4867" y="7624"/>
                    <wp:lineTo x="0" y="14771"/>
                    <wp:lineTo x="0" y="21441"/>
                    <wp:lineTo x="21712" y="21441"/>
                    <wp:lineTo x="21712" y="14771"/>
                    <wp:lineTo x="16471" y="7624"/>
                    <wp:lineTo x="16846" y="5718"/>
                    <wp:lineTo x="14974" y="1906"/>
                    <wp:lineTo x="13102" y="0"/>
                    <wp:lineTo x="8236" y="0"/>
                  </wp:wrapPolygon>
                </wp:wrapThrough>
                <wp:docPr id="281" name="Group 281"/>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82" name="Picture 282"/>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83"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18B4E22D" w14:textId="478FA658" w:rsidR="00560173" w:rsidRPr="007E0E96" w:rsidRDefault="00560173" w:rsidP="003013FD">
                              <w:pPr>
                                <w:jc w:val="center"/>
                                <w:rPr>
                                  <w:lang w:val="en-GB"/>
                                </w:rPr>
                              </w:pPr>
                              <w:r>
                                <w:rPr>
                                  <w:lang w:val="en-GB"/>
                                </w:rPr>
                                <w:t>Move Right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65B36EDD" id="Group 281" o:spid="_x0000_s1075" style="position:absolute;margin-left:222.9pt;margin-top:8.7pt;width:86.55pt;height:68pt;z-index:251704320;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">
                <v:shape id="Picture 282" o:spid="_x0000_s1076"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I40fFAAAA3AAAAA8AAABkcnMvZG93bnJldi54bWxEj0FrwkAUhO9C/8PyCt5004gSUjdSCxVR&#10;KG1i74/saxKafRuzG03/fVcoeBxm5htmvRlNKy7Uu8aygqd5BIK4tLrhSsGpeJslIJxH1thaJgW/&#10;5GCTPUzWmGp75U+65L4SAcIuRQW1910qpStrMujmtiMO3rftDfog+0rqHq8BbloZR9FKGmw4LNTY&#10;0WtN5U8+GAWH4aNYvp9xmy+Op9UXnXdFsY2Vmj6OL88gPI3+Hv5v77WCOInhdiYcAZn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CONHxQAAANwAAAAPAAAAAAAAAAAAAAAA&#10;AJ8CAABkcnMvZG93bnJldi54bWxQSwUGAAAAAAQABAD3AAAAkQMAAAAA&#10;" strokeweight=".25pt">
                  <v:imagedata r:id="rId61" o:title=""/>
                  <v:path arrowok="t"/>
                </v:shape>
                <v:shape id="_x0000_s1077"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h0l8QA&#10;AADcAAAADwAAAGRycy9kb3ducmV2LnhtbESPQYvCMBSE74L/IbwFb5quxUWqUUQoehHdurjXR/Ns&#10;i81Lt8lq/fdGEDwOM/MNM192phZXal1lWcHnKAJBnFtdcaHg55gOpyCcR9ZYWyYFd3KwXPR7c0y0&#10;vfE3XTNfiABhl6CC0vsmkdLlJRl0I9sQB+9sW4M+yLaQusVbgJtajqPoSxqsOCyU2NC6pPyS/RsF&#10;8em03+82afU7+fPxwRzu6WaSKTX46FYzEJ46/w6/2lutYDyN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IdJfEAAAA3AAAAA8AAAAAAAAAAAAAAAAAmAIAAGRycy9k&#10;b3ducmV2LnhtbFBLBQYAAAAABAAEAPUAAACJAwAAAAA=&#10;" strokecolor="black [3213]" strokeweight=".25pt">
                  <v:textbox>
                    <w:txbxContent>
                      <w:p w14:paraId="18B4E22D" w14:textId="478FA658" w:rsidR="00560173" w:rsidRPr="007E0E96" w:rsidRDefault="00560173" w:rsidP="003013FD">
                        <w:pPr>
                          <w:jc w:val="center"/>
                          <w:rPr>
                            <w:lang w:val="en-GB"/>
                          </w:rPr>
                        </w:pPr>
                        <w:r>
                          <w:rPr>
                            <w:lang w:val="en-GB"/>
                          </w:rPr>
                          <w:t>Move Right</w:t>
                        </w:r>
                      </w:p>
                    </w:txbxContent>
                  </v:textbox>
                </v:shape>
                <w10:wrap type="through"/>
              </v:group>
            </w:pict>
          </mc:Fallback>
        </mc:AlternateContent>
      </w:r>
      <w:r w:rsidRPr="001C71B8">
        <w:rPr>
          <w:noProof/>
          <w:sz w:val="24"/>
          <w:lang w:val="en-GB" w:eastAsia="en-GB"/>
        </w:rPr>
        <mc:AlternateContent>
          <mc:Choice Requires="wpg">
            <w:drawing>
              <wp:anchor distT="0" distB="0" distL="114300" distR="114300" simplePos="0" relativeHeight="251701248" behindDoc="0" locked="0" layoutInCell="1" allowOverlap="1" wp14:anchorId="7FA3FFD3" wp14:editId="70604C1B">
                <wp:simplePos x="0" y="0"/>
                <wp:positionH relativeFrom="column">
                  <wp:posOffset>400050</wp:posOffset>
                </wp:positionH>
                <wp:positionV relativeFrom="paragraph">
                  <wp:posOffset>114300</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75" name="Group 275"/>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76" name="Picture 276"/>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77"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385ED34A" w14:textId="1A3FF521" w:rsidR="00560173" w:rsidRPr="007E0E96" w:rsidRDefault="00560173" w:rsidP="003013FD">
                              <w:pPr>
                                <w:jc w:val="center"/>
                                <w:rPr>
                                  <w:lang w:val="en-GB"/>
                                </w:rPr>
                              </w:pPr>
                              <w:r>
                                <w:rPr>
                                  <w:lang w:val="en-GB"/>
                                </w:rPr>
                                <w:t>Upgrade</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FA3FFD3" id="Group 275" o:spid="_x0000_s1078" style="position:absolute;margin-left:31.5pt;margin-top:9pt;width:86.55pt;height:68pt;z-index:251701248;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">
                <v:shape id="Picture 276" o:spid="_x0000_s1079"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JTh7FAAAA3AAAAA8AAABkcnMvZG93bnJldi54bWxEj1FLAzEQhN+F/oewgi9icy1S5dq0FMFS&#10;8EGs/QHby3p37WVzJNvm9NcbQejjMDPfMIvV4Dp1oRBbzwYm4wIUceVty7WB/efrwzOoKMgWO89k&#10;4JsirJajmwWW1if+oMtOapUhHEs00Ij0pdaxashhHPueOHtfPjiULEOtbcCU4a7T06KYaYct54UG&#10;e3ppqDrtzs6ApMNx/7OVI6Z7ayenx7f3tAnG3N0O6zkooUGu4f/21hqYPs3g70w+Anr5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yU4exQAAANwAAAAPAAAAAAAAAAAAAAAA&#10;AJ8CAABkcnMvZG93bnJldi54bWxQSwUGAAAAAAQABAD3AAAAkQMAAAAA&#10;" strokeweight=".25pt">
                  <v:imagedata r:id="rId63" o:title=""/>
                  <v:path arrowok="t"/>
                </v:shape>
                <v:shape id="_x0000_s1080"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YCs8UA&#10;AADcAAAADwAAAGRycy9kb3ducmV2LnhtbESPT4vCMBTE7wt+h/AEb2uq4h+6RpGFohdRq7jXR/O2&#10;Ldu8dJuo9dsbQfA4zMxvmPmyNZW4UuNKywoG/QgEcWZ1ybmC0zH5nIFwHlljZZkU3MnBctH5mGOs&#10;7Y0PdE19LgKEXYwKCu/rWEqXFWTQ9W1NHLxf2xj0QTa51A3eAtxUchhFE2mw5LBQYE3fBWV/6cUo&#10;GJ3Pu912nZQ/438/2pv9PVmPU6V63Xb1BcJT69/hV3ujFQynU3ieCUd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5gKzxQAAANwAAAAPAAAAAAAAAAAAAAAAAJgCAABkcnMv&#10;ZG93bnJldi54bWxQSwUGAAAAAAQABAD1AAAAigMAAAAA&#10;" strokecolor="black [3213]" strokeweight=".25pt">
                  <v:textbox>
                    <w:txbxContent>
                      <w:p w14:paraId="385ED34A" w14:textId="1A3FF521" w:rsidR="00560173" w:rsidRPr="007E0E96" w:rsidRDefault="00560173" w:rsidP="003013FD">
                        <w:pPr>
                          <w:jc w:val="center"/>
                          <w:rPr>
                            <w:lang w:val="en-GB"/>
                          </w:rPr>
                        </w:pPr>
                        <w:r>
                          <w:rPr>
                            <w:lang w:val="en-GB"/>
                          </w:rPr>
                          <w:t>Upgrade</w:t>
                        </w:r>
                      </w:p>
                    </w:txbxContent>
                  </v:textbox>
                </v:shape>
                <w10:wrap type="through"/>
              </v:group>
            </w:pict>
          </mc:Fallback>
        </mc:AlternateContent>
      </w:r>
      <w:r w:rsidRPr="001C71B8">
        <w:rPr>
          <w:noProof/>
          <w:sz w:val="24"/>
          <w:lang w:val="en-GB" w:eastAsia="en-GB"/>
        </w:rPr>
        <mc:AlternateContent>
          <mc:Choice Requires="wpg">
            <w:drawing>
              <wp:anchor distT="0" distB="0" distL="114300" distR="114300" simplePos="0" relativeHeight="251702272" behindDoc="0" locked="0" layoutInCell="1" allowOverlap="1" wp14:anchorId="23DD9754" wp14:editId="395498F3">
                <wp:simplePos x="0" y="0"/>
                <wp:positionH relativeFrom="column">
                  <wp:posOffset>1619250</wp:posOffset>
                </wp:positionH>
                <wp:positionV relativeFrom="paragraph">
                  <wp:posOffset>114300</wp:posOffset>
                </wp:positionV>
                <wp:extent cx="1099185" cy="863600"/>
                <wp:effectExtent l="0" t="0" r="24765" b="12700"/>
                <wp:wrapThrough wrapText="bothSides">
                  <wp:wrapPolygon edited="0">
                    <wp:start x="8236" y="0"/>
                    <wp:lineTo x="6364" y="1906"/>
                    <wp:lineTo x="4867" y="4765"/>
                    <wp:lineTo x="4867" y="7624"/>
                    <wp:lineTo x="0" y="14771"/>
                    <wp:lineTo x="0" y="21441"/>
                    <wp:lineTo x="21712" y="21441"/>
                    <wp:lineTo x="21712" y="14771"/>
                    <wp:lineTo x="16471" y="7624"/>
                    <wp:lineTo x="16846" y="5718"/>
                    <wp:lineTo x="14974" y="1906"/>
                    <wp:lineTo x="13102" y="0"/>
                    <wp:lineTo x="8236" y="0"/>
                  </wp:wrapPolygon>
                </wp:wrapThrough>
                <wp:docPr id="278" name="Group 278"/>
                <wp:cNvGraphicFramePr/>
                <a:graphic xmlns:a="http://schemas.openxmlformats.org/drawingml/2006/main">
                  <a:graphicData uri="http://schemas.microsoft.com/office/word/2010/wordprocessingGroup">
                    <wpg:wgp>
                      <wpg:cNvGrpSpPr/>
                      <wpg:grpSpPr>
                        <a:xfrm>
                          <a:off x="0" y="0"/>
                          <a:ext cx="1099185" cy="863600"/>
                          <a:chOff x="0" y="72065"/>
                          <a:chExt cx="1099185" cy="863852"/>
                        </a:xfrm>
                      </wpg:grpSpPr>
                      <pic:pic xmlns:pic="http://schemas.openxmlformats.org/drawingml/2006/picture">
                        <pic:nvPicPr>
                          <pic:cNvPr id="279" name="Picture 279"/>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279505" y="72065"/>
                            <a:ext cx="537378" cy="537535"/>
                          </a:xfrm>
                          <a:prstGeom prst="rect">
                            <a:avLst/>
                          </a:prstGeom>
                          <a:ln w="3175">
                            <a:noFill/>
                          </a:ln>
                        </pic:spPr>
                      </pic:pic>
                      <wps:wsp>
                        <wps:cNvPr id="280" name="Text Box 2"/>
                        <wps:cNvSpPr txBox="1">
                          <a:spLocks noChangeArrowheads="1"/>
                        </wps:cNvSpPr>
                        <wps:spPr bwMode="auto">
                          <a:xfrm>
                            <a:off x="0" y="669282"/>
                            <a:ext cx="1099185" cy="266635"/>
                          </a:xfrm>
                          <a:prstGeom prst="rect">
                            <a:avLst/>
                          </a:prstGeom>
                          <a:solidFill>
                            <a:srgbClr val="FFFFFF"/>
                          </a:solidFill>
                          <a:ln w="3175">
                            <a:solidFill>
                              <a:schemeClr val="tx1"/>
                            </a:solidFill>
                            <a:miter lim="800000"/>
                            <a:headEnd/>
                            <a:tailEnd/>
                          </a:ln>
                        </wps:spPr>
                        <wps:txbx>
                          <w:txbxContent>
                            <w:p w14:paraId="28DC8FB5" w14:textId="2D5049F3" w:rsidR="00560173" w:rsidRPr="007E0E96" w:rsidRDefault="00560173" w:rsidP="003013FD">
                              <w:pPr>
                                <w:jc w:val="center"/>
                                <w:rPr>
                                  <w:lang w:val="en-GB"/>
                                </w:rPr>
                              </w:pPr>
                              <w:r>
                                <w:rPr>
                                  <w:lang w:val="en-GB"/>
                                </w:rPr>
                                <w:t>Move Left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23DD9754" id="Group 278" o:spid="_x0000_s1081" style="position:absolute;margin-left:127.5pt;margin-top:9pt;width:86.55pt;height:68pt;z-index:251702272;mso-height-relative:margin" coordorigin=",720" coordsize="10991,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">
                <v:shape id="Picture 279" o:spid="_x0000_s1082" type="#_x0000_t75" style="position:absolute;left:2795;top:720;width:5373;height:53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GY/rFAAAA3AAAAA8AAABkcnMvZG93bnJldi54bWxEj1trwkAUhN8L/oflFHyrm0bwEl3FFgV9&#10;KOLt/Zg9JsHs2ZhdTfz3bqHQx2FmvmGm89aU4kG1Kywr+OxFIIhTqwvOFBwPq48RCOeRNZaWScGT&#10;HMxnnbcpJto2vKPH3mciQNglqCD3vkqkdGlOBl3PVsTBu9jaoA+yzqSusQlwU8o4igbSYMFhIceK&#10;vnNKr/u7UXA7N5utGfyc+sfl8Ot2ryhOL6RU971dTEB4av1/+K+91gri4Rh+z4QjIGc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JBmP6xQAAANwAAAAPAAAAAAAAAAAAAAAA&#10;AJ8CAABkcnMvZG93bnJldi54bWxQSwUGAAAAAAQABAD3AAAAkQMAAAAA&#10;" strokeweight=".25pt">
                  <v:imagedata r:id="rId65" o:title=""/>
                  <v:path arrowok="t"/>
                </v:shape>
                <v:shape id="_x0000_s1083" type="#_x0000_t202" style="position:absolute;top:6692;width:1099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rq4MIA&#10;AADcAAAADwAAAGRycy9kb3ducmV2LnhtbERPTYvCMBC9C/sfwix403QVRappWRaKXkSti3sdmrEt&#10;20xqE7X+e3MQPD7e9yrtTSNu1LnasoKvcQSCuLC65lLB7zEbLUA4j6yxsUwKHuQgTT4GK4y1vfOB&#10;brkvRQhhF6OCyvs2ltIVFRl0Y9sSB+5sO4M+wK6UusN7CDeNnETRXBqsOTRU2NJPRcV/fjUKpqfT&#10;brddZ/Xf7OKne7N/ZOtZrtTws/9egvDU+7f45d5oBZNFmB/OhCMgk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2urgwgAAANwAAAAPAAAAAAAAAAAAAAAAAJgCAABkcnMvZG93&#10;bnJldi54bWxQSwUGAAAAAAQABAD1AAAAhwMAAAAA&#10;" strokecolor="black [3213]" strokeweight=".25pt">
                  <v:textbox>
                    <w:txbxContent>
                      <w:p w14:paraId="28DC8FB5" w14:textId="2D5049F3" w:rsidR="00560173" w:rsidRPr="007E0E96" w:rsidRDefault="00560173" w:rsidP="003013FD">
                        <w:pPr>
                          <w:jc w:val="center"/>
                          <w:rPr>
                            <w:lang w:val="en-GB"/>
                          </w:rPr>
                        </w:pPr>
                        <w:r>
                          <w:rPr>
                            <w:lang w:val="en-GB"/>
                          </w:rPr>
                          <w:t>Move Left</w:t>
                        </w:r>
                      </w:p>
                    </w:txbxContent>
                  </v:textbox>
                </v:shape>
                <w10:wrap type="through"/>
              </v:group>
            </w:pict>
          </mc:Fallback>
        </mc:AlternateContent>
      </w:r>
    </w:p>
    <w:p w14:paraId="6F0EDE40" w14:textId="303F96EB" w:rsidR="007E0E96" w:rsidRPr="001C71B8" w:rsidRDefault="007E0E96" w:rsidP="007E0E96">
      <w:pPr>
        <w:rPr>
          <w:sz w:val="24"/>
        </w:rPr>
      </w:pPr>
    </w:p>
    <w:p w14:paraId="28713C1B" w14:textId="181F994D" w:rsidR="007E0E96" w:rsidRPr="001C71B8" w:rsidRDefault="007E0E96" w:rsidP="007E0E96">
      <w:pPr>
        <w:rPr>
          <w:sz w:val="24"/>
        </w:rPr>
      </w:pPr>
    </w:p>
    <w:p w14:paraId="7DCA6959" w14:textId="77777777" w:rsidR="00EA1696" w:rsidRPr="001C71B8" w:rsidRDefault="00EA1696" w:rsidP="004D1D46">
      <w:pPr>
        <w:rPr>
          <w:sz w:val="24"/>
        </w:rPr>
      </w:pPr>
    </w:p>
    <w:p w14:paraId="09FE6BD5" w14:textId="77777777" w:rsidR="007E0E96" w:rsidRPr="001C71B8" w:rsidRDefault="007E0E96" w:rsidP="004D1D46">
      <w:pPr>
        <w:rPr>
          <w:sz w:val="24"/>
        </w:rPr>
      </w:pPr>
    </w:p>
    <w:p w14:paraId="486FABF9" w14:textId="77777777" w:rsidR="003013FD" w:rsidRPr="001C71B8" w:rsidRDefault="003013FD" w:rsidP="004D1D46">
      <w:pPr>
        <w:rPr>
          <w:sz w:val="24"/>
        </w:rPr>
      </w:pPr>
    </w:p>
    <w:p w14:paraId="7F2547B8" w14:textId="77777777" w:rsidR="003013FD" w:rsidRPr="001C71B8" w:rsidRDefault="003013FD" w:rsidP="004D1D46">
      <w:pPr>
        <w:rPr>
          <w:sz w:val="24"/>
        </w:rPr>
      </w:pPr>
    </w:p>
    <w:p w14:paraId="2A9F8D2F" w14:textId="77777777" w:rsidR="007E0E96" w:rsidRPr="001C71B8" w:rsidRDefault="007E0E96" w:rsidP="007E0E96">
      <w:pPr>
        <w:pStyle w:val="Heading1"/>
        <w:numPr>
          <w:ilvl w:val="0"/>
          <w:numId w:val="14"/>
        </w:numPr>
        <w:ind w:left="426"/>
        <w:rPr>
          <w:sz w:val="40"/>
        </w:rPr>
      </w:pPr>
      <w:bookmarkStart w:id="14" w:name="_Toc445480920"/>
      <w:r w:rsidRPr="001C71B8">
        <w:rPr>
          <w:sz w:val="40"/>
        </w:rPr>
        <w:t>Currencies</w:t>
      </w:r>
      <w:bookmarkEnd w:id="14"/>
    </w:p>
    <w:p w14:paraId="563F5E1E" w14:textId="3E096898" w:rsidR="007E0E96" w:rsidRPr="001C71B8" w:rsidRDefault="007E0E96" w:rsidP="00B73F6C">
      <w:pPr>
        <w:pStyle w:val="ListParagraph"/>
        <w:numPr>
          <w:ilvl w:val="0"/>
          <w:numId w:val="15"/>
        </w:numPr>
        <w:rPr>
          <w:sz w:val="24"/>
        </w:rPr>
      </w:pPr>
      <w:r w:rsidRPr="001C71B8">
        <w:rPr>
          <w:sz w:val="24"/>
        </w:rPr>
        <w:t>Two currencies:</w:t>
      </w:r>
    </w:p>
    <w:p w14:paraId="7E978B26" w14:textId="77777777" w:rsidR="007E0E96" w:rsidRPr="001C71B8" w:rsidRDefault="007E0E96" w:rsidP="007E0E96">
      <w:pPr>
        <w:pStyle w:val="ListParagraph"/>
        <w:rPr>
          <w:sz w:val="14"/>
        </w:rPr>
      </w:pPr>
    </w:p>
    <w:p w14:paraId="0265A2A6" w14:textId="2A083C24" w:rsidR="007E0E96" w:rsidRPr="001C71B8" w:rsidRDefault="007E0E96" w:rsidP="007E0E96">
      <w:pPr>
        <w:pStyle w:val="ListParagraph"/>
        <w:rPr>
          <w:sz w:val="24"/>
        </w:rPr>
      </w:pPr>
      <w:r w:rsidRPr="001C71B8">
        <w:rPr>
          <w:noProof/>
          <w:sz w:val="24"/>
          <w:lang w:val="en-GB" w:eastAsia="en-GB"/>
        </w:rPr>
        <mc:AlternateContent>
          <mc:Choice Requires="wpg">
            <w:drawing>
              <wp:anchor distT="0" distB="0" distL="114300" distR="114300" simplePos="0" relativeHeight="251688960" behindDoc="0" locked="0" layoutInCell="1" allowOverlap="1" wp14:anchorId="49F8C303" wp14:editId="1B7DA401">
                <wp:simplePos x="0" y="0"/>
                <wp:positionH relativeFrom="column">
                  <wp:posOffset>459105</wp:posOffset>
                </wp:positionH>
                <wp:positionV relativeFrom="paragraph">
                  <wp:posOffset>55880</wp:posOffset>
                </wp:positionV>
                <wp:extent cx="1333500" cy="1276350"/>
                <wp:effectExtent l="0" t="0" r="19050" b="19050"/>
                <wp:wrapThrough wrapText="bothSides">
                  <wp:wrapPolygon edited="0">
                    <wp:start x="6480" y="0"/>
                    <wp:lineTo x="5246" y="4836"/>
                    <wp:lineTo x="5863" y="10316"/>
                    <wp:lineTo x="0" y="15152"/>
                    <wp:lineTo x="0" y="21600"/>
                    <wp:lineTo x="21600" y="21600"/>
                    <wp:lineTo x="21600" y="15152"/>
                    <wp:lineTo x="15120" y="10316"/>
                    <wp:lineTo x="15737" y="2901"/>
                    <wp:lineTo x="13577" y="322"/>
                    <wp:lineTo x="11109" y="0"/>
                    <wp:lineTo x="6480" y="0"/>
                  </wp:wrapPolygon>
                </wp:wrapThrough>
                <wp:docPr id="230" name="Group 230"/>
                <wp:cNvGraphicFramePr/>
                <a:graphic xmlns:a="http://schemas.openxmlformats.org/drawingml/2006/main">
                  <a:graphicData uri="http://schemas.microsoft.com/office/word/2010/wordprocessingGroup">
                    <wpg:wgp>
                      <wpg:cNvGrpSpPr/>
                      <wpg:grpSpPr>
                        <a:xfrm>
                          <a:off x="0" y="0"/>
                          <a:ext cx="1333500" cy="1276350"/>
                          <a:chOff x="1520" y="140801"/>
                          <a:chExt cx="1099185" cy="982018"/>
                        </a:xfrm>
                      </wpg:grpSpPr>
                      <pic:pic xmlns:pic="http://schemas.openxmlformats.org/drawingml/2006/picture">
                        <pic:nvPicPr>
                          <pic:cNvPr id="231" name="Picture 231"/>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296419" y="140801"/>
                            <a:ext cx="488963" cy="605032"/>
                          </a:xfrm>
                          <a:prstGeom prst="rect">
                            <a:avLst/>
                          </a:prstGeom>
                          <a:ln w="3175">
                            <a:noFill/>
                          </a:ln>
                        </pic:spPr>
                      </pic:pic>
                      <wps:wsp>
                        <wps:cNvPr id="232" name="Text Box 2"/>
                        <wps:cNvSpPr txBox="1">
                          <a:spLocks noChangeArrowheads="1"/>
                        </wps:cNvSpPr>
                        <wps:spPr bwMode="auto">
                          <a:xfrm>
                            <a:off x="1520" y="827586"/>
                            <a:ext cx="1099185" cy="295233"/>
                          </a:xfrm>
                          <a:prstGeom prst="rect">
                            <a:avLst/>
                          </a:prstGeom>
                          <a:solidFill>
                            <a:srgbClr val="FFFFFF"/>
                          </a:solidFill>
                          <a:ln w="3175">
                            <a:solidFill>
                              <a:schemeClr val="tx1"/>
                            </a:solidFill>
                            <a:miter lim="800000"/>
                            <a:headEnd/>
                            <a:tailEnd/>
                          </a:ln>
                        </wps:spPr>
                        <wps:txbx>
                          <w:txbxContent>
                            <w:p w14:paraId="45DF1DCD" w14:textId="601F852B" w:rsidR="00560173" w:rsidRPr="007E0E96" w:rsidRDefault="00560173" w:rsidP="007E0E96">
                              <w:pPr>
                                <w:spacing w:line="720" w:lineRule="auto"/>
                                <w:jc w:val="center"/>
                                <w:rPr>
                                  <w:lang w:val="en-GB"/>
                                </w:rPr>
                              </w:pPr>
                              <w:r>
                                <w:rPr>
                                  <w:lang w:val="en-GB"/>
                                </w:rPr>
                                <w:t>Popcorn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9F8C303" id="Group 230" o:spid="_x0000_s1084" style="position:absolute;left:0;text-align:left;margin-left:36.15pt;margin-top:4.4pt;width:105pt;height:100.5pt;z-index:251688960;mso-width-relative:margin;mso-height-relative:margin" coordorigin="15,1408" coordsize="10991,9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">
                <v:shape id="Picture 231" o:spid="_x0000_s1085" type="#_x0000_t75" style="position:absolute;left:2964;top:1408;width:4889;height:6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9H8LEAAAA3AAAAA8AAABkcnMvZG93bnJldi54bWxEj0FrwkAUhO8F/8PyBG91o9IiMRsJghpK&#10;L1Xp+TX7TILZtyG7muiv7xYKHoeZ+YZJ1oNpxI06V1tWMJtGIIgLq2suFZyO29clCOeRNTaWScGd&#10;HKzT0UuCsbY9f9Ht4EsRIOxiVFB538ZSuqIig25qW+LgnW1n0AfZlVJ32Ae4aeQ8it6lwZrDQoUt&#10;bSoqLoerUfCWZ49Abz533x8/bltIvmSnvVKT8ZCtQHga/DP83861gvliBn9nwhGQ6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c9H8LEAAAA3AAAAA8AAAAAAAAAAAAAAAAA&#10;nwIAAGRycy9kb3ducmV2LnhtbFBLBQYAAAAABAAEAPcAAACQAwAAAAA=&#10;" strokeweight=".25pt">
                  <v:imagedata r:id="rId67" o:title=""/>
                  <v:path arrowok="t"/>
                </v:shape>
                <v:shape id="_x0000_s1086" type="#_x0000_t202" style="position:absolute;left:15;top:8275;width:10992;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Y68UA&#10;AADcAAAADwAAAGRycy9kb3ducmV2LnhtbESPQWvCQBSE7wX/w/KE3urGBEuJbkIRgr2INi32+sg+&#10;k9Ds25hdNf57t1DwOMzMN8wqH00nLjS41rKC+SwCQVxZ3XKt4PureHkD4Tyyxs4yKbiRgzybPK0w&#10;1fbKn3QpfS0ChF2KChrv+1RKVzVk0M1sTxy8ox0M+iCHWuoBrwFuOhlH0as02HJYaLCndUPVb3k2&#10;CpLDYbfbbor2Z3Hyyd7sb8VmUSr1PB3flyA8jf4R/m9/aAVxEsPfmXAEZH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xjrxQAAANwAAAAPAAAAAAAAAAAAAAAAAJgCAABkcnMv&#10;ZG93bnJldi54bWxQSwUGAAAAAAQABAD1AAAAigMAAAAA&#10;" strokecolor="black [3213]" strokeweight=".25pt">
                  <v:textbox>
                    <w:txbxContent>
                      <w:p w14:paraId="45DF1DCD" w14:textId="601F852B" w:rsidR="00560173" w:rsidRPr="007E0E96" w:rsidRDefault="00560173" w:rsidP="007E0E96">
                        <w:pPr>
                          <w:spacing w:line="720" w:lineRule="auto"/>
                          <w:jc w:val="center"/>
                          <w:rPr>
                            <w:lang w:val="en-GB"/>
                          </w:rPr>
                        </w:pPr>
                        <w:r>
                          <w:rPr>
                            <w:lang w:val="en-GB"/>
                          </w:rPr>
                          <w:t>Popcorn</w:t>
                        </w:r>
                      </w:p>
                    </w:txbxContent>
                  </v:textbox>
                </v:shape>
                <w10:wrap type="through"/>
              </v:group>
            </w:pict>
          </mc:Fallback>
        </mc:AlternateContent>
      </w:r>
      <w:r w:rsidRPr="001C71B8">
        <w:rPr>
          <w:noProof/>
          <w:sz w:val="24"/>
          <w:lang w:val="en-GB" w:eastAsia="en-GB"/>
        </w:rPr>
        <mc:AlternateContent>
          <mc:Choice Requires="wpg">
            <w:drawing>
              <wp:anchor distT="0" distB="0" distL="114300" distR="114300" simplePos="0" relativeHeight="251691008" behindDoc="0" locked="0" layoutInCell="1" allowOverlap="1" wp14:anchorId="69B13210" wp14:editId="0827D8ED">
                <wp:simplePos x="0" y="0"/>
                <wp:positionH relativeFrom="column">
                  <wp:posOffset>1945005</wp:posOffset>
                </wp:positionH>
                <wp:positionV relativeFrom="paragraph">
                  <wp:posOffset>55245</wp:posOffset>
                </wp:positionV>
                <wp:extent cx="1333500" cy="1273175"/>
                <wp:effectExtent l="0" t="0" r="19050" b="22225"/>
                <wp:wrapThrough wrapText="bothSides">
                  <wp:wrapPolygon edited="0">
                    <wp:start x="9874" y="2262"/>
                    <wp:lineTo x="7714" y="3232"/>
                    <wp:lineTo x="5246" y="6141"/>
                    <wp:lineTo x="5246" y="10019"/>
                    <wp:lineTo x="8640" y="13251"/>
                    <wp:lineTo x="10800" y="13251"/>
                    <wp:lineTo x="0" y="14867"/>
                    <wp:lineTo x="0" y="21654"/>
                    <wp:lineTo x="21600" y="21654"/>
                    <wp:lineTo x="21600" y="14867"/>
                    <wp:lineTo x="10800" y="13251"/>
                    <wp:lineTo x="12343" y="13251"/>
                    <wp:lineTo x="16354" y="9373"/>
                    <wp:lineTo x="16354" y="6787"/>
                    <wp:lineTo x="13886" y="3878"/>
                    <wp:lineTo x="12034" y="2262"/>
                    <wp:lineTo x="9874" y="2262"/>
                  </wp:wrapPolygon>
                </wp:wrapThrough>
                <wp:docPr id="233" name="Group 233"/>
                <wp:cNvGraphicFramePr/>
                <a:graphic xmlns:a="http://schemas.openxmlformats.org/drawingml/2006/main">
                  <a:graphicData uri="http://schemas.microsoft.com/office/word/2010/wordprocessingGroup">
                    <wpg:wgp>
                      <wpg:cNvGrpSpPr/>
                      <wpg:grpSpPr>
                        <a:xfrm>
                          <a:off x="0" y="0"/>
                          <a:ext cx="1333500" cy="1273175"/>
                          <a:chOff x="1520" y="142753"/>
                          <a:chExt cx="1099185" cy="980066"/>
                        </a:xfrm>
                      </wpg:grpSpPr>
                      <pic:pic xmlns:pic="http://schemas.openxmlformats.org/drawingml/2006/picture">
                        <pic:nvPicPr>
                          <pic:cNvPr id="234" name="Picture 234"/>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160329" y="142753"/>
                            <a:ext cx="736241" cy="687216"/>
                          </a:xfrm>
                          <a:prstGeom prst="rect">
                            <a:avLst/>
                          </a:prstGeom>
                          <a:ln w="3175">
                            <a:noFill/>
                          </a:ln>
                        </pic:spPr>
                      </pic:pic>
                      <wps:wsp>
                        <wps:cNvPr id="235" name="Text Box 2"/>
                        <wps:cNvSpPr txBox="1">
                          <a:spLocks noChangeArrowheads="1"/>
                        </wps:cNvSpPr>
                        <wps:spPr bwMode="auto">
                          <a:xfrm>
                            <a:off x="1520" y="827586"/>
                            <a:ext cx="1099185" cy="295233"/>
                          </a:xfrm>
                          <a:prstGeom prst="rect">
                            <a:avLst/>
                          </a:prstGeom>
                          <a:solidFill>
                            <a:srgbClr val="FFFFFF"/>
                          </a:solidFill>
                          <a:ln w="3175">
                            <a:solidFill>
                              <a:schemeClr val="tx1"/>
                            </a:solidFill>
                            <a:miter lim="800000"/>
                            <a:headEnd/>
                            <a:tailEnd/>
                          </a:ln>
                        </wps:spPr>
                        <wps:txbx>
                          <w:txbxContent>
                            <w:p w14:paraId="74B86940" w14:textId="3BE52773" w:rsidR="00560173" w:rsidRPr="007E0E96" w:rsidRDefault="00560173" w:rsidP="007E0E96">
                              <w:pPr>
                                <w:spacing w:line="720" w:lineRule="auto"/>
                                <w:jc w:val="center"/>
                                <w:rPr>
                                  <w:lang w:val="en-GB"/>
                                </w:rPr>
                              </w:pPr>
                              <w:r>
                                <w:rPr>
                                  <w:lang w:val="en-GB"/>
                                </w:rPr>
                                <w:t>Coins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9B13210" id="Group 233" o:spid="_x0000_s1087" style="position:absolute;left:0;text-align:left;margin-left:153.15pt;margin-top:4.35pt;width:105pt;height:100.25pt;z-index:251691008;mso-width-relative:margin;mso-height-relative:margin" coordorigin="15,1427" coordsize="10991,9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">
                <v:shape id="Picture 234" o:spid="_x0000_s1088" type="#_x0000_t75" style="position:absolute;left:1603;top:1427;width:7362;height:68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3O7DEAAAA3AAAAA8AAABkcnMvZG93bnJldi54bWxEj8FqwzAQRO+B/oPYQm6JXKcE40Y2oSWk&#10;tzZOPmBjbWxTa+VKiuP8fVUo9DjMzBtmU06mFyM531lW8LRMQBDXVnfcKDgdd4sMhA/IGnvLpOBO&#10;HsriYbbBXNsbH2isQiMihH2OCtoQhlxKX7dk0C/tQBy9i3UGQ5SukdrhLcJNL9MkWUuDHceFFgd6&#10;ban+qq5GQbf93r+57Ly6jKfp4/6Zel27TKn547R9ARFoCv/hv/a7VpCunuH3TDwCsvg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U3O7DEAAAA3AAAAA8AAAAAAAAAAAAAAAAA&#10;nwIAAGRycy9kb3ducmV2LnhtbFBLBQYAAAAABAAEAPcAAACQAwAAAAA=&#10;" strokeweight=".25pt">
                  <v:imagedata r:id="rId69" o:title=""/>
                  <v:path arrowok="t"/>
                </v:shape>
                <v:shape id="_x0000_s1089" type="#_x0000_t202" style="position:absolute;left:15;top:8275;width:10992;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KAn8YA&#10;AADcAAAADwAAAGRycy9kb3ducmV2LnhtbESPQWvCQBSE7wX/w/KE3upGQ0qJbkIRgr0UbVrS6yP7&#10;TEKzb9PsVuO/7wqCx2FmvmE2+WR6caLRdZYVLBcRCOLa6o4bBV+fxdMLCOeRNfaWScGFHOTZ7GGD&#10;qbZn/qBT6RsRIOxSVNB6P6RSurolg25hB+LgHe1o0Ac5NlKPeA5w08tVFD1Lgx2HhRYH2rZU/5R/&#10;RkFcVfv9+67ovpNfHx/M4VLsklKpx/n0ugbhafL38K39phWs4gSuZ8IRkN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BKAn8YAAADcAAAADwAAAAAAAAAAAAAAAACYAgAAZHJz&#10;L2Rvd25yZXYueG1sUEsFBgAAAAAEAAQA9QAAAIsDAAAAAA==&#10;" strokecolor="black [3213]" strokeweight=".25pt">
                  <v:textbox>
                    <w:txbxContent>
                      <w:p w14:paraId="74B86940" w14:textId="3BE52773" w:rsidR="00560173" w:rsidRPr="007E0E96" w:rsidRDefault="00560173" w:rsidP="007E0E96">
                        <w:pPr>
                          <w:spacing w:line="720" w:lineRule="auto"/>
                          <w:jc w:val="center"/>
                          <w:rPr>
                            <w:lang w:val="en-GB"/>
                          </w:rPr>
                        </w:pPr>
                        <w:r>
                          <w:rPr>
                            <w:lang w:val="en-GB"/>
                          </w:rPr>
                          <w:t>Coins</w:t>
                        </w:r>
                      </w:p>
                    </w:txbxContent>
                  </v:textbox>
                </v:shape>
                <w10:wrap type="through"/>
              </v:group>
            </w:pict>
          </mc:Fallback>
        </mc:AlternateContent>
      </w:r>
    </w:p>
    <w:p w14:paraId="4095E5EF" w14:textId="77777777" w:rsidR="007E0E96" w:rsidRPr="001C71B8" w:rsidRDefault="007E0E96" w:rsidP="007E0E96">
      <w:pPr>
        <w:pStyle w:val="ListParagraph"/>
        <w:rPr>
          <w:sz w:val="24"/>
        </w:rPr>
      </w:pPr>
    </w:p>
    <w:p w14:paraId="51A2E87A" w14:textId="77777777" w:rsidR="007E0E96" w:rsidRPr="001C71B8" w:rsidRDefault="007E0E96" w:rsidP="007E0E96">
      <w:pPr>
        <w:pStyle w:val="ListParagraph"/>
        <w:rPr>
          <w:sz w:val="24"/>
        </w:rPr>
      </w:pPr>
    </w:p>
    <w:p w14:paraId="71BD6450" w14:textId="77777777" w:rsidR="007E0E96" w:rsidRPr="001C71B8" w:rsidRDefault="007E0E96" w:rsidP="007E0E96">
      <w:pPr>
        <w:pStyle w:val="ListParagraph"/>
        <w:rPr>
          <w:sz w:val="24"/>
        </w:rPr>
      </w:pPr>
    </w:p>
    <w:p w14:paraId="580A7A3E" w14:textId="77777777" w:rsidR="007E0E96" w:rsidRPr="001C71B8" w:rsidRDefault="007E0E96" w:rsidP="007E0E96">
      <w:pPr>
        <w:rPr>
          <w:sz w:val="24"/>
        </w:rPr>
      </w:pPr>
    </w:p>
    <w:p w14:paraId="25007218" w14:textId="316357BB" w:rsidR="007E0E96" w:rsidRPr="001C71B8" w:rsidRDefault="00157DD4" w:rsidP="007E0E96">
      <w:pPr>
        <w:rPr>
          <w:sz w:val="24"/>
        </w:rPr>
      </w:pPr>
      <w:r>
        <w:rPr>
          <w:sz w:val="24"/>
        </w:rPr>
        <w:softHyphen/>
      </w:r>
      <w:r>
        <w:rPr>
          <w:sz w:val="24"/>
        </w:rPr>
        <w:softHyphen/>
      </w:r>
      <w:r>
        <w:rPr>
          <w:sz w:val="24"/>
        </w:rPr>
        <w:softHyphen/>
      </w:r>
    </w:p>
    <w:p w14:paraId="25D756DA" w14:textId="77777777" w:rsidR="007E0E96" w:rsidRPr="001C71B8" w:rsidRDefault="007E0E96" w:rsidP="004D1D46">
      <w:pPr>
        <w:rPr>
          <w:sz w:val="24"/>
        </w:rPr>
      </w:pPr>
    </w:p>
    <w:sectPr w:rsidR="007E0E96" w:rsidRPr="001C71B8" w:rsidSect="00C37700">
      <w:headerReference w:type="default" r:id="rId70"/>
      <w:pgSz w:w="12240" w:h="15840"/>
      <w:pgMar w:top="567" w:right="616" w:bottom="426" w:left="567" w:header="426"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405364" w14:textId="77777777" w:rsidR="00560173" w:rsidRDefault="00560173" w:rsidP="005F728A">
      <w:pPr>
        <w:spacing w:after="0" w:line="240" w:lineRule="auto"/>
      </w:pPr>
      <w:r>
        <w:separator/>
      </w:r>
    </w:p>
  </w:endnote>
  <w:endnote w:type="continuationSeparator" w:id="0">
    <w:p w14:paraId="13A8AE0D" w14:textId="77777777" w:rsidR="00560173" w:rsidRDefault="00560173" w:rsidP="005F72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CB8ECF" w14:textId="77777777" w:rsidR="00560173" w:rsidRDefault="00560173" w:rsidP="005F728A">
      <w:pPr>
        <w:spacing w:after="0" w:line="240" w:lineRule="auto"/>
      </w:pPr>
      <w:r>
        <w:separator/>
      </w:r>
    </w:p>
  </w:footnote>
  <w:footnote w:type="continuationSeparator" w:id="0">
    <w:p w14:paraId="601E31F0" w14:textId="77777777" w:rsidR="00560173" w:rsidRDefault="00560173" w:rsidP="005F728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946190944"/>
      <w:docPartObj>
        <w:docPartGallery w:val="Page Numbers (Top of Page)"/>
        <w:docPartUnique/>
      </w:docPartObj>
    </w:sdtPr>
    <w:sdtEndPr>
      <w:rPr>
        <w:b/>
        <w:bCs/>
        <w:noProof/>
        <w:color w:val="auto"/>
        <w:spacing w:val="0"/>
      </w:rPr>
    </w:sdtEndPr>
    <w:sdtContent>
      <w:p w14:paraId="1A1FB212" w14:textId="72E1FAEC" w:rsidR="00560173" w:rsidRDefault="0056017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436951" w:rsidRPr="00436951">
          <w:rPr>
            <w:b/>
            <w:bCs/>
            <w:noProof/>
          </w:rPr>
          <w:t>14</w:t>
        </w:r>
        <w:r>
          <w:rPr>
            <w:b/>
            <w:bCs/>
            <w:noProof/>
          </w:rPr>
          <w:fldChar w:fldCharType="end"/>
        </w:r>
      </w:p>
    </w:sdtContent>
  </w:sdt>
  <w:p w14:paraId="440E6654" w14:textId="77777777" w:rsidR="00560173" w:rsidRDefault="0056017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614F93"/>
    <w:multiLevelType w:val="hybridMultilevel"/>
    <w:tmpl w:val="F716B3D4"/>
    <w:lvl w:ilvl="0" w:tplc="6F849568">
      <w:numFmt w:val="bullet"/>
      <w:lvlText w:val=""/>
      <w:lvlJc w:val="left"/>
      <w:pPr>
        <w:ind w:left="771" w:hanging="360"/>
      </w:pPr>
      <w:rPr>
        <w:rFonts w:ascii="Symbol" w:eastAsiaTheme="minorEastAsia" w:hAnsi="Symbol" w:cstheme="minorBidi" w:hint="default"/>
      </w:rPr>
    </w:lvl>
    <w:lvl w:ilvl="1" w:tplc="08090003" w:tentative="1">
      <w:start w:val="1"/>
      <w:numFmt w:val="bullet"/>
      <w:lvlText w:val="o"/>
      <w:lvlJc w:val="left"/>
      <w:pPr>
        <w:ind w:left="1491" w:hanging="360"/>
      </w:pPr>
      <w:rPr>
        <w:rFonts w:ascii="Courier New" w:hAnsi="Courier New" w:cs="Courier New" w:hint="default"/>
      </w:rPr>
    </w:lvl>
    <w:lvl w:ilvl="2" w:tplc="08090005" w:tentative="1">
      <w:start w:val="1"/>
      <w:numFmt w:val="bullet"/>
      <w:lvlText w:val=""/>
      <w:lvlJc w:val="left"/>
      <w:pPr>
        <w:ind w:left="2211" w:hanging="360"/>
      </w:pPr>
      <w:rPr>
        <w:rFonts w:ascii="Wingdings" w:hAnsi="Wingdings" w:hint="default"/>
      </w:rPr>
    </w:lvl>
    <w:lvl w:ilvl="3" w:tplc="08090001" w:tentative="1">
      <w:start w:val="1"/>
      <w:numFmt w:val="bullet"/>
      <w:lvlText w:val=""/>
      <w:lvlJc w:val="left"/>
      <w:pPr>
        <w:ind w:left="2931" w:hanging="360"/>
      </w:pPr>
      <w:rPr>
        <w:rFonts w:ascii="Symbol" w:hAnsi="Symbol" w:hint="default"/>
      </w:rPr>
    </w:lvl>
    <w:lvl w:ilvl="4" w:tplc="08090003" w:tentative="1">
      <w:start w:val="1"/>
      <w:numFmt w:val="bullet"/>
      <w:lvlText w:val="o"/>
      <w:lvlJc w:val="left"/>
      <w:pPr>
        <w:ind w:left="3651" w:hanging="360"/>
      </w:pPr>
      <w:rPr>
        <w:rFonts w:ascii="Courier New" w:hAnsi="Courier New" w:cs="Courier New" w:hint="default"/>
      </w:rPr>
    </w:lvl>
    <w:lvl w:ilvl="5" w:tplc="08090005" w:tentative="1">
      <w:start w:val="1"/>
      <w:numFmt w:val="bullet"/>
      <w:lvlText w:val=""/>
      <w:lvlJc w:val="left"/>
      <w:pPr>
        <w:ind w:left="4371" w:hanging="360"/>
      </w:pPr>
      <w:rPr>
        <w:rFonts w:ascii="Wingdings" w:hAnsi="Wingdings" w:hint="default"/>
      </w:rPr>
    </w:lvl>
    <w:lvl w:ilvl="6" w:tplc="08090001" w:tentative="1">
      <w:start w:val="1"/>
      <w:numFmt w:val="bullet"/>
      <w:lvlText w:val=""/>
      <w:lvlJc w:val="left"/>
      <w:pPr>
        <w:ind w:left="5091" w:hanging="360"/>
      </w:pPr>
      <w:rPr>
        <w:rFonts w:ascii="Symbol" w:hAnsi="Symbol" w:hint="default"/>
      </w:rPr>
    </w:lvl>
    <w:lvl w:ilvl="7" w:tplc="08090003" w:tentative="1">
      <w:start w:val="1"/>
      <w:numFmt w:val="bullet"/>
      <w:lvlText w:val="o"/>
      <w:lvlJc w:val="left"/>
      <w:pPr>
        <w:ind w:left="5811" w:hanging="360"/>
      </w:pPr>
      <w:rPr>
        <w:rFonts w:ascii="Courier New" w:hAnsi="Courier New" w:cs="Courier New" w:hint="default"/>
      </w:rPr>
    </w:lvl>
    <w:lvl w:ilvl="8" w:tplc="08090005" w:tentative="1">
      <w:start w:val="1"/>
      <w:numFmt w:val="bullet"/>
      <w:lvlText w:val=""/>
      <w:lvlJc w:val="left"/>
      <w:pPr>
        <w:ind w:left="6531" w:hanging="360"/>
      </w:pPr>
      <w:rPr>
        <w:rFonts w:ascii="Wingdings" w:hAnsi="Wingdings" w:hint="default"/>
      </w:rPr>
    </w:lvl>
  </w:abstractNum>
  <w:abstractNum w:abstractNumId="1" w15:restartNumberingAfterBreak="0">
    <w:nsid w:val="113F442F"/>
    <w:multiLevelType w:val="hybridMultilevel"/>
    <w:tmpl w:val="186EAA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10906" w:hanging="576"/>
      </w:pPr>
    </w:lvl>
    <w:lvl w:ilvl="2">
      <w:start w:val="1"/>
      <w:numFmt w:val="decimal"/>
      <w:pStyle w:val="Heading3"/>
      <w:lvlText w:val="%1.%2.%3"/>
      <w:lvlJc w:val="left"/>
      <w:pPr>
        <w:ind w:left="-10762" w:hanging="720"/>
      </w:pPr>
    </w:lvl>
    <w:lvl w:ilvl="3">
      <w:start w:val="1"/>
      <w:numFmt w:val="decimal"/>
      <w:pStyle w:val="Heading4"/>
      <w:lvlText w:val="%1.%2.%3.%4"/>
      <w:lvlJc w:val="left"/>
      <w:pPr>
        <w:ind w:left="-10618" w:hanging="864"/>
      </w:pPr>
    </w:lvl>
    <w:lvl w:ilvl="4">
      <w:start w:val="1"/>
      <w:numFmt w:val="decimal"/>
      <w:pStyle w:val="Heading5"/>
      <w:lvlText w:val="%1.%2.%3.%4.%5"/>
      <w:lvlJc w:val="left"/>
      <w:pPr>
        <w:ind w:left="-10474" w:hanging="1008"/>
      </w:pPr>
    </w:lvl>
    <w:lvl w:ilvl="5">
      <w:start w:val="1"/>
      <w:numFmt w:val="decimal"/>
      <w:pStyle w:val="Heading6"/>
      <w:lvlText w:val="%1.%2.%3.%4.%5.%6"/>
      <w:lvlJc w:val="left"/>
      <w:pPr>
        <w:ind w:left="-10330" w:hanging="1152"/>
      </w:pPr>
    </w:lvl>
    <w:lvl w:ilvl="6">
      <w:start w:val="1"/>
      <w:numFmt w:val="decimal"/>
      <w:pStyle w:val="Heading7"/>
      <w:lvlText w:val="%1.%2.%3.%4.%5.%6.%7"/>
      <w:lvlJc w:val="left"/>
      <w:pPr>
        <w:ind w:left="-10186" w:hanging="1296"/>
      </w:pPr>
    </w:lvl>
    <w:lvl w:ilvl="7">
      <w:start w:val="1"/>
      <w:numFmt w:val="decimal"/>
      <w:pStyle w:val="Heading8"/>
      <w:lvlText w:val="%1.%2.%3.%4.%5.%6.%7.%8"/>
      <w:lvlJc w:val="left"/>
      <w:pPr>
        <w:ind w:left="-10042" w:hanging="1440"/>
      </w:pPr>
    </w:lvl>
    <w:lvl w:ilvl="8">
      <w:start w:val="1"/>
      <w:numFmt w:val="decimal"/>
      <w:pStyle w:val="Heading9"/>
      <w:lvlText w:val="%1.%2.%3.%4.%5.%6.%7.%8.%9"/>
      <w:lvlJc w:val="left"/>
      <w:pPr>
        <w:ind w:left="-9898" w:hanging="1584"/>
      </w:pPr>
    </w:lvl>
  </w:abstractNum>
  <w:abstractNum w:abstractNumId="3" w15:restartNumberingAfterBreak="0">
    <w:nsid w:val="35746A00"/>
    <w:multiLevelType w:val="hybridMultilevel"/>
    <w:tmpl w:val="8F10F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7851AD4"/>
    <w:multiLevelType w:val="hybridMultilevel"/>
    <w:tmpl w:val="D6109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EE75C3C"/>
    <w:multiLevelType w:val="hybridMultilevel"/>
    <w:tmpl w:val="8A9050AE"/>
    <w:lvl w:ilvl="0" w:tplc="6F849568">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7F9663F"/>
    <w:multiLevelType w:val="hybridMultilevel"/>
    <w:tmpl w:val="A3E64A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A88056B"/>
    <w:multiLevelType w:val="hybridMultilevel"/>
    <w:tmpl w:val="065652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E97424B"/>
    <w:multiLevelType w:val="hybridMultilevel"/>
    <w:tmpl w:val="F6A4B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56D4C29"/>
    <w:multiLevelType w:val="hybridMultilevel"/>
    <w:tmpl w:val="26665D56"/>
    <w:lvl w:ilvl="0" w:tplc="6F849568">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8CB530D"/>
    <w:multiLevelType w:val="hybridMultilevel"/>
    <w:tmpl w:val="C938054A"/>
    <w:lvl w:ilvl="0" w:tplc="6F849568">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9"/>
  </w:num>
  <w:num w:numId="14">
    <w:abstractNumId w:val="2"/>
    <w:lvlOverride w:ilvl="0">
      <w:startOverride w:val="1"/>
    </w:lvlOverride>
  </w:num>
  <w:num w:numId="15">
    <w:abstractNumId w:val="10"/>
  </w:num>
  <w:num w:numId="16">
    <w:abstractNumId w:val="0"/>
  </w:num>
  <w:num w:numId="17">
    <w:abstractNumId w:val="5"/>
  </w:num>
  <w:num w:numId="18">
    <w:abstractNumId w:val="4"/>
  </w:num>
  <w:num w:numId="19">
    <w:abstractNumId w:val="8"/>
  </w:num>
  <w:num w:numId="20">
    <w:abstractNumId w:val="3"/>
  </w:num>
  <w:num w:numId="21">
    <w:abstractNumId w:val="1"/>
  </w:num>
  <w:num w:numId="22">
    <w:abstractNumId w:val="7"/>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ttachedTemplate r:id="rId1"/>
  <w:defaultTabStop w:val="708"/>
  <w:hyphenationZone w:val="425"/>
  <w:characterSpacingControl w:val="doNotCompress"/>
  <w:hdrShapeDefaults>
    <o:shapedefaults v:ext="edit" spidmax="4097"/>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1D46"/>
    <w:rsid w:val="00040B05"/>
    <w:rsid w:val="00055F9C"/>
    <w:rsid w:val="00090210"/>
    <w:rsid w:val="000C53B0"/>
    <w:rsid w:val="000D0C37"/>
    <w:rsid w:val="001068FA"/>
    <w:rsid w:val="00132DD6"/>
    <w:rsid w:val="0013317F"/>
    <w:rsid w:val="0013593C"/>
    <w:rsid w:val="00157DD4"/>
    <w:rsid w:val="00194862"/>
    <w:rsid w:val="001B2760"/>
    <w:rsid w:val="001B2CAB"/>
    <w:rsid w:val="001C71B8"/>
    <w:rsid w:val="001F79A7"/>
    <w:rsid w:val="00221DF6"/>
    <w:rsid w:val="00221F14"/>
    <w:rsid w:val="00236B61"/>
    <w:rsid w:val="002632EE"/>
    <w:rsid w:val="00273757"/>
    <w:rsid w:val="00273BBD"/>
    <w:rsid w:val="0028107F"/>
    <w:rsid w:val="0029689B"/>
    <w:rsid w:val="002A3F39"/>
    <w:rsid w:val="002E5F80"/>
    <w:rsid w:val="002F012E"/>
    <w:rsid w:val="003013FD"/>
    <w:rsid w:val="00306400"/>
    <w:rsid w:val="0032226D"/>
    <w:rsid w:val="0032750D"/>
    <w:rsid w:val="00335F1E"/>
    <w:rsid w:val="003432E4"/>
    <w:rsid w:val="0035593C"/>
    <w:rsid w:val="00395BFC"/>
    <w:rsid w:val="003A64B1"/>
    <w:rsid w:val="003B4522"/>
    <w:rsid w:val="003E02AA"/>
    <w:rsid w:val="00416B28"/>
    <w:rsid w:val="00436951"/>
    <w:rsid w:val="00450CC1"/>
    <w:rsid w:val="004765B5"/>
    <w:rsid w:val="004D1D46"/>
    <w:rsid w:val="004E6D62"/>
    <w:rsid w:val="004F75A8"/>
    <w:rsid w:val="0050346E"/>
    <w:rsid w:val="00526453"/>
    <w:rsid w:val="00560173"/>
    <w:rsid w:val="005819B8"/>
    <w:rsid w:val="0058237D"/>
    <w:rsid w:val="0059445B"/>
    <w:rsid w:val="00595D56"/>
    <w:rsid w:val="005C5DB4"/>
    <w:rsid w:val="005C6B50"/>
    <w:rsid w:val="005F728A"/>
    <w:rsid w:val="00601975"/>
    <w:rsid w:val="00644A4C"/>
    <w:rsid w:val="006803CC"/>
    <w:rsid w:val="00696CD9"/>
    <w:rsid w:val="006E6968"/>
    <w:rsid w:val="006F73AB"/>
    <w:rsid w:val="00701C68"/>
    <w:rsid w:val="00740D36"/>
    <w:rsid w:val="007472BD"/>
    <w:rsid w:val="00757764"/>
    <w:rsid w:val="0076278E"/>
    <w:rsid w:val="007740AA"/>
    <w:rsid w:val="00781655"/>
    <w:rsid w:val="0079145D"/>
    <w:rsid w:val="007E0E96"/>
    <w:rsid w:val="007F222C"/>
    <w:rsid w:val="008048DF"/>
    <w:rsid w:val="00823045"/>
    <w:rsid w:val="00840A35"/>
    <w:rsid w:val="00847D85"/>
    <w:rsid w:val="00866DEF"/>
    <w:rsid w:val="00867645"/>
    <w:rsid w:val="00883558"/>
    <w:rsid w:val="008B4ABC"/>
    <w:rsid w:val="008C1220"/>
    <w:rsid w:val="008F5190"/>
    <w:rsid w:val="0096241C"/>
    <w:rsid w:val="0098351D"/>
    <w:rsid w:val="009B7E3A"/>
    <w:rsid w:val="009C2863"/>
    <w:rsid w:val="009E1E55"/>
    <w:rsid w:val="009F2407"/>
    <w:rsid w:val="00A31568"/>
    <w:rsid w:val="00A625C6"/>
    <w:rsid w:val="00A91043"/>
    <w:rsid w:val="00AA630F"/>
    <w:rsid w:val="00B302D9"/>
    <w:rsid w:val="00B53C6A"/>
    <w:rsid w:val="00B55C8F"/>
    <w:rsid w:val="00B55FC3"/>
    <w:rsid w:val="00B5673F"/>
    <w:rsid w:val="00B57DC7"/>
    <w:rsid w:val="00B6621F"/>
    <w:rsid w:val="00B67EF7"/>
    <w:rsid w:val="00B71411"/>
    <w:rsid w:val="00B73F6C"/>
    <w:rsid w:val="00B94C73"/>
    <w:rsid w:val="00B97113"/>
    <w:rsid w:val="00C03A7A"/>
    <w:rsid w:val="00C15843"/>
    <w:rsid w:val="00C26EF8"/>
    <w:rsid w:val="00C31603"/>
    <w:rsid w:val="00C355CF"/>
    <w:rsid w:val="00C37700"/>
    <w:rsid w:val="00C43F54"/>
    <w:rsid w:val="00CA3C6F"/>
    <w:rsid w:val="00CB01DE"/>
    <w:rsid w:val="00CF6456"/>
    <w:rsid w:val="00D0177C"/>
    <w:rsid w:val="00D64157"/>
    <w:rsid w:val="00D7264D"/>
    <w:rsid w:val="00D8128E"/>
    <w:rsid w:val="00D93BFB"/>
    <w:rsid w:val="00DF7C36"/>
    <w:rsid w:val="00E80A7D"/>
    <w:rsid w:val="00EA1696"/>
    <w:rsid w:val="00EC1D9E"/>
    <w:rsid w:val="00ED3A33"/>
    <w:rsid w:val="00EE0FB6"/>
    <w:rsid w:val="00EF6C4A"/>
    <w:rsid w:val="00F73CD3"/>
    <w:rsid w:val="00F73FE6"/>
    <w:rsid w:val="00F760F5"/>
    <w:rsid w:val="00FC1036"/>
    <w:rsid w:val="00FD1F1F"/>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7B22ABC"/>
  <w15:chartTrackingRefBased/>
  <w15:docId w15:val="{A650188A-24E8-4397-9107-1325ED561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link w:val="NoSpacingChar"/>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TOC2">
    <w:name w:val="toc 2"/>
    <w:basedOn w:val="Normal"/>
    <w:next w:val="Normal"/>
    <w:autoRedefine/>
    <w:uiPriority w:val="39"/>
    <w:unhideWhenUsed/>
    <w:rsid w:val="002F012E"/>
    <w:pPr>
      <w:spacing w:after="100"/>
      <w:ind w:left="220"/>
    </w:pPr>
    <w:rPr>
      <w:rFonts w:cs="Times New Roman"/>
      <w:lang w:eastAsia="en-US"/>
    </w:rPr>
  </w:style>
  <w:style w:type="paragraph" w:styleId="TOC1">
    <w:name w:val="toc 1"/>
    <w:basedOn w:val="Normal"/>
    <w:next w:val="Normal"/>
    <w:autoRedefine/>
    <w:uiPriority w:val="39"/>
    <w:unhideWhenUsed/>
    <w:rsid w:val="001C71B8"/>
    <w:pPr>
      <w:tabs>
        <w:tab w:val="left" w:pos="440"/>
        <w:tab w:val="right" w:leader="dot" w:pos="11189"/>
      </w:tabs>
      <w:spacing w:after="100"/>
    </w:pPr>
    <w:rPr>
      <w:rFonts w:cs="Times New Roman"/>
      <w:noProof/>
      <w:sz w:val="24"/>
      <w:lang w:eastAsia="en-US"/>
    </w:rPr>
  </w:style>
  <w:style w:type="paragraph" w:styleId="TOC3">
    <w:name w:val="toc 3"/>
    <w:basedOn w:val="Normal"/>
    <w:next w:val="Normal"/>
    <w:autoRedefine/>
    <w:uiPriority w:val="39"/>
    <w:unhideWhenUsed/>
    <w:rsid w:val="002F012E"/>
    <w:pPr>
      <w:spacing w:after="100"/>
      <w:ind w:left="440"/>
    </w:pPr>
    <w:rPr>
      <w:rFonts w:cs="Times New Roman"/>
      <w:lang w:eastAsia="en-US"/>
    </w:rPr>
  </w:style>
  <w:style w:type="character" w:styleId="Hyperlink">
    <w:name w:val="Hyperlink"/>
    <w:basedOn w:val="DefaultParagraphFont"/>
    <w:uiPriority w:val="99"/>
    <w:unhideWhenUsed/>
    <w:rsid w:val="002F012E"/>
    <w:rPr>
      <w:color w:val="6B9F25" w:themeColor="hyperlink"/>
      <w:u w:val="single"/>
    </w:rPr>
  </w:style>
  <w:style w:type="paragraph" w:styleId="Header">
    <w:name w:val="header"/>
    <w:basedOn w:val="Normal"/>
    <w:link w:val="HeaderChar"/>
    <w:uiPriority w:val="99"/>
    <w:unhideWhenUsed/>
    <w:rsid w:val="005F72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728A"/>
  </w:style>
  <w:style w:type="paragraph" w:styleId="Footer">
    <w:name w:val="footer"/>
    <w:basedOn w:val="Normal"/>
    <w:link w:val="FooterChar"/>
    <w:uiPriority w:val="99"/>
    <w:unhideWhenUsed/>
    <w:rsid w:val="005F72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728A"/>
  </w:style>
  <w:style w:type="character" w:customStyle="1" w:styleId="NoSpacingChar">
    <w:name w:val="No Spacing Char"/>
    <w:basedOn w:val="DefaultParagraphFont"/>
    <w:link w:val="NoSpacing"/>
    <w:uiPriority w:val="1"/>
    <w:rsid w:val="00C377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webSettings" Target="web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gi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th\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E4C0EB72-856C-4ACA-B349-5E2AC6855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3487</TotalTime>
  <Pages>15</Pages>
  <Words>2550</Words>
  <Characters>14537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Movies and Shakers</vt:lpstr>
    </vt:vector>
  </TitlesOfParts>
  <Company/>
  <LinksUpToDate>false</LinksUpToDate>
  <CharactersWithSpaces>17053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Movies and Shakers</dc:title>
  <dc:subject>Design Document</dc:subject>
  <dc:creator>Andrew Davis</dc:creator>
  <cp:keywords/>
  <cp:lastModifiedBy>Andrew Davis</cp:lastModifiedBy>
  <cp:revision>89</cp:revision>
  <dcterms:created xsi:type="dcterms:W3CDTF">2016-03-11T16:17:00Z</dcterms:created>
  <dcterms:modified xsi:type="dcterms:W3CDTF">2016-03-22T16:02:00Z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