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2748479"/>
        <w:docPartObj>
          <w:docPartGallery w:val="Cover Pages"/>
          <w:docPartUnique/>
        </w:docPartObj>
      </w:sdtPr>
      <w:sdtEndPr>
        <w:rPr>
          <w:sz w:val="72"/>
        </w:rPr>
      </w:sdtEndPr>
      <w:sdtContent>
        <w:p w14:paraId="2590EB41" w14:textId="67EE24CA" w:rsidR="00C37700" w:rsidRPr="00663A01" w:rsidRDefault="00C37700"/>
        <w:p w14:paraId="5D0ED100" w14:textId="0389DDF7" w:rsidR="00C37700" w:rsidRPr="00663A01" w:rsidRDefault="00C37700">
          <w:pPr>
            <w:rPr>
              <w:rFonts w:asciiTheme="majorHAnsi" w:eastAsiaTheme="majorEastAsia" w:hAnsiTheme="majorHAnsi" w:cstheme="majorBidi"/>
              <w:color w:val="000000" w:themeColor="text1"/>
              <w:sz w:val="72"/>
              <w:szCs w:val="56"/>
            </w:rPr>
          </w:pPr>
          <w:r w:rsidRPr="00663A01">
            <w:rPr>
              <w:noProof/>
              <w:lang w:eastAsia="en-GB"/>
            </w:rPr>
            <mc:AlternateContent>
              <mc:Choice Requires="wps">
                <w:drawing>
                  <wp:anchor distT="0" distB="0" distL="114300" distR="114300" simplePos="0" relativeHeight="251635712" behindDoc="0" locked="0" layoutInCell="1" allowOverlap="1" wp14:anchorId="1A641B96" wp14:editId="4F12A75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52525"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1E17D33F" w:rsidR="005845AF" w:rsidRDefault="005845AF">
                                    <w:pPr>
                                      <w:pStyle w:val="NoSpacing"/>
                                      <w:jc w:val="right"/>
                                      <w:rPr>
                                        <w:caps/>
                                        <w:color w:val="252525" w:themeColor="text2" w:themeShade="BF"/>
                                        <w:sz w:val="40"/>
                                        <w:szCs w:val="40"/>
                                      </w:rPr>
                                    </w:pPr>
                                    <w:r>
                                      <w:rPr>
                                        <w:caps/>
                                        <w:color w:val="252525" w:themeColor="text2" w:themeShade="BF"/>
                                        <w:sz w:val="40"/>
                                        <w:szCs w:val="40"/>
                                      </w:rPr>
                                      <w:t>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A641B96" id="_x0000_t202" coordsize="21600,21600" o:spt="202" path="m,l,21600r21600,l21600,xe">
                    <v:stroke joinstyle="miter"/>
                    <v:path gradientshapeok="t" o:connecttype="rect"/>
                  </v:shapetype>
                  <v:shape id="Text Box 111" o:spid="_x0000_s1026" type="#_x0000_t202" style="position:absolute;margin-left:0;margin-top:0;width:288.25pt;height:287.5pt;z-index:2516357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252525"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1E17D33F" w:rsidR="005845AF" w:rsidRDefault="005845AF">
                              <w:pPr>
                                <w:pStyle w:val="NoSpacing"/>
                                <w:jc w:val="right"/>
                                <w:rPr>
                                  <w:caps/>
                                  <w:color w:val="252525" w:themeColor="text2" w:themeShade="BF"/>
                                  <w:sz w:val="40"/>
                                  <w:szCs w:val="40"/>
                                </w:rPr>
                              </w:pPr>
                              <w:r>
                                <w:rPr>
                                  <w:caps/>
                                  <w:color w:val="252525" w:themeColor="text2" w:themeShade="BF"/>
                                  <w:sz w:val="40"/>
                                  <w:szCs w:val="40"/>
                                </w:rPr>
                                <w:t>2016</w:t>
                              </w:r>
                            </w:p>
                          </w:sdtContent>
                        </w:sdt>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31616" behindDoc="0" locked="0" layoutInCell="1" allowOverlap="1" wp14:anchorId="79207A5E" wp14:editId="19AB3EC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845AF" w:rsidRDefault="005845A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845AF" w:rsidRDefault="005845A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845AF" w:rsidRDefault="005845A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207A5E" id="Text Box 112" o:spid="_x0000_s1027" type="#_x0000_t202" style="position:absolute;margin-left:0;margin-top:0;width:453pt;height:51.4pt;z-index:25163161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845AF" w:rsidRDefault="005845A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845AF" w:rsidRDefault="005845A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845AF" w:rsidRDefault="005845AF">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27520" behindDoc="0" locked="0" layoutInCell="1" allowOverlap="1" wp14:anchorId="1567E39E" wp14:editId="59932CC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F3241" w14:textId="209C8F96" w:rsidR="005845AF" w:rsidRPr="00F73CD3" w:rsidRDefault="005845AF">
                                <w:pPr>
                                  <w:pStyle w:val="NoSpacing"/>
                                  <w:jc w:val="right"/>
                                  <w:rPr>
                                    <w:caps/>
                                    <w:color w:val="252525" w:themeColor="text2" w:themeShade="BF"/>
                                    <w:sz w:val="56"/>
                                    <w:szCs w:val="52"/>
                                  </w:rPr>
                                </w:pPr>
                                <w:sdt>
                                  <w:sdtPr>
                                    <w:rPr>
                                      <w:caps/>
                                      <w:color w:val="252525" w:themeColor="text2" w:themeShade="BF"/>
                                      <w:sz w:val="56"/>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845AF" w:rsidRDefault="005845AF">
                                    <w:pPr>
                                      <w:pStyle w:val="NoSpacing"/>
                                      <w:jc w:val="right"/>
                                      <w:rPr>
                                        <w:smallCaps/>
                                        <w:color w:val="323232" w:themeColor="text2"/>
                                        <w:sz w:val="36"/>
                                        <w:szCs w:val="36"/>
                                      </w:rPr>
                                    </w:pPr>
                                    <w:r>
                                      <w:rPr>
                                        <w:smallCaps/>
                                        <w:color w:val="323232" w:themeColor="text2"/>
                                        <w:sz w:val="36"/>
                                        <w:szCs w:val="36"/>
                                      </w:rPr>
                                      <w:t>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67E39E" id="Text Box 113" o:spid="_x0000_s1028" type="#_x0000_t202" style="position:absolute;margin-left:0;margin-top:0;width:453pt;height:41.4pt;z-index:25162752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28F3241" w14:textId="209C8F96" w:rsidR="005845AF" w:rsidRPr="00F73CD3" w:rsidRDefault="005845AF">
                          <w:pPr>
                            <w:pStyle w:val="NoSpacing"/>
                            <w:jc w:val="right"/>
                            <w:rPr>
                              <w:caps/>
                              <w:color w:val="252525" w:themeColor="text2" w:themeShade="BF"/>
                              <w:sz w:val="56"/>
                              <w:szCs w:val="52"/>
                            </w:rPr>
                          </w:pPr>
                          <w:sdt>
                            <w:sdtPr>
                              <w:rPr>
                                <w:caps/>
                                <w:color w:val="252525" w:themeColor="text2" w:themeShade="BF"/>
                                <w:sz w:val="56"/>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845AF" w:rsidRDefault="005845AF">
                              <w:pPr>
                                <w:pStyle w:val="NoSpacing"/>
                                <w:jc w:val="right"/>
                                <w:rPr>
                                  <w:smallCaps/>
                                  <w:color w:val="323232" w:themeColor="text2"/>
                                  <w:sz w:val="36"/>
                                  <w:szCs w:val="36"/>
                                </w:rPr>
                              </w:pPr>
                              <w:r>
                                <w:rPr>
                                  <w:smallCaps/>
                                  <w:color w:val="323232" w:themeColor="text2"/>
                                  <w:sz w:val="36"/>
                                  <w:szCs w:val="36"/>
                                </w:rPr>
                                <w:t>Design Document</w:t>
                              </w:r>
                            </w:p>
                          </w:sdtContent>
                        </w:sdt>
                      </w:txbxContent>
                    </v:textbox>
                    <w10:wrap type="square" anchorx="page" anchory="page"/>
                  </v:shape>
                </w:pict>
              </mc:Fallback>
            </mc:AlternateContent>
          </w:r>
          <w:r w:rsidRPr="00663A01">
            <w:rPr>
              <w:noProof/>
              <w:lang w:eastAsia="en-GB"/>
            </w:rPr>
            <mc:AlternateContent>
              <mc:Choice Requires="wpg">
                <w:drawing>
                  <wp:anchor distT="0" distB="0" distL="114300" distR="114300" simplePos="0" relativeHeight="251623424" behindDoc="0" locked="0" layoutInCell="1" allowOverlap="1" wp14:anchorId="3E2EE2A1" wp14:editId="7E29D71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695154" id="Group 114" o:spid="_x0000_s1026" style="position:absolute;margin-left:0;margin-top:0;width:18pt;height:10in;z-index:25162342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9f2936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7f09 [3204]" stroked="f" strokeweight="1pt">
                      <v:path arrowok="t"/>
                      <o:lock v:ext="edit" aspectratio="t"/>
                    </v:rect>
                    <w10:wrap anchorx="page" anchory="page"/>
                  </v:group>
                </w:pict>
              </mc:Fallback>
            </mc:AlternateContent>
          </w:r>
          <w:r w:rsidRPr="00663A01">
            <w:rPr>
              <w:sz w:val="72"/>
            </w:rPr>
            <w:br w:type="page"/>
          </w:r>
        </w:p>
      </w:sdtContent>
    </w:sdt>
    <w:p w14:paraId="1D1637C2" w14:textId="26170B07" w:rsidR="005C5DB4" w:rsidRPr="00663A01" w:rsidRDefault="004D1D46">
      <w:pPr>
        <w:pStyle w:val="Title"/>
        <w:rPr>
          <w:sz w:val="72"/>
        </w:rPr>
      </w:pPr>
      <w:r w:rsidRPr="00663A01">
        <w:rPr>
          <w:sz w:val="72"/>
        </w:rPr>
        <w:lastRenderedPageBreak/>
        <w:t>GAME REPORT – Andrew Davis</w:t>
      </w:r>
    </w:p>
    <w:sdt>
      <w:sdtPr>
        <w:rPr>
          <w:rFonts w:asciiTheme="minorHAnsi" w:eastAsiaTheme="minorEastAsia" w:hAnsiTheme="minorHAnsi" w:cstheme="minorBidi"/>
          <w:b w:val="0"/>
          <w:bCs w:val="0"/>
          <w:smallCaps w:val="0"/>
          <w:color w:val="auto"/>
          <w:sz w:val="40"/>
          <w:szCs w:val="22"/>
        </w:rPr>
        <w:id w:val="-78601725"/>
        <w:docPartObj>
          <w:docPartGallery w:val="Table of Contents"/>
          <w:docPartUnique/>
        </w:docPartObj>
      </w:sdtPr>
      <w:sdtEndPr>
        <w:rPr>
          <w:noProof/>
          <w:sz w:val="24"/>
        </w:rPr>
      </w:sdtEndPr>
      <w:sdtContent>
        <w:p w14:paraId="484A34F3" w14:textId="4796C24D" w:rsidR="002F012E" w:rsidRPr="00663A01" w:rsidRDefault="002F012E" w:rsidP="00781655">
          <w:pPr>
            <w:pStyle w:val="TOCHeading"/>
            <w:numPr>
              <w:ilvl w:val="0"/>
              <w:numId w:val="0"/>
            </w:numPr>
            <w:ind w:left="432" w:hanging="432"/>
            <w:rPr>
              <w:sz w:val="40"/>
            </w:rPr>
          </w:pPr>
          <w:r w:rsidRPr="00663A01">
            <w:rPr>
              <w:sz w:val="40"/>
            </w:rPr>
            <w:t>Contents</w:t>
          </w:r>
        </w:p>
        <w:p w14:paraId="7B82655A" w14:textId="77777777" w:rsidR="00781655" w:rsidRPr="00663A01" w:rsidRDefault="002F012E" w:rsidP="001C71B8">
          <w:pPr>
            <w:pStyle w:val="TOC1"/>
            <w:rPr>
              <w:rFonts w:cstheme="minorBidi"/>
              <w:sz w:val="28"/>
              <w:lang w:eastAsia="en-GB"/>
            </w:rPr>
          </w:pPr>
          <w:r w:rsidRPr="00663A01">
            <w:rPr>
              <w:sz w:val="28"/>
            </w:rPr>
            <w:fldChar w:fldCharType="begin"/>
          </w:r>
          <w:r w:rsidRPr="00663A01">
            <w:rPr>
              <w:sz w:val="28"/>
            </w:rPr>
            <w:instrText xml:space="preserve"> TOC \o "1-3" \h \z \u </w:instrText>
          </w:r>
          <w:r w:rsidRPr="00663A01">
            <w:rPr>
              <w:sz w:val="28"/>
            </w:rPr>
            <w:fldChar w:fldCharType="separate"/>
          </w:r>
          <w:hyperlink w:anchor="_Toc445480907"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Basic Concept</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_Toc445480907 \h </w:instrText>
            </w:r>
            <w:r w:rsidR="00781655" w:rsidRPr="00663A01">
              <w:rPr>
                <w:webHidden/>
                <w:sz w:val="28"/>
              </w:rPr>
            </w:r>
            <w:r w:rsidR="00781655" w:rsidRPr="00663A01">
              <w:rPr>
                <w:webHidden/>
                <w:sz w:val="28"/>
              </w:rPr>
              <w:fldChar w:fldCharType="separate"/>
            </w:r>
            <w:r w:rsidR="00F614A9">
              <w:rPr>
                <w:webHidden/>
                <w:sz w:val="28"/>
              </w:rPr>
              <w:t>2</w:t>
            </w:r>
            <w:r w:rsidR="00781655" w:rsidRPr="00663A01">
              <w:rPr>
                <w:webHidden/>
                <w:sz w:val="28"/>
              </w:rPr>
              <w:fldChar w:fldCharType="end"/>
            </w:r>
          </w:hyperlink>
        </w:p>
        <w:p w14:paraId="54771FA9" w14:textId="265970E1" w:rsidR="00781655" w:rsidRPr="00663A01" w:rsidRDefault="005845AF" w:rsidP="001C71B8">
          <w:pPr>
            <w:pStyle w:val="TOC1"/>
            <w:rPr>
              <w:rFonts w:cstheme="minorBidi"/>
              <w:sz w:val="28"/>
              <w:lang w:eastAsia="en-GB"/>
            </w:rPr>
          </w:pPr>
          <w:hyperlink w:anchor="_Toc445480908"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Design Details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_Toc445480908 \h </w:instrText>
            </w:r>
            <w:r w:rsidR="00781655" w:rsidRPr="00663A01">
              <w:rPr>
                <w:webHidden/>
                <w:sz w:val="28"/>
              </w:rPr>
            </w:r>
            <w:r w:rsidR="00781655" w:rsidRPr="00663A01">
              <w:rPr>
                <w:webHidden/>
                <w:sz w:val="28"/>
              </w:rPr>
              <w:fldChar w:fldCharType="separate"/>
            </w:r>
            <w:r w:rsidR="00F614A9">
              <w:rPr>
                <w:webHidden/>
                <w:sz w:val="28"/>
              </w:rPr>
              <w:t>3</w:t>
            </w:r>
            <w:r w:rsidR="00781655" w:rsidRPr="00663A01">
              <w:rPr>
                <w:webHidden/>
                <w:sz w:val="28"/>
              </w:rPr>
              <w:fldChar w:fldCharType="end"/>
            </w:r>
          </w:hyperlink>
        </w:p>
        <w:p w14:paraId="79067ADF" w14:textId="77777777" w:rsidR="00781655" w:rsidRPr="00663A01" w:rsidRDefault="005845AF" w:rsidP="001C71B8">
          <w:pPr>
            <w:pStyle w:val="TOC1"/>
            <w:rPr>
              <w:rFonts w:cstheme="minorBidi"/>
              <w:sz w:val="28"/>
              <w:lang w:eastAsia="en-GB"/>
            </w:rPr>
          </w:pPr>
          <w:hyperlink w:anchor="_Toc445480909"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Software and Hardware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_Toc445480909 \h </w:instrText>
            </w:r>
            <w:r w:rsidR="00781655" w:rsidRPr="00663A01">
              <w:rPr>
                <w:webHidden/>
                <w:sz w:val="28"/>
              </w:rPr>
            </w:r>
            <w:r w:rsidR="00781655" w:rsidRPr="00663A01">
              <w:rPr>
                <w:webHidden/>
                <w:sz w:val="28"/>
              </w:rPr>
              <w:fldChar w:fldCharType="separate"/>
            </w:r>
            <w:r w:rsidR="00F614A9">
              <w:rPr>
                <w:webHidden/>
                <w:sz w:val="28"/>
              </w:rPr>
              <w:t>5</w:t>
            </w:r>
            <w:r w:rsidR="00781655" w:rsidRPr="00663A01">
              <w:rPr>
                <w:webHidden/>
                <w:sz w:val="28"/>
              </w:rPr>
              <w:fldChar w:fldCharType="end"/>
            </w:r>
          </w:hyperlink>
        </w:p>
        <w:p w14:paraId="08A4AD1C" w14:textId="77777777" w:rsidR="00781655" w:rsidRPr="00663A01" w:rsidRDefault="005845AF" w:rsidP="001C71B8">
          <w:pPr>
            <w:pStyle w:val="TOC1"/>
            <w:rPr>
              <w:rFonts w:cstheme="minorBidi"/>
              <w:sz w:val="28"/>
              <w:lang w:eastAsia="en-GB"/>
            </w:rPr>
          </w:pPr>
          <w:hyperlink w:anchor="_Toc445480910"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Graphics and Audio</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_Toc445480910 \h </w:instrText>
            </w:r>
            <w:r w:rsidR="00781655" w:rsidRPr="00663A01">
              <w:rPr>
                <w:webHidden/>
                <w:sz w:val="28"/>
              </w:rPr>
            </w:r>
            <w:r w:rsidR="00781655" w:rsidRPr="00663A01">
              <w:rPr>
                <w:webHidden/>
                <w:sz w:val="28"/>
              </w:rPr>
              <w:fldChar w:fldCharType="separate"/>
            </w:r>
            <w:r w:rsidR="00F614A9">
              <w:rPr>
                <w:webHidden/>
                <w:sz w:val="28"/>
              </w:rPr>
              <w:t>7</w:t>
            </w:r>
            <w:r w:rsidR="00781655" w:rsidRPr="00663A01">
              <w:rPr>
                <w:webHidden/>
                <w:sz w:val="28"/>
              </w:rPr>
              <w:fldChar w:fldCharType="end"/>
            </w:r>
          </w:hyperlink>
        </w:p>
        <w:p w14:paraId="3091B475" w14:textId="77777777" w:rsidR="00781655" w:rsidRPr="00663A01" w:rsidRDefault="005845AF" w:rsidP="001C71B8">
          <w:pPr>
            <w:pStyle w:val="TOC1"/>
            <w:rPr>
              <w:rFonts w:cstheme="minorBidi"/>
              <w:sz w:val="28"/>
              <w:lang w:eastAsia="en-GB"/>
            </w:rPr>
          </w:pPr>
          <w:hyperlink w:anchor="_Toc445480911"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Code Structure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_Toc445480911 \h </w:instrText>
            </w:r>
            <w:r w:rsidR="00781655" w:rsidRPr="00663A01">
              <w:rPr>
                <w:webHidden/>
                <w:sz w:val="28"/>
              </w:rPr>
            </w:r>
            <w:r w:rsidR="00781655" w:rsidRPr="00663A01">
              <w:rPr>
                <w:webHidden/>
                <w:sz w:val="28"/>
              </w:rPr>
              <w:fldChar w:fldCharType="separate"/>
            </w:r>
            <w:r w:rsidR="00F614A9">
              <w:rPr>
                <w:webHidden/>
                <w:sz w:val="28"/>
              </w:rPr>
              <w:t>8</w:t>
            </w:r>
            <w:r w:rsidR="00781655" w:rsidRPr="00663A01">
              <w:rPr>
                <w:webHidden/>
                <w:sz w:val="28"/>
              </w:rPr>
              <w:fldChar w:fldCharType="end"/>
            </w:r>
          </w:hyperlink>
        </w:p>
        <w:p w14:paraId="60C4C990" w14:textId="77777777" w:rsidR="00781655" w:rsidRPr="00663A01" w:rsidRDefault="005845AF" w:rsidP="001C71B8">
          <w:pPr>
            <w:pStyle w:val="TOC1"/>
            <w:rPr>
              <w:rFonts w:cstheme="minorBidi"/>
              <w:sz w:val="28"/>
              <w:lang w:eastAsia="en-GB"/>
            </w:rPr>
          </w:pPr>
          <w:hyperlink w:anchor="_Toc445480912"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Game Specific Features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_Toc445480912 \h </w:instrText>
            </w:r>
            <w:r w:rsidR="00781655" w:rsidRPr="00663A01">
              <w:rPr>
                <w:webHidden/>
                <w:sz w:val="28"/>
              </w:rPr>
            </w:r>
            <w:r w:rsidR="00781655" w:rsidRPr="00663A01">
              <w:rPr>
                <w:webHidden/>
                <w:sz w:val="28"/>
              </w:rPr>
              <w:fldChar w:fldCharType="separate"/>
            </w:r>
            <w:r w:rsidR="00F614A9">
              <w:rPr>
                <w:webHidden/>
                <w:sz w:val="28"/>
              </w:rPr>
              <w:t>11</w:t>
            </w:r>
            <w:r w:rsidR="00781655" w:rsidRPr="00663A01">
              <w:rPr>
                <w:webHidden/>
                <w:sz w:val="28"/>
              </w:rPr>
              <w:fldChar w:fldCharType="end"/>
            </w:r>
          </w:hyperlink>
        </w:p>
        <w:p w14:paraId="78758A14" w14:textId="77777777" w:rsidR="00781655" w:rsidRPr="00663A01" w:rsidRDefault="005845AF" w:rsidP="001C71B8">
          <w:pPr>
            <w:pStyle w:val="TOC1"/>
            <w:rPr>
              <w:rFonts w:cstheme="minorBidi"/>
              <w:sz w:val="28"/>
              <w:lang w:eastAsia="en-GB"/>
            </w:rPr>
          </w:pPr>
          <w:hyperlink w:anchor="_Toc445480913" w:history="1">
            <w:r w:rsidR="00781655" w:rsidRPr="00663A01">
              <w:rPr>
                <w:rStyle w:val="Hyperlink"/>
                <w:sz w:val="28"/>
              </w:rPr>
              <w:t>7</w:t>
            </w:r>
            <w:r w:rsidR="00781655" w:rsidRPr="00663A01">
              <w:rPr>
                <w:rFonts w:cstheme="minorBidi"/>
                <w:sz w:val="28"/>
                <w:lang w:eastAsia="en-GB"/>
              </w:rPr>
              <w:tab/>
            </w:r>
            <w:r w:rsidR="00781655" w:rsidRPr="00663A01">
              <w:rPr>
                <w:rStyle w:val="Hyperlink"/>
                <w:sz w:val="28"/>
              </w:rPr>
              <w:t>Time Management Plan</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_Toc445480913 \h </w:instrText>
            </w:r>
            <w:r w:rsidR="00781655" w:rsidRPr="00663A01">
              <w:rPr>
                <w:webHidden/>
                <w:sz w:val="28"/>
              </w:rPr>
            </w:r>
            <w:r w:rsidR="00781655" w:rsidRPr="00663A01">
              <w:rPr>
                <w:webHidden/>
                <w:sz w:val="28"/>
              </w:rPr>
              <w:fldChar w:fldCharType="separate"/>
            </w:r>
            <w:r w:rsidR="00F614A9">
              <w:rPr>
                <w:webHidden/>
                <w:sz w:val="28"/>
              </w:rPr>
              <w:t>13</w:t>
            </w:r>
            <w:r w:rsidR="00781655" w:rsidRPr="00663A01">
              <w:rPr>
                <w:webHidden/>
                <w:sz w:val="28"/>
              </w:rPr>
              <w:fldChar w:fldCharType="end"/>
            </w:r>
          </w:hyperlink>
        </w:p>
        <w:p w14:paraId="503F0944" w14:textId="77777777" w:rsidR="00781655" w:rsidRPr="00663A01" w:rsidRDefault="005845AF" w:rsidP="001C71B8">
          <w:pPr>
            <w:pStyle w:val="TOC1"/>
            <w:rPr>
              <w:rFonts w:cstheme="minorBidi"/>
              <w:sz w:val="28"/>
              <w:lang w:eastAsia="en-GB"/>
            </w:rPr>
          </w:pPr>
          <w:hyperlink w:anchor="_Toc445480914" w:history="1">
            <w:r w:rsidR="00781655" w:rsidRPr="00663A01">
              <w:rPr>
                <w:rStyle w:val="Hyperlink"/>
                <w:sz w:val="28"/>
              </w:rPr>
              <w:t>8</w:t>
            </w:r>
            <w:r w:rsidR="00781655" w:rsidRPr="00663A01">
              <w:rPr>
                <w:rFonts w:cstheme="minorBidi"/>
                <w:sz w:val="28"/>
                <w:lang w:eastAsia="en-GB"/>
              </w:rPr>
              <w:tab/>
            </w:r>
            <w:r w:rsidR="00781655" w:rsidRPr="00663A01">
              <w:rPr>
                <w:rStyle w:val="Hyperlink"/>
                <w:sz w:val="28"/>
              </w:rPr>
              <w:t>Bibliography</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_Toc445480914 \h </w:instrText>
            </w:r>
            <w:r w:rsidR="00781655" w:rsidRPr="00663A01">
              <w:rPr>
                <w:webHidden/>
                <w:sz w:val="28"/>
              </w:rPr>
            </w:r>
            <w:r w:rsidR="00781655" w:rsidRPr="00663A01">
              <w:rPr>
                <w:webHidden/>
                <w:sz w:val="28"/>
              </w:rPr>
              <w:fldChar w:fldCharType="separate"/>
            </w:r>
            <w:r w:rsidR="00F614A9">
              <w:rPr>
                <w:webHidden/>
                <w:sz w:val="28"/>
              </w:rPr>
              <w:t>15</w:t>
            </w:r>
            <w:r w:rsidR="00781655" w:rsidRPr="00663A01">
              <w:rPr>
                <w:webHidden/>
                <w:sz w:val="28"/>
              </w:rPr>
              <w:fldChar w:fldCharType="end"/>
            </w:r>
          </w:hyperlink>
        </w:p>
        <w:p w14:paraId="29AAC617" w14:textId="77777777" w:rsidR="00781655" w:rsidRPr="00663A01" w:rsidRDefault="00781655" w:rsidP="001C71B8">
          <w:pPr>
            <w:pStyle w:val="TOC1"/>
            <w:rPr>
              <w:rStyle w:val="Hyperlink"/>
              <w:sz w:val="28"/>
            </w:rPr>
          </w:pPr>
        </w:p>
        <w:p w14:paraId="177E2032" w14:textId="2F28DF91" w:rsidR="00781655" w:rsidRPr="00663A01" w:rsidRDefault="00781655" w:rsidP="001C71B8">
          <w:pPr>
            <w:pStyle w:val="TOC1"/>
            <w:rPr>
              <w:rStyle w:val="Hyperlink"/>
              <w:b/>
              <w:color w:val="auto"/>
              <w:sz w:val="28"/>
            </w:rPr>
          </w:pPr>
          <w:r w:rsidRPr="00663A01">
            <w:rPr>
              <w:rStyle w:val="Hyperlink"/>
              <w:b/>
              <w:color w:val="auto"/>
              <w:sz w:val="28"/>
            </w:rPr>
            <w:t>APPENDIX A - GRAPHICS:</w:t>
          </w:r>
        </w:p>
        <w:p w14:paraId="1D53540A" w14:textId="77777777" w:rsidR="00781655" w:rsidRPr="00663A01" w:rsidRDefault="005845AF" w:rsidP="001C71B8">
          <w:pPr>
            <w:pStyle w:val="TOC1"/>
            <w:rPr>
              <w:rFonts w:cstheme="minorBidi"/>
              <w:sz w:val="28"/>
              <w:lang w:eastAsia="en-GB"/>
            </w:rPr>
          </w:pPr>
          <w:hyperlink w:anchor="_Toc445480915"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Staff</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_Toc445480915 \h </w:instrText>
            </w:r>
            <w:r w:rsidR="00781655" w:rsidRPr="00663A01">
              <w:rPr>
                <w:webHidden/>
                <w:sz w:val="28"/>
              </w:rPr>
            </w:r>
            <w:r w:rsidR="00781655" w:rsidRPr="00663A01">
              <w:rPr>
                <w:webHidden/>
                <w:sz w:val="28"/>
              </w:rPr>
              <w:fldChar w:fldCharType="separate"/>
            </w:r>
            <w:r w:rsidR="00F614A9">
              <w:rPr>
                <w:webHidden/>
                <w:sz w:val="28"/>
              </w:rPr>
              <w:t>16</w:t>
            </w:r>
            <w:r w:rsidR="00781655" w:rsidRPr="00663A01">
              <w:rPr>
                <w:webHidden/>
                <w:sz w:val="28"/>
              </w:rPr>
              <w:fldChar w:fldCharType="end"/>
            </w:r>
          </w:hyperlink>
        </w:p>
        <w:p w14:paraId="20CBD169" w14:textId="77777777" w:rsidR="00781655" w:rsidRPr="00663A01" w:rsidRDefault="005845AF" w:rsidP="001C71B8">
          <w:pPr>
            <w:pStyle w:val="TOC1"/>
            <w:rPr>
              <w:rFonts w:cstheme="minorBidi"/>
              <w:sz w:val="28"/>
              <w:lang w:eastAsia="en-GB"/>
            </w:rPr>
          </w:pPr>
          <w:hyperlink w:anchor="_Toc445480916"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Customers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_Toc445480916 \h </w:instrText>
            </w:r>
            <w:r w:rsidR="00781655" w:rsidRPr="00663A01">
              <w:rPr>
                <w:webHidden/>
                <w:sz w:val="28"/>
              </w:rPr>
            </w:r>
            <w:r w:rsidR="00781655" w:rsidRPr="00663A01">
              <w:rPr>
                <w:webHidden/>
                <w:sz w:val="28"/>
              </w:rPr>
              <w:fldChar w:fldCharType="separate"/>
            </w:r>
            <w:r w:rsidR="00F614A9">
              <w:rPr>
                <w:webHidden/>
                <w:sz w:val="28"/>
              </w:rPr>
              <w:t>17</w:t>
            </w:r>
            <w:r w:rsidR="00781655" w:rsidRPr="00663A01">
              <w:rPr>
                <w:webHidden/>
                <w:sz w:val="28"/>
              </w:rPr>
              <w:fldChar w:fldCharType="end"/>
            </w:r>
          </w:hyperlink>
        </w:p>
        <w:p w14:paraId="462D7173" w14:textId="77777777" w:rsidR="00781655" w:rsidRPr="00663A01" w:rsidRDefault="005845AF" w:rsidP="001C71B8">
          <w:pPr>
            <w:pStyle w:val="TOC1"/>
            <w:rPr>
              <w:rFonts w:cstheme="minorBidi"/>
              <w:sz w:val="28"/>
              <w:lang w:eastAsia="en-GB"/>
            </w:rPr>
          </w:pPr>
          <w:hyperlink w:anchor="_Toc445480917"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Screens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_Toc445480917 \h </w:instrText>
            </w:r>
            <w:r w:rsidR="00781655" w:rsidRPr="00663A01">
              <w:rPr>
                <w:webHidden/>
                <w:sz w:val="28"/>
              </w:rPr>
            </w:r>
            <w:r w:rsidR="00781655" w:rsidRPr="00663A01">
              <w:rPr>
                <w:webHidden/>
                <w:sz w:val="28"/>
              </w:rPr>
              <w:fldChar w:fldCharType="separate"/>
            </w:r>
            <w:r w:rsidR="00F614A9">
              <w:rPr>
                <w:webHidden/>
                <w:sz w:val="28"/>
              </w:rPr>
              <w:t>17</w:t>
            </w:r>
            <w:r w:rsidR="00781655" w:rsidRPr="00663A01">
              <w:rPr>
                <w:webHidden/>
                <w:sz w:val="28"/>
              </w:rPr>
              <w:fldChar w:fldCharType="end"/>
            </w:r>
          </w:hyperlink>
        </w:p>
        <w:p w14:paraId="58662D7B" w14:textId="77777777" w:rsidR="00781655" w:rsidRPr="00663A01" w:rsidRDefault="005845AF" w:rsidP="001C71B8">
          <w:pPr>
            <w:pStyle w:val="TOC1"/>
            <w:rPr>
              <w:rFonts w:cstheme="minorBidi"/>
              <w:sz w:val="28"/>
              <w:lang w:eastAsia="en-GB"/>
            </w:rPr>
          </w:pPr>
          <w:hyperlink w:anchor="_Toc445480918"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Other Purchasable Items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_Toc445480918 \h </w:instrText>
            </w:r>
            <w:r w:rsidR="00781655" w:rsidRPr="00663A01">
              <w:rPr>
                <w:webHidden/>
                <w:sz w:val="28"/>
              </w:rPr>
            </w:r>
            <w:r w:rsidR="00781655" w:rsidRPr="00663A01">
              <w:rPr>
                <w:webHidden/>
                <w:sz w:val="28"/>
              </w:rPr>
              <w:fldChar w:fldCharType="separate"/>
            </w:r>
            <w:r w:rsidR="00F614A9">
              <w:rPr>
                <w:webHidden/>
                <w:sz w:val="28"/>
              </w:rPr>
              <w:t>18</w:t>
            </w:r>
            <w:r w:rsidR="00781655" w:rsidRPr="00663A01">
              <w:rPr>
                <w:webHidden/>
                <w:sz w:val="28"/>
              </w:rPr>
              <w:fldChar w:fldCharType="end"/>
            </w:r>
          </w:hyperlink>
        </w:p>
        <w:p w14:paraId="62EBA651" w14:textId="77777777" w:rsidR="00781655" w:rsidRPr="00663A01" w:rsidRDefault="005845AF" w:rsidP="001C71B8">
          <w:pPr>
            <w:pStyle w:val="TOC1"/>
            <w:rPr>
              <w:rFonts w:cstheme="minorBidi"/>
              <w:sz w:val="28"/>
              <w:lang w:eastAsia="en-GB"/>
            </w:rPr>
          </w:pPr>
          <w:hyperlink w:anchor="_Toc445480919"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Buttons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_Toc445480919 \h </w:instrText>
            </w:r>
            <w:r w:rsidR="00781655" w:rsidRPr="00663A01">
              <w:rPr>
                <w:webHidden/>
                <w:sz w:val="28"/>
              </w:rPr>
            </w:r>
            <w:r w:rsidR="00781655" w:rsidRPr="00663A01">
              <w:rPr>
                <w:webHidden/>
                <w:sz w:val="28"/>
              </w:rPr>
              <w:fldChar w:fldCharType="separate"/>
            </w:r>
            <w:r w:rsidR="00F614A9">
              <w:rPr>
                <w:webHidden/>
                <w:sz w:val="28"/>
              </w:rPr>
              <w:t>18</w:t>
            </w:r>
            <w:r w:rsidR="00781655" w:rsidRPr="00663A01">
              <w:rPr>
                <w:webHidden/>
                <w:sz w:val="28"/>
              </w:rPr>
              <w:fldChar w:fldCharType="end"/>
            </w:r>
          </w:hyperlink>
        </w:p>
        <w:p w14:paraId="05585B14" w14:textId="77777777" w:rsidR="00781655" w:rsidRPr="00663A01" w:rsidRDefault="005845AF" w:rsidP="001C71B8">
          <w:pPr>
            <w:pStyle w:val="TOC1"/>
            <w:rPr>
              <w:rFonts w:cstheme="minorBidi"/>
              <w:sz w:val="28"/>
              <w:lang w:eastAsia="en-GB"/>
            </w:rPr>
          </w:pPr>
          <w:hyperlink w:anchor="_Toc445480920"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Currencies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_Toc445480920 \h </w:instrText>
            </w:r>
            <w:r w:rsidR="00781655" w:rsidRPr="00663A01">
              <w:rPr>
                <w:webHidden/>
                <w:sz w:val="28"/>
              </w:rPr>
            </w:r>
            <w:r w:rsidR="00781655" w:rsidRPr="00663A01">
              <w:rPr>
                <w:webHidden/>
                <w:sz w:val="28"/>
              </w:rPr>
              <w:fldChar w:fldCharType="separate"/>
            </w:r>
            <w:r w:rsidR="00F614A9">
              <w:rPr>
                <w:webHidden/>
                <w:sz w:val="28"/>
              </w:rPr>
              <w:t>18</w:t>
            </w:r>
            <w:r w:rsidR="00781655" w:rsidRPr="00663A01">
              <w:rPr>
                <w:webHidden/>
                <w:sz w:val="28"/>
              </w:rPr>
              <w:fldChar w:fldCharType="end"/>
            </w:r>
          </w:hyperlink>
        </w:p>
        <w:p w14:paraId="61DE3407" w14:textId="260FCF77" w:rsidR="002F012E" w:rsidRPr="00663A01" w:rsidRDefault="002F012E">
          <w:pPr>
            <w:rPr>
              <w:sz w:val="24"/>
            </w:rPr>
          </w:pPr>
          <w:r w:rsidRPr="00663A01">
            <w:rPr>
              <w:b/>
              <w:bCs/>
              <w:noProof/>
              <w:sz w:val="24"/>
            </w:rPr>
            <w:fldChar w:fldCharType="end"/>
          </w:r>
        </w:p>
      </w:sdtContent>
    </w:sdt>
    <w:p w14:paraId="249E294F" w14:textId="77777777" w:rsidR="002F012E" w:rsidRPr="00663A01" w:rsidRDefault="002F012E" w:rsidP="002F012E">
      <w:pPr>
        <w:rPr>
          <w:sz w:val="24"/>
        </w:rPr>
      </w:pPr>
    </w:p>
    <w:p w14:paraId="3EE5574D" w14:textId="77777777" w:rsidR="002F012E" w:rsidRPr="00663A01" w:rsidRDefault="002F012E" w:rsidP="002F012E">
      <w:pPr>
        <w:rPr>
          <w:sz w:val="24"/>
        </w:rPr>
      </w:pPr>
    </w:p>
    <w:p w14:paraId="797C8CD1" w14:textId="77777777" w:rsidR="002F012E" w:rsidRPr="00663A01" w:rsidRDefault="002F012E" w:rsidP="002F012E">
      <w:pPr>
        <w:rPr>
          <w:sz w:val="24"/>
        </w:rPr>
      </w:pPr>
    </w:p>
    <w:p w14:paraId="4FED55D5" w14:textId="77777777" w:rsidR="002F012E" w:rsidRPr="00663A01" w:rsidRDefault="002F012E" w:rsidP="002F012E">
      <w:pPr>
        <w:rPr>
          <w:sz w:val="24"/>
        </w:rPr>
      </w:pPr>
    </w:p>
    <w:p w14:paraId="78836EBD" w14:textId="77777777" w:rsidR="002F012E" w:rsidRPr="00663A01" w:rsidRDefault="002F012E" w:rsidP="002F012E">
      <w:pPr>
        <w:rPr>
          <w:sz w:val="24"/>
        </w:rPr>
      </w:pPr>
    </w:p>
    <w:p w14:paraId="6663EB9B" w14:textId="77777777" w:rsidR="002F012E" w:rsidRPr="00663A01" w:rsidRDefault="002F012E" w:rsidP="002F012E">
      <w:pPr>
        <w:rPr>
          <w:sz w:val="24"/>
        </w:rPr>
      </w:pPr>
    </w:p>
    <w:p w14:paraId="7FA26662" w14:textId="77777777" w:rsidR="002F012E" w:rsidRPr="00663A01" w:rsidRDefault="002F012E" w:rsidP="002F012E">
      <w:pPr>
        <w:rPr>
          <w:sz w:val="24"/>
        </w:rPr>
      </w:pPr>
    </w:p>
    <w:p w14:paraId="55ED8418" w14:textId="77777777" w:rsidR="002F012E" w:rsidRPr="00663A01" w:rsidRDefault="002F012E" w:rsidP="002F012E">
      <w:pPr>
        <w:rPr>
          <w:sz w:val="24"/>
        </w:rPr>
      </w:pPr>
    </w:p>
    <w:p w14:paraId="3A827A04" w14:textId="77777777" w:rsidR="002F012E" w:rsidRPr="00663A01" w:rsidRDefault="002F012E" w:rsidP="002F012E">
      <w:pPr>
        <w:rPr>
          <w:sz w:val="24"/>
        </w:rPr>
      </w:pPr>
    </w:p>
    <w:p w14:paraId="7865D99A" w14:textId="32EC8BE1" w:rsidR="005C5DB4" w:rsidRPr="00663A01" w:rsidRDefault="004D1D46">
      <w:pPr>
        <w:pStyle w:val="Heading1"/>
        <w:rPr>
          <w:sz w:val="40"/>
        </w:rPr>
      </w:pPr>
      <w:bookmarkStart w:id="0" w:name="_Toc445480907"/>
      <w:r w:rsidRPr="00663A01">
        <w:rPr>
          <w:sz w:val="40"/>
        </w:rPr>
        <w:lastRenderedPageBreak/>
        <w:t>Basic Concept</w:t>
      </w:r>
      <w:bookmarkEnd w:id="0"/>
    </w:p>
    <w:p w14:paraId="7D4C6975" w14:textId="77777777" w:rsidR="00B73F6C" w:rsidRPr="00663A01" w:rsidRDefault="00B73F6C" w:rsidP="00B73F6C">
      <w:pPr>
        <w:pStyle w:val="NoSpacing"/>
      </w:pPr>
    </w:p>
    <w:p w14:paraId="10534294" w14:textId="74F6BDA6" w:rsidR="00F760F5" w:rsidRPr="00663A01" w:rsidRDefault="00614960" w:rsidP="00157DD4">
      <w:pPr>
        <w:pStyle w:val="NoSpacing"/>
        <w:numPr>
          <w:ilvl w:val="0"/>
          <w:numId w:val="18"/>
        </w:numPr>
        <w:rPr>
          <w:b/>
          <w:sz w:val="24"/>
          <w:u w:val="single"/>
        </w:rPr>
      </w:pPr>
      <w:r w:rsidRPr="00663A01">
        <w:rPr>
          <w:sz w:val="24"/>
        </w:rPr>
        <w:t>My game is going to be called</w:t>
      </w:r>
      <w:r w:rsidR="00F760F5" w:rsidRPr="00663A01">
        <w:rPr>
          <w:sz w:val="24"/>
        </w:rPr>
        <w:t xml:space="preserve"> </w:t>
      </w:r>
      <w:r w:rsidR="00F760F5" w:rsidRPr="00663A01">
        <w:rPr>
          <w:b/>
          <w:sz w:val="24"/>
        </w:rPr>
        <w:t>“Movies and Shakers”</w:t>
      </w:r>
    </w:p>
    <w:p w14:paraId="2C23C0FB" w14:textId="68F7E483" w:rsidR="00F760F5" w:rsidRPr="00663A01" w:rsidRDefault="00614960" w:rsidP="00157DD4">
      <w:pPr>
        <w:pStyle w:val="NoSpacing"/>
        <w:numPr>
          <w:ilvl w:val="0"/>
          <w:numId w:val="18"/>
        </w:numPr>
        <w:rPr>
          <w:sz w:val="24"/>
        </w:rPr>
      </w:pPr>
      <w:r w:rsidRPr="00663A01">
        <w:rPr>
          <w:sz w:val="24"/>
        </w:rPr>
        <w:t>The genre of my game is going to be</w:t>
      </w:r>
      <w:r w:rsidR="00F760F5" w:rsidRPr="00663A01">
        <w:rPr>
          <w:sz w:val="24"/>
        </w:rPr>
        <w:t xml:space="preserve"> </w:t>
      </w:r>
      <w:r w:rsidR="00F760F5" w:rsidRPr="00663A01">
        <w:rPr>
          <w:b/>
          <w:sz w:val="24"/>
        </w:rPr>
        <w:t xml:space="preserve">Management </w:t>
      </w:r>
      <w:r w:rsidR="00656A67" w:rsidRPr="00663A01">
        <w:rPr>
          <w:b/>
          <w:sz w:val="24"/>
        </w:rPr>
        <w:t xml:space="preserve">and </w:t>
      </w:r>
      <w:r w:rsidR="00F760F5" w:rsidRPr="00663A01">
        <w:rPr>
          <w:b/>
          <w:sz w:val="24"/>
        </w:rPr>
        <w:t>Simulation</w:t>
      </w:r>
    </w:p>
    <w:p w14:paraId="0E8DA018" w14:textId="32744865" w:rsidR="001F79A7" w:rsidRPr="00663A01" w:rsidRDefault="00614960" w:rsidP="00157DD4">
      <w:pPr>
        <w:pStyle w:val="NoSpacing"/>
        <w:numPr>
          <w:ilvl w:val="0"/>
          <w:numId w:val="18"/>
        </w:numPr>
        <w:rPr>
          <w:sz w:val="24"/>
        </w:rPr>
      </w:pPr>
      <w:r w:rsidRPr="00663A01">
        <w:rPr>
          <w:sz w:val="24"/>
        </w:rPr>
        <w:t xml:space="preserve">The game will be targeted to the </w:t>
      </w:r>
      <w:r w:rsidRPr="00663A01">
        <w:rPr>
          <w:b/>
          <w:sz w:val="24"/>
        </w:rPr>
        <w:t>iOS platform – iPhone, iPad, iPod touch</w:t>
      </w:r>
    </w:p>
    <w:p w14:paraId="4401B3D4" w14:textId="6C24488F" w:rsidR="00F760F5" w:rsidRPr="00663A01" w:rsidRDefault="00614960" w:rsidP="00157DD4">
      <w:pPr>
        <w:pStyle w:val="NoSpacing"/>
        <w:numPr>
          <w:ilvl w:val="0"/>
          <w:numId w:val="18"/>
        </w:numPr>
        <w:rPr>
          <w:sz w:val="24"/>
        </w:rPr>
      </w:pPr>
      <w:r w:rsidRPr="00663A01">
        <w:rPr>
          <w:sz w:val="24"/>
        </w:rPr>
        <w:t>The target audience for my game will be players of both gender</w:t>
      </w:r>
      <w:r w:rsidR="00632205" w:rsidRPr="00663A01">
        <w:rPr>
          <w:sz w:val="24"/>
        </w:rPr>
        <w:t xml:space="preserve">s, mainly aged </w:t>
      </w:r>
      <w:r w:rsidR="00632205" w:rsidRPr="00663A01">
        <w:rPr>
          <w:b/>
          <w:sz w:val="24"/>
        </w:rPr>
        <w:t>10-20</w:t>
      </w:r>
      <w:r w:rsidR="00656A67" w:rsidRPr="00663A01">
        <w:rPr>
          <w:b/>
          <w:sz w:val="24"/>
        </w:rPr>
        <w:t xml:space="preserve"> years old</w:t>
      </w:r>
      <w:r w:rsidR="00632205" w:rsidRPr="00663A01">
        <w:rPr>
          <w:sz w:val="24"/>
        </w:rPr>
        <w:t xml:space="preserve">. However, I hope that my game will appeal to other age groups as well. A common feature of mobile games of the genre that I am creating is that they should allow the </w:t>
      </w:r>
      <w:r w:rsidR="001142B1" w:rsidRPr="00663A01">
        <w:rPr>
          <w:sz w:val="24"/>
        </w:rPr>
        <w:t>player</w:t>
      </w:r>
      <w:r w:rsidR="00632205" w:rsidRPr="00663A01">
        <w:rPr>
          <w:sz w:val="24"/>
        </w:rPr>
        <w:t xml:space="preserve"> to have a ‘quick go’ and then reach a point where they can stop and pick up again at a later point. </w:t>
      </w:r>
      <w:r w:rsidR="00656A67" w:rsidRPr="00663A01">
        <w:rPr>
          <w:sz w:val="24"/>
        </w:rPr>
        <w:t>Hence, I also</w:t>
      </w:r>
      <w:r w:rsidR="00632205" w:rsidRPr="00663A01">
        <w:rPr>
          <w:sz w:val="24"/>
        </w:rPr>
        <w:t xml:space="preserve"> hope to target </w:t>
      </w:r>
      <w:r w:rsidR="00632205" w:rsidRPr="00663A01">
        <w:rPr>
          <w:b/>
          <w:sz w:val="24"/>
        </w:rPr>
        <w:t>commuters</w:t>
      </w:r>
      <w:r w:rsidR="00632205" w:rsidRPr="00663A01">
        <w:rPr>
          <w:sz w:val="24"/>
        </w:rPr>
        <w:t xml:space="preserve"> (on busses / trains) who are looking for a time filler on their journey.</w:t>
      </w:r>
    </w:p>
    <w:p w14:paraId="37B56C1E" w14:textId="1D6A4F62" w:rsidR="003446BE" w:rsidRPr="00663A01" w:rsidRDefault="003446BE" w:rsidP="00157DD4">
      <w:pPr>
        <w:pStyle w:val="NoSpacing"/>
        <w:numPr>
          <w:ilvl w:val="0"/>
          <w:numId w:val="18"/>
        </w:numPr>
        <w:rPr>
          <w:sz w:val="24"/>
        </w:rPr>
      </w:pPr>
      <w:r w:rsidRPr="00663A01">
        <w:rPr>
          <w:sz w:val="24"/>
        </w:rPr>
        <w:t xml:space="preserve">The game will use two main Game Mechanics: </w:t>
      </w:r>
      <w:r w:rsidR="00E128AC" w:rsidRPr="00663A01">
        <w:rPr>
          <w:b/>
          <w:sz w:val="24"/>
        </w:rPr>
        <w:t>Worker Placement</w:t>
      </w:r>
      <w:r w:rsidR="00E128AC" w:rsidRPr="00663A01">
        <w:rPr>
          <w:sz w:val="24"/>
        </w:rPr>
        <w:t xml:space="preserve"> in regards to the gameplay where you designate staff to various tasks, as well as </w:t>
      </w:r>
      <w:r w:rsidR="00E128AC" w:rsidRPr="00663A01">
        <w:rPr>
          <w:b/>
          <w:sz w:val="24"/>
        </w:rPr>
        <w:t>Resource Management</w:t>
      </w:r>
      <w:r w:rsidR="00E128AC" w:rsidRPr="00663A01">
        <w:rPr>
          <w:sz w:val="24"/>
        </w:rPr>
        <w:t xml:space="preserve"> which relates to the </w:t>
      </w:r>
      <w:r w:rsidR="001A774D" w:rsidRPr="00663A01">
        <w:rPr>
          <w:sz w:val="24"/>
        </w:rPr>
        <w:t>earning and spending of the two currencies in my game – coins and popcorn. These ‘resources’ can then be exchanged for other resources – such as new screens and decorations</w:t>
      </w:r>
      <w:r w:rsidR="00656A67" w:rsidRPr="00663A01">
        <w:rPr>
          <w:sz w:val="24"/>
        </w:rPr>
        <w:t>.</w:t>
      </w:r>
    </w:p>
    <w:p w14:paraId="42369785" w14:textId="3576A884" w:rsidR="003446BE" w:rsidRPr="00663A01" w:rsidRDefault="001A774D" w:rsidP="00157DD4">
      <w:pPr>
        <w:pStyle w:val="NoSpacing"/>
        <w:numPr>
          <w:ilvl w:val="0"/>
          <w:numId w:val="18"/>
        </w:numPr>
        <w:rPr>
          <w:sz w:val="24"/>
        </w:rPr>
      </w:pPr>
      <w:r w:rsidRPr="00663A01">
        <w:rPr>
          <w:sz w:val="24"/>
        </w:rPr>
        <w:t>The unique selling points of my game are that it gives an insight into how a cinema operates and also allows you to create a cinema the way you want to – customizing everything from the carpet colour to the layout of the screens and even which staff to hire!</w:t>
      </w:r>
    </w:p>
    <w:p w14:paraId="3C6D211C" w14:textId="0771045F" w:rsidR="00157DD4" w:rsidRPr="00663A01" w:rsidRDefault="00632205" w:rsidP="00157DD4">
      <w:pPr>
        <w:pStyle w:val="NoSpacing"/>
        <w:numPr>
          <w:ilvl w:val="0"/>
          <w:numId w:val="18"/>
        </w:numPr>
        <w:rPr>
          <w:sz w:val="24"/>
        </w:rPr>
      </w:pPr>
      <w:r w:rsidRPr="00663A01">
        <w:rPr>
          <w:sz w:val="24"/>
        </w:rPr>
        <w:t xml:space="preserve">There are a couple of similar games to mine on the market, such as: </w:t>
      </w:r>
      <w:r w:rsidRPr="00663A01">
        <w:rPr>
          <w:i/>
          <w:sz w:val="24"/>
        </w:rPr>
        <w:t>“</w:t>
      </w:r>
      <w:proofErr w:type="spellStart"/>
      <w:r w:rsidRPr="00663A01">
        <w:rPr>
          <w:i/>
          <w:sz w:val="24"/>
        </w:rPr>
        <w:t>Farm</w:t>
      </w:r>
      <w:r w:rsidR="003446BE" w:rsidRPr="00663A01">
        <w:rPr>
          <w:i/>
          <w:sz w:val="24"/>
        </w:rPr>
        <w:t>V</w:t>
      </w:r>
      <w:r w:rsidRPr="00663A01">
        <w:rPr>
          <w:i/>
          <w:sz w:val="24"/>
        </w:rPr>
        <w:t>ille</w:t>
      </w:r>
      <w:proofErr w:type="spellEnd"/>
      <w:r w:rsidRPr="00663A01">
        <w:rPr>
          <w:i/>
          <w:sz w:val="24"/>
        </w:rPr>
        <w:t>”, “</w:t>
      </w:r>
      <w:proofErr w:type="spellStart"/>
      <w:r w:rsidR="003446BE" w:rsidRPr="00663A01">
        <w:rPr>
          <w:i/>
          <w:sz w:val="24"/>
        </w:rPr>
        <w:t>CityVille</w:t>
      </w:r>
      <w:proofErr w:type="spellEnd"/>
      <w:r w:rsidR="003446BE" w:rsidRPr="00663A01">
        <w:rPr>
          <w:i/>
          <w:sz w:val="24"/>
        </w:rPr>
        <w:t xml:space="preserve">” </w:t>
      </w:r>
      <w:r w:rsidR="003446BE" w:rsidRPr="00663A01">
        <w:rPr>
          <w:sz w:val="24"/>
        </w:rPr>
        <w:t xml:space="preserve">and </w:t>
      </w:r>
      <w:r w:rsidR="003446BE" w:rsidRPr="00663A01">
        <w:rPr>
          <w:i/>
          <w:sz w:val="24"/>
        </w:rPr>
        <w:t xml:space="preserve">“The Simpsons – Tapped Out”. </w:t>
      </w:r>
      <w:r w:rsidR="003446BE" w:rsidRPr="00663A01">
        <w:rPr>
          <w:sz w:val="24"/>
        </w:rPr>
        <w:t xml:space="preserve">However, there aren’t (as far as I can find), any games which allow you to build a cinema like my game. </w:t>
      </w:r>
      <w:r w:rsidR="003446BE" w:rsidRPr="00663A01">
        <w:rPr>
          <w:i/>
          <w:sz w:val="24"/>
        </w:rPr>
        <w:t xml:space="preserve"> </w:t>
      </w:r>
    </w:p>
    <w:p w14:paraId="5F50C377" w14:textId="77777777" w:rsidR="00157DD4" w:rsidRPr="00663A01" w:rsidRDefault="00157DD4" w:rsidP="00157DD4">
      <w:pPr>
        <w:pStyle w:val="NoSpacing"/>
        <w:rPr>
          <w:sz w:val="24"/>
        </w:rPr>
      </w:pPr>
    </w:p>
    <w:p w14:paraId="0AB57FA9" w14:textId="127436F9" w:rsidR="00157DD4" w:rsidRPr="00663A01" w:rsidRDefault="006D0AE0" w:rsidP="00450074">
      <w:pPr>
        <w:pStyle w:val="NoSpacing"/>
        <w:numPr>
          <w:ilvl w:val="0"/>
          <w:numId w:val="26"/>
        </w:numPr>
        <w:rPr>
          <w:sz w:val="24"/>
        </w:rPr>
      </w:pPr>
      <w:r w:rsidRPr="00663A01">
        <w:rPr>
          <w:sz w:val="24"/>
        </w:rPr>
        <w:t xml:space="preserve">The </w:t>
      </w:r>
      <w:r w:rsidR="00656A67" w:rsidRPr="00663A01">
        <w:rPr>
          <w:sz w:val="24"/>
        </w:rPr>
        <w:t xml:space="preserve">basic </w:t>
      </w:r>
      <w:r w:rsidR="00584737" w:rsidRPr="00663A01">
        <w:rPr>
          <w:sz w:val="24"/>
        </w:rPr>
        <w:t>idea</w:t>
      </w:r>
      <w:r w:rsidR="00A254A2" w:rsidRPr="00663A01">
        <w:rPr>
          <w:sz w:val="24"/>
        </w:rPr>
        <w:t xml:space="preserve"> of my game is</w:t>
      </w:r>
      <w:r w:rsidRPr="00663A01">
        <w:rPr>
          <w:sz w:val="24"/>
        </w:rPr>
        <w:t xml:space="preserve">: </w:t>
      </w:r>
    </w:p>
    <w:p w14:paraId="6A1A296D" w14:textId="6B6B544F" w:rsidR="00232860" w:rsidRPr="00663A01" w:rsidRDefault="006D0AE0" w:rsidP="00450074">
      <w:pPr>
        <w:pStyle w:val="NoSpacing"/>
        <w:numPr>
          <w:ilvl w:val="0"/>
          <w:numId w:val="27"/>
        </w:numPr>
        <w:rPr>
          <w:sz w:val="24"/>
        </w:rPr>
      </w:pPr>
      <w:r w:rsidRPr="00663A01">
        <w:rPr>
          <w:sz w:val="24"/>
        </w:rPr>
        <w:t xml:space="preserve">The player starts off with an almost empty cinema. They then have to earn money and use the money they earn to build new screens and objects and upgrade the objects. </w:t>
      </w:r>
      <w:r w:rsidR="00232860" w:rsidRPr="00663A01">
        <w:rPr>
          <w:sz w:val="24"/>
        </w:rPr>
        <w:t>The more screens (and the more upgraded they become), the more customers will show up.</w:t>
      </w:r>
    </w:p>
    <w:p w14:paraId="78760F93" w14:textId="77777777" w:rsidR="00450074" w:rsidRPr="00663A01" w:rsidRDefault="00450074" w:rsidP="00450074">
      <w:pPr>
        <w:pStyle w:val="NoSpacing"/>
      </w:pPr>
    </w:p>
    <w:p w14:paraId="51443A68" w14:textId="77777777" w:rsidR="000A5367" w:rsidRPr="00663A01" w:rsidRDefault="006D0AE0" w:rsidP="000A5367">
      <w:pPr>
        <w:pStyle w:val="NoSpacing"/>
        <w:ind w:left="1068"/>
        <w:rPr>
          <w:sz w:val="24"/>
        </w:rPr>
      </w:pPr>
      <w:r w:rsidRPr="00663A01">
        <w:rPr>
          <w:sz w:val="24"/>
        </w:rPr>
        <w:t xml:space="preserve">As well as buying, upgrading and repositioning items, the player will have to manage their staff wisely. There will be several different positions where staff can work – from selling tickets, to showing customers to their seats – so the player will have to move staff to areas where they think help is needed most! If they make good choices and they use their staff efficiently, they will serve more customers and hence boost the reputation of their cinema – enticing more customers to future shows. </w:t>
      </w:r>
      <w:r w:rsidR="00A83A80" w:rsidRPr="00663A01">
        <w:rPr>
          <w:sz w:val="24"/>
        </w:rPr>
        <w:t>Staff can also be trained to make the</w:t>
      </w:r>
      <w:r w:rsidR="00110736" w:rsidRPr="00663A01">
        <w:rPr>
          <w:sz w:val="24"/>
        </w:rPr>
        <w:t xml:space="preserve">m deal with queues more quickly, as well as boosting other attributes which effect the reputation of the cinema. </w:t>
      </w:r>
    </w:p>
    <w:p w14:paraId="6F201BE5" w14:textId="77777777" w:rsidR="001E7BC4" w:rsidRPr="00663A01" w:rsidRDefault="001E7BC4" w:rsidP="000A5367">
      <w:pPr>
        <w:pStyle w:val="NoSpacing"/>
        <w:ind w:left="1068"/>
        <w:rPr>
          <w:sz w:val="24"/>
        </w:rPr>
      </w:pPr>
    </w:p>
    <w:p w14:paraId="3264042B" w14:textId="50A2DF53" w:rsidR="006D0AE0" w:rsidRPr="00663A01" w:rsidRDefault="000A5367" w:rsidP="001E7BC4">
      <w:pPr>
        <w:pStyle w:val="NoSpacing"/>
        <w:numPr>
          <w:ilvl w:val="0"/>
          <w:numId w:val="27"/>
        </w:numPr>
        <w:rPr>
          <w:sz w:val="24"/>
        </w:rPr>
      </w:pPr>
      <w:r w:rsidRPr="00663A01">
        <w:rPr>
          <w:sz w:val="24"/>
        </w:rPr>
        <w:t xml:space="preserve">There will be a lot of customisability in the game as the player will have complete control over where to position the screens, which objects to buy/upgrade and when, even the carpet colour can be changed! </w:t>
      </w:r>
    </w:p>
    <w:p w14:paraId="3881F16C" w14:textId="7C4B8C1F" w:rsidR="00450074" w:rsidRPr="00663A01" w:rsidRDefault="00450074" w:rsidP="00450074">
      <w:pPr>
        <w:pStyle w:val="NoSpacing"/>
      </w:pPr>
    </w:p>
    <w:p w14:paraId="5AF1DC52" w14:textId="60FABE8A" w:rsidR="006D0AE0" w:rsidRPr="00663A01" w:rsidRDefault="006D0AE0" w:rsidP="00450074">
      <w:pPr>
        <w:pStyle w:val="NoSpacing"/>
        <w:numPr>
          <w:ilvl w:val="0"/>
          <w:numId w:val="27"/>
        </w:numPr>
        <w:rPr>
          <w:sz w:val="24"/>
        </w:rPr>
      </w:pPr>
      <w:r w:rsidRPr="00663A01">
        <w:rPr>
          <w:sz w:val="24"/>
        </w:rPr>
        <w:t xml:space="preserve">There is no real end point to the game – the aim is to develop as successful a cinema as possible!  </w:t>
      </w:r>
    </w:p>
    <w:p w14:paraId="11ABBE84" w14:textId="77777777" w:rsidR="00232860" w:rsidRPr="00663A01" w:rsidRDefault="00232860" w:rsidP="00157DD4">
      <w:pPr>
        <w:pStyle w:val="NoSpacing"/>
        <w:rPr>
          <w:sz w:val="24"/>
        </w:rPr>
      </w:pPr>
    </w:p>
    <w:p w14:paraId="7D69E440" w14:textId="77777777" w:rsidR="00157DD4" w:rsidRPr="00663A01" w:rsidRDefault="00157DD4" w:rsidP="00157DD4">
      <w:pPr>
        <w:pStyle w:val="NoSpacing"/>
        <w:rPr>
          <w:sz w:val="24"/>
        </w:rPr>
      </w:pPr>
    </w:p>
    <w:p w14:paraId="0BBE404D" w14:textId="3C8F0221" w:rsidR="00450074" w:rsidRPr="00663A01" w:rsidRDefault="00450074" w:rsidP="00157DD4">
      <w:pPr>
        <w:pStyle w:val="NoSpacing"/>
        <w:rPr>
          <w:sz w:val="28"/>
        </w:rPr>
      </w:pPr>
    </w:p>
    <w:p w14:paraId="7E0FBB3D" w14:textId="77777777" w:rsidR="00450074" w:rsidRPr="00663A01" w:rsidRDefault="00450074" w:rsidP="00157DD4">
      <w:pPr>
        <w:pStyle w:val="NoSpacing"/>
        <w:rPr>
          <w:sz w:val="28"/>
        </w:rPr>
      </w:pPr>
    </w:p>
    <w:p w14:paraId="271EFF0C" w14:textId="77777777" w:rsidR="00157DD4" w:rsidRPr="00663A01" w:rsidRDefault="00157DD4" w:rsidP="00157DD4">
      <w:pPr>
        <w:rPr>
          <w:sz w:val="24"/>
        </w:rPr>
      </w:pPr>
    </w:p>
    <w:p w14:paraId="651A9305" w14:textId="15D2BB6F" w:rsidR="004D1D46" w:rsidRPr="00663A01" w:rsidRDefault="004D1D46" w:rsidP="004D1D46">
      <w:pPr>
        <w:pStyle w:val="Heading1"/>
        <w:rPr>
          <w:sz w:val="40"/>
        </w:rPr>
      </w:pPr>
      <w:bookmarkStart w:id="1" w:name="_Toc445480908"/>
      <w:r w:rsidRPr="00663A01">
        <w:rPr>
          <w:sz w:val="40"/>
        </w:rPr>
        <w:lastRenderedPageBreak/>
        <w:t>Design Details</w:t>
      </w:r>
      <w:bookmarkEnd w:id="1"/>
    </w:p>
    <w:p w14:paraId="74BE7365" w14:textId="30C9400C" w:rsidR="008C1FEE" w:rsidRPr="00663A01" w:rsidRDefault="008C1FEE" w:rsidP="008C1FEE">
      <w:pPr>
        <w:pStyle w:val="Subtitle"/>
      </w:pPr>
      <w:r w:rsidRPr="00663A01">
        <w:rPr>
          <w:sz w:val="28"/>
        </w:rPr>
        <w:t>Starting Point</w:t>
      </w:r>
    </w:p>
    <w:p w14:paraId="646EF85F" w14:textId="7BE94F5C" w:rsidR="008C1FEE" w:rsidRPr="00663A01" w:rsidRDefault="0014593F" w:rsidP="0014593F">
      <w:pPr>
        <w:pStyle w:val="NoSpacing"/>
        <w:rPr>
          <w:sz w:val="24"/>
        </w:rPr>
      </w:pPr>
      <w:r w:rsidRPr="00663A01">
        <w:t>When a pla</w:t>
      </w:r>
      <w:r w:rsidRPr="00663A01">
        <w:rPr>
          <w:sz w:val="24"/>
        </w:rPr>
        <w:t>yer starts a new game, they</w:t>
      </w:r>
      <w:r w:rsidR="00BE2361" w:rsidRPr="00663A01">
        <w:rPr>
          <w:sz w:val="24"/>
        </w:rPr>
        <w:t xml:space="preserve"> will begin with an almost empty cinema building – the only things that</w:t>
      </w:r>
      <w:r w:rsidR="001E7BC4" w:rsidRPr="00663A01">
        <w:rPr>
          <w:sz w:val="24"/>
        </w:rPr>
        <w:t xml:space="preserve"> will be there will be a single</w:t>
      </w:r>
      <w:r w:rsidR="00BE2361" w:rsidRPr="00663A01">
        <w:rPr>
          <w:sz w:val="24"/>
        </w:rPr>
        <w:t xml:space="preserve"> screen (at the lowest upgrade level (level 1)), a very basic ticket booth (probably just a table), and two staff members. </w:t>
      </w:r>
      <w:r w:rsidRPr="00663A01">
        <w:rPr>
          <w:sz w:val="24"/>
        </w:rPr>
        <w:t xml:space="preserve">They will start with a small amount of each of the two currencies in the game – coins and popcorn (the amount awarded of each currency will be decided once I figure out the cost of objects in the game). </w:t>
      </w:r>
      <w:r w:rsidR="00506B03" w:rsidRPr="00663A01">
        <w:rPr>
          <w:sz w:val="24"/>
        </w:rPr>
        <w:t xml:space="preserve">With all objects in the game, the </w:t>
      </w:r>
      <w:r w:rsidR="001142B1" w:rsidRPr="00663A01">
        <w:rPr>
          <w:sz w:val="24"/>
        </w:rPr>
        <w:t>player</w:t>
      </w:r>
      <w:r w:rsidR="00506B03" w:rsidRPr="00663A01">
        <w:rPr>
          <w:sz w:val="24"/>
        </w:rPr>
        <w:t xml:space="preserve"> has the option to move them around on the screen, </w:t>
      </w:r>
      <w:r w:rsidR="001E7BC4" w:rsidRPr="00663A01">
        <w:rPr>
          <w:sz w:val="24"/>
        </w:rPr>
        <w:t xml:space="preserve">using a </w:t>
      </w:r>
      <w:r w:rsidR="00506B03" w:rsidRPr="00663A01">
        <w:rPr>
          <w:sz w:val="24"/>
        </w:rPr>
        <w:t>tile-based system. The only object that cannot be moved is the ticket booth, which I have decided to lock to one location in the middle. Construction will not be allowed in front of the ticket booth</w:t>
      </w:r>
      <w:r w:rsidR="001E7BC4" w:rsidRPr="00663A01">
        <w:rPr>
          <w:sz w:val="24"/>
        </w:rPr>
        <w:t xml:space="preserve"> (to allow there to always be a clear path from the front door to the ticket booth</w:t>
      </w:r>
      <w:r w:rsidR="00506B03" w:rsidRPr="00663A01">
        <w:rPr>
          <w:sz w:val="24"/>
        </w:rPr>
        <w:t xml:space="preserve">. </w:t>
      </w:r>
    </w:p>
    <w:p w14:paraId="785634D0" w14:textId="094B02A0" w:rsidR="00A22B68" w:rsidRPr="00663A01" w:rsidRDefault="00A22B68" w:rsidP="0014593F">
      <w:pPr>
        <w:pStyle w:val="NoSpacing"/>
        <w:rPr>
          <w:sz w:val="24"/>
        </w:rPr>
      </w:pPr>
      <w:r w:rsidRPr="00663A01">
        <w:rPr>
          <w:sz w:val="24"/>
        </w:rPr>
        <w:t>There is also the option to load a previously saved game so the player can just pick up where they left off last time</w:t>
      </w:r>
      <w:r w:rsidR="000834E3" w:rsidRPr="00663A01">
        <w:rPr>
          <w:sz w:val="24"/>
        </w:rPr>
        <w:t xml:space="preserve"> they played the game</w:t>
      </w:r>
      <w:r w:rsidRPr="00663A01">
        <w:rPr>
          <w:sz w:val="24"/>
        </w:rPr>
        <w:t xml:space="preserve">. This option will be available in the main menu – the first screen the </w:t>
      </w:r>
      <w:r w:rsidR="002F7461" w:rsidRPr="00663A01">
        <w:rPr>
          <w:sz w:val="24"/>
        </w:rPr>
        <w:t>player</w:t>
      </w:r>
      <w:r w:rsidRPr="00663A01">
        <w:rPr>
          <w:sz w:val="24"/>
        </w:rPr>
        <w:t xml:space="preserve"> comes to when they run the game. </w:t>
      </w:r>
    </w:p>
    <w:p w14:paraId="4B530927" w14:textId="77777777" w:rsidR="008C1FEE" w:rsidRPr="00663A01" w:rsidRDefault="008C1FEE" w:rsidP="0014593F">
      <w:pPr>
        <w:pStyle w:val="NoSpacing"/>
        <w:rPr>
          <w:sz w:val="16"/>
        </w:rPr>
      </w:pPr>
    </w:p>
    <w:p w14:paraId="5F06E5D0" w14:textId="130D8B2D" w:rsidR="008C1FEE" w:rsidRPr="00663A01" w:rsidRDefault="008C1FEE" w:rsidP="008C1FEE">
      <w:pPr>
        <w:pStyle w:val="Subtitle"/>
        <w:rPr>
          <w:sz w:val="28"/>
        </w:rPr>
      </w:pPr>
      <w:r w:rsidRPr="00663A01">
        <w:rPr>
          <w:sz w:val="28"/>
        </w:rPr>
        <w:t>Gameplay</w:t>
      </w:r>
    </w:p>
    <w:p w14:paraId="2B633063" w14:textId="77777777" w:rsidR="00536511" w:rsidRPr="00663A01" w:rsidRDefault="008C1FEE" w:rsidP="008C1FEE">
      <w:pPr>
        <w:pStyle w:val="NoSpacing"/>
        <w:rPr>
          <w:sz w:val="24"/>
        </w:rPr>
      </w:pPr>
      <w:r w:rsidRPr="00663A01">
        <w:rPr>
          <w:sz w:val="24"/>
        </w:rPr>
        <w:t>The actual</w:t>
      </w:r>
      <w:r w:rsidR="00506B03" w:rsidRPr="00663A01">
        <w:rPr>
          <w:sz w:val="24"/>
        </w:rPr>
        <w:t>, serious</w:t>
      </w:r>
      <w:r w:rsidRPr="00663A01">
        <w:rPr>
          <w:sz w:val="24"/>
        </w:rPr>
        <w:t xml:space="preserve"> gameplay will start once the player clicks ‘Begin Day’. This will trigger the start of the ‘Business Day’ and customers will start to arrive at the cinema to see their film. Each customer will have different </w:t>
      </w:r>
      <w:r w:rsidR="00536511" w:rsidRPr="00663A01">
        <w:rPr>
          <w:sz w:val="24"/>
        </w:rPr>
        <w:t>routes</w:t>
      </w:r>
      <w:r w:rsidRPr="00663A01">
        <w:rPr>
          <w:sz w:val="24"/>
        </w:rPr>
        <w:t xml:space="preserve"> through the cinema to suit their needs. For example, some customers </w:t>
      </w:r>
      <w:r w:rsidR="00536511" w:rsidRPr="00663A01">
        <w:rPr>
          <w:sz w:val="24"/>
        </w:rPr>
        <w:t xml:space="preserve">will </w:t>
      </w:r>
      <w:r w:rsidRPr="00663A01">
        <w:rPr>
          <w:sz w:val="24"/>
        </w:rPr>
        <w:t xml:space="preserve">need to go to the ticket booth to </w:t>
      </w:r>
      <w:r w:rsidR="00536511" w:rsidRPr="00663A01">
        <w:rPr>
          <w:sz w:val="24"/>
        </w:rPr>
        <w:t>purchase</w:t>
      </w:r>
      <w:r w:rsidRPr="00663A01">
        <w:rPr>
          <w:sz w:val="24"/>
        </w:rPr>
        <w:t xml:space="preserve"> a ticket while others have pre-booked so can bypass the ticket booth. Or some customers may want to buy food while others do not.</w:t>
      </w:r>
      <w:r w:rsidR="00536511" w:rsidRPr="00663A01">
        <w:rPr>
          <w:sz w:val="24"/>
        </w:rPr>
        <w:t xml:space="preserve"> So the customers will go on their own routes, visiting the necessary places.</w:t>
      </w:r>
    </w:p>
    <w:p w14:paraId="4F9F1F29" w14:textId="77777777" w:rsidR="00536511" w:rsidRPr="00663A01" w:rsidRDefault="008C4293" w:rsidP="008C1FEE">
      <w:pPr>
        <w:pStyle w:val="NoSpacing"/>
        <w:rPr>
          <w:sz w:val="24"/>
        </w:rPr>
      </w:pPr>
      <w:r w:rsidRPr="00663A01">
        <w:rPr>
          <w:sz w:val="24"/>
        </w:rPr>
        <w:t xml:space="preserve">The coins </w:t>
      </w:r>
      <w:r w:rsidR="00536511" w:rsidRPr="00663A01">
        <w:rPr>
          <w:sz w:val="24"/>
        </w:rPr>
        <w:t>earnt</w:t>
      </w:r>
      <w:r w:rsidRPr="00663A01">
        <w:rPr>
          <w:sz w:val="24"/>
        </w:rPr>
        <w:t xml:space="preserve"> for the day will be collected at the end of the day. The shop and other upgrade options are not available while a business day is in progress. </w:t>
      </w:r>
    </w:p>
    <w:p w14:paraId="09A101E9" w14:textId="267B37D8" w:rsidR="008C1FEE" w:rsidRPr="00663A01" w:rsidRDefault="00FB2E5C" w:rsidP="008C1FEE">
      <w:pPr>
        <w:pStyle w:val="NoSpacing"/>
        <w:rPr>
          <w:sz w:val="24"/>
        </w:rPr>
      </w:pPr>
      <w:r w:rsidRPr="00663A01">
        <w:rPr>
          <w:sz w:val="24"/>
        </w:rPr>
        <w:t xml:space="preserve">Each customer will have a ‘Customer Satisfaction Level’. Every time the customer has to wait in a queue or is unhappy about something, this level will drop. If the level falls below 0, the customer will run out of patience with the </w:t>
      </w:r>
      <w:r w:rsidR="00986706" w:rsidRPr="00663A01">
        <w:rPr>
          <w:sz w:val="24"/>
        </w:rPr>
        <w:t xml:space="preserve">cinema and leave. </w:t>
      </w:r>
    </w:p>
    <w:p w14:paraId="71ADB05B" w14:textId="77777777" w:rsidR="008C1FEE" w:rsidRPr="00663A01" w:rsidRDefault="008C1FEE" w:rsidP="0014593F">
      <w:pPr>
        <w:pStyle w:val="NoSpacing"/>
        <w:rPr>
          <w:sz w:val="16"/>
        </w:rPr>
      </w:pPr>
    </w:p>
    <w:p w14:paraId="4A6DD8DB" w14:textId="7A1E3E58" w:rsidR="008C1FEE" w:rsidRPr="00663A01" w:rsidRDefault="008C1FEE" w:rsidP="008C1FEE">
      <w:pPr>
        <w:pStyle w:val="Subtitle"/>
      </w:pPr>
      <w:r w:rsidRPr="00663A01">
        <w:rPr>
          <w:sz w:val="28"/>
        </w:rPr>
        <w:t>Currencies</w:t>
      </w:r>
    </w:p>
    <w:p w14:paraId="393DAC21" w14:textId="1B97A203" w:rsidR="00BE2361" w:rsidRPr="00663A01" w:rsidRDefault="00536511" w:rsidP="0014593F">
      <w:pPr>
        <w:pStyle w:val="NoSpacing"/>
      </w:pPr>
      <w:r w:rsidRPr="00663A01">
        <w:rPr>
          <w:sz w:val="24"/>
        </w:rPr>
        <w:t>Coins</w:t>
      </w:r>
      <w:r w:rsidR="0014593F" w:rsidRPr="00663A01">
        <w:rPr>
          <w:sz w:val="24"/>
        </w:rPr>
        <w:t xml:space="preserve"> will be the main currency in the game. They will be used for purchasing items from the shop and performing upgrades on various items. The ‘popcorn’ currency will be the secondary currency. It will be a lot harder to collect popcorn </w:t>
      </w:r>
      <w:r w:rsidRPr="00663A01">
        <w:rPr>
          <w:sz w:val="24"/>
        </w:rPr>
        <w:t xml:space="preserve">than it is for coins </w:t>
      </w:r>
      <w:r w:rsidR="0014593F" w:rsidRPr="00663A01">
        <w:rPr>
          <w:sz w:val="24"/>
        </w:rPr>
        <w:t xml:space="preserve">and so it will be used for ‘luxury’ items in the shop, </w:t>
      </w:r>
      <w:r w:rsidRPr="00663A01">
        <w:rPr>
          <w:sz w:val="24"/>
        </w:rPr>
        <w:t>and</w:t>
      </w:r>
      <w:r w:rsidR="0014593F" w:rsidRPr="00663A01">
        <w:rPr>
          <w:sz w:val="24"/>
        </w:rPr>
        <w:t xml:space="preserve"> it will also be possible to spend popcorn to finish construction more quickly. </w:t>
      </w:r>
      <w:r w:rsidR="008C1FEE" w:rsidRPr="00663A01">
        <w:rPr>
          <w:sz w:val="24"/>
        </w:rPr>
        <w:t xml:space="preserve">Each customer will spend money at the cinema which can then be re-invested in the shop to improve the cinema further and thus entice more customers back. </w:t>
      </w:r>
    </w:p>
    <w:p w14:paraId="7538EE8E" w14:textId="77777777" w:rsidR="008C1FEE" w:rsidRPr="00663A01" w:rsidRDefault="008C1FEE" w:rsidP="008C1FEE">
      <w:pPr>
        <w:pStyle w:val="NoSpacing"/>
        <w:rPr>
          <w:sz w:val="16"/>
        </w:rPr>
      </w:pPr>
    </w:p>
    <w:p w14:paraId="2424B613" w14:textId="042D17BE" w:rsidR="008C1FEE" w:rsidRPr="00663A01" w:rsidRDefault="008C1FEE" w:rsidP="008C1FEE">
      <w:pPr>
        <w:pStyle w:val="Subtitle"/>
      </w:pPr>
      <w:r w:rsidRPr="00663A01">
        <w:rPr>
          <w:sz w:val="28"/>
        </w:rPr>
        <w:t>Shop</w:t>
      </w:r>
    </w:p>
    <w:p w14:paraId="0E013DF1" w14:textId="60E461ED" w:rsidR="00BE2361" w:rsidRPr="00663A01" w:rsidRDefault="008C1FEE" w:rsidP="008C1FEE">
      <w:pPr>
        <w:pStyle w:val="NoSpacing"/>
        <w:rPr>
          <w:sz w:val="24"/>
        </w:rPr>
      </w:pPr>
      <w:r w:rsidRPr="00663A01">
        <w:rPr>
          <w:sz w:val="24"/>
        </w:rPr>
        <w:t xml:space="preserve">The player will be able to </w:t>
      </w:r>
      <w:r w:rsidR="0092305C" w:rsidRPr="00663A01">
        <w:rPr>
          <w:sz w:val="24"/>
        </w:rPr>
        <w:t xml:space="preserve">use their acquired coins and popcorn to purchase several items that will improve their cinema. The biggest increase in the number of customers who will attend will come from purchasing a new screen. </w:t>
      </w:r>
      <w:r w:rsidR="00325BFF" w:rsidRPr="00663A01">
        <w:rPr>
          <w:sz w:val="24"/>
        </w:rPr>
        <w:t>This will mean that there are more films shown per day and hence more customers will show up, bringing in more money. There will also be more items available from the shop which can help bring in more money – a food court will be purchasable which will provide food to the customers, and in will resul</w:t>
      </w:r>
      <w:r w:rsidR="00536511" w:rsidRPr="00663A01">
        <w:rPr>
          <w:sz w:val="24"/>
        </w:rPr>
        <w:t>t in more money for the player.</w:t>
      </w:r>
    </w:p>
    <w:p w14:paraId="553AC9A7" w14:textId="5C822468" w:rsidR="00085AC0" w:rsidRPr="00663A01" w:rsidRDefault="00325BFF" w:rsidP="008C1FEE">
      <w:pPr>
        <w:pStyle w:val="NoSpacing"/>
        <w:rPr>
          <w:sz w:val="24"/>
        </w:rPr>
      </w:pPr>
      <w:r w:rsidRPr="00663A01">
        <w:rPr>
          <w:sz w:val="24"/>
        </w:rPr>
        <w:t xml:space="preserve">Not all items in the shop will </w:t>
      </w:r>
      <w:r w:rsidR="00536511" w:rsidRPr="00663A01">
        <w:rPr>
          <w:sz w:val="24"/>
        </w:rPr>
        <w:t>increase the daily amounts of money generated</w:t>
      </w:r>
      <w:r w:rsidRPr="00663A01">
        <w:rPr>
          <w:sz w:val="24"/>
        </w:rPr>
        <w:t xml:space="preserve">. There will also be decorations such as statues and plants which </w:t>
      </w:r>
      <w:r w:rsidR="00A4120A" w:rsidRPr="00663A01">
        <w:rPr>
          <w:sz w:val="24"/>
        </w:rPr>
        <w:t xml:space="preserve">the player can purchase to </w:t>
      </w:r>
      <w:r w:rsidR="008C4293" w:rsidRPr="00663A01">
        <w:rPr>
          <w:sz w:val="24"/>
        </w:rPr>
        <w:t>customise their cinema and make it look the way they want. There will also be an option to change the colour of the carpet – allowing for even more customisability.</w:t>
      </w:r>
    </w:p>
    <w:p w14:paraId="03636524" w14:textId="43747225" w:rsidR="00325BFF" w:rsidRPr="00663A01" w:rsidRDefault="00085AC0" w:rsidP="008C1FEE">
      <w:pPr>
        <w:pStyle w:val="NoSpacing"/>
        <w:rPr>
          <w:sz w:val="24"/>
        </w:rPr>
      </w:pPr>
      <w:r w:rsidRPr="00663A01">
        <w:rPr>
          <w:sz w:val="24"/>
        </w:rPr>
        <w:lastRenderedPageBreak/>
        <w:t>Advertisement items will be available in the shop as well. These will include things such as posters, signs and leaflet stands which will increase the reputation of the cinema and entice more customers to visit.</w:t>
      </w:r>
      <w:r w:rsidR="000B4F02" w:rsidRPr="00663A01">
        <w:rPr>
          <w:sz w:val="24"/>
        </w:rPr>
        <w:t xml:space="preserve"> </w:t>
      </w:r>
    </w:p>
    <w:p w14:paraId="2C8BE175" w14:textId="0D5518AD" w:rsidR="006C134A" w:rsidRPr="00663A01" w:rsidRDefault="000B4F02" w:rsidP="0092305C">
      <w:pPr>
        <w:pStyle w:val="NoSpacing"/>
        <w:rPr>
          <w:sz w:val="24"/>
        </w:rPr>
      </w:pPr>
      <w:r w:rsidRPr="00663A01">
        <w:rPr>
          <w:sz w:val="24"/>
        </w:rPr>
        <w:t xml:space="preserve">There will also be the option to hire more staff which can help to improve the speed of service and hence, also increase the reputation of the cinema. </w:t>
      </w:r>
      <w:r w:rsidR="009603E7" w:rsidRPr="00663A01">
        <w:rPr>
          <w:sz w:val="24"/>
        </w:rPr>
        <w:t xml:space="preserve">The name and appearance of the staff can be changed if the player desires. </w:t>
      </w:r>
    </w:p>
    <w:p w14:paraId="601A2C0A" w14:textId="77777777" w:rsidR="00536511" w:rsidRPr="00663A01" w:rsidRDefault="00536511" w:rsidP="0092305C">
      <w:pPr>
        <w:pStyle w:val="NoSpacing"/>
        <w:rPr>
          <w:sz w:val="16"/>
        </w:rPr>
      </w:pPr>
    </w:p>
    <w:p w14:paraId="6C07A3F2" w14:textId="66783A70" w:rsidR="0092305C" w:rsidRPr="00663A01" w:rsidRDefault="0092305C" w:rsidP="0092305C">
      <w:pPr>
        <w:pStyle w:val="Subtitle"/>
      </w:pPr>
      <w:r w:rsidRPr="00663A01">
        <w:rPr>
          <w:sz w:val="28"/>
        </w:rPr>
        <w:t>Staff</w:t>
      </w:r>
    </w:p>
    <w:p w14:paraId="14939270" w14:textId="0E9439AB" w:rsidR="00F72D28" w:rsidRPr="00663A01" w:rsidRDefault="00F72D28" w:rsidP="00085AC0">
      <w:pPr>
        <w:pStyle w:val="NoSpacing"/>
        <w:rPr>
          <w:sz w:val="24"/>
        </w:rPr>
      </w:pPr>
      <w:r w:rsidRPr="00663A01">
        <w:rPr>
          <w:sz w:val="24"/>
        </w:rPr>
        <w:t xml:space="preserve">The staff </w:t>
      </w:r>
      <w:r w:rsidR="00536511" w:rsidRPr="00663A01">
        <w:rPr>
          <w:sz w:val="24"/>
        </w:rPr>
        <w:t xml:space="preserve">members </w:t>
      </w:r>
      <w:r w:rsidRPr="00663A01">
        <w:rPr>
          <w:sz w:val="24"/>
        </w:rPr>
        <w:t xml:space="preserve">are essential to the smooth running of the cinema. The player must choose where each staff member is ‘posted to’, i.e. which job they have, in order to try and maximize efficiency. For example, there will be a slot for a staff member at the ticket booth (multiple slots if the ticket booth is upgraded) and the staff member here has to sell tickets to the customers before the customer can get through to their screen. The </w:t>
      </w:r>
      <w:r w:rsidR="001142B1" w:rsidRPr="00663A01">
        <w:rPr>
          <w:sz w:val="24"/>
        </w:rPr>
        <w:t>player</w:t>
      </w:r>
      <w:r w:rsidRPr="00663A01">
        <w:rPr>
          <w:sz w:val="24"/>
        </w:rPr>
        <w:t xml:space="preserve"> must choose where to position each staff member in order to keep wait times to a minimum. </w:t>
      </w:r>
    </w:p>
    <w:p w14:paraId="3FBE593F" w14:textId="0224FC1E" w:rsidR="00085AC0" w:rsidRPr="00663A01" w:rsidRDefault="00F72D28" w:rsidP="00085AC0">
      <w:pPr>
        <w:pStyle w:val="NoSpacing"/>
        <w:rPr>
          <w:sz w:val="24"/>
        </w:rPr>
      </w:pPr>
      <w:r w:rsidRPr="00663A01">
        <w:rPr>
          <w:sz w:val="24"/>
        </w:rPr>
        <w:t xml:space="preserve">Like screens, staff are also upgradable but in a slightly different way. Each staff will have a number of attributes: ‘Ticket Speed’, ‘Food Serving Speed’, ‘Friendliness’ for example. These attributes can be upgraded individually and will affect the jobs which require them. e.g. to use the ticket selling example again, the higher the staff member’s ‘Ticket Speed’ is, the faster customers will be served, and the happier the customers will be. </w:t>
      </w:r>
    </w:p>
    <w:p w14:paraId="7F34EDEE" w14:textId="71FA4F37" w:rsidR="00F72D28" w:rsidRPr="00663A01" w:rsidRDefault="00F72D28" w:rsidP="00085AC0">
      <w:pPr>
        <w:pStyle w:val="NoSpacing"/>
        <w:rPr>
          <w:sz w:val="24"/>
        </w:rPr>
      </w:pPr>
      <w:r w:rsidRPr="00663A01">
        <w:rPr>
          <w:sz w:val="24"/>
        </w:rPr>
        <w:t xml:space="preserve">Staff members can be repositioned during the business day, so if the player notices that a big queue is forming at a certain point, they can move a staff member to help out at that post. This aspect of the game is based on a real cinema/theatre workplace environment where staff often have multiple jobs during the same shift. </w:t>
      </w:r>
    </w:p>
    <w:p w14:paraId="25F321F5" w14:textId="77777777" w:rsidR="00F72D28" w:rsidRPr="00663A01" w:rsidRDefault="00F72D28" w:rsidP="00085AC0">
      <w:pPr>
        <w:pStyle w:val="NoSpacing"/>
        <w:rPr>
          <w:sz w:val="16"/>
        </w:rPr>
      </w:pPr>
    </w:p>
    <w:p w14:paraId="04729EC1" w14:textId="072A0B31" w:rsidR="00085AC0" w:rsidRPr="00663A01" w:rsidRDefault="00085AC0" w:rsidP="00085AC0">
      <w:pPr>
        <w:pStyle w:val="Subtitle"/>
        <w:rPr>
          <w:sz w:val="28"/>
        </w:rPr>
      </w:pPr>
      <w:r w:rsidRPr="00663A01">
        <w:rPr>
          <w:sz w:val="28"/>
        </w:rPr>
        <w:t>Upgrades</w:t>
      </w:r>
    </w:p>
    <w:p w14:paraId="4692C205" w14:textId="33FB7974" w:rsidR="00FB2E5C" w:rsidRPr="00663A01" w:rsidRDefault="00FB2E5C" w:rsidP="00FB2E5C">
      <w:pPr>
        <w:pStyle w:val="NoSpacing"/>
        <w:rPr>
          <w:sz w:val="24"/>
        </w:rPr>
      </w:pPr>
      <w:r w:rsidRPr="00663A01">
        <w:rPr>
          <w:sz w:val="24"/>
        </w:rPr>
        <w:t xml:space="preserve">A few of the purchasable object types will be upgradable, the screens and the food court amongst others. Upgrading the screen will allow more tickets to be sold for screenings in that screen, while upgrading the food court will allow more variety of food and drinks to be sold – causing more customers to purchase food.  </w:t>
      </w:r>
    </w:p>
    <w:p w14:paraId="3C4115ED" w14:textId="77777777" w:rsidR="00085AC0" w:rsidRPr="00663A01" w:rsidRDefault="00085AC0" w:rsidP="00085AC0">
      <w:pPr>
        <w:pStyle w:val="NoSpacing"/>
        <w:rPr>
          <w:sz w:val="16"/>
        </w:rPr>
      </w:pPr>
    </w:p>
    <w:p w14:paraId="27F2E756" w14:textId="4E419BC0" w:rsidR="00085AC0" w:rsidRPr="00663A01" w:rsidRDefault="00085AC0" w:rsidP="00085AC0">
      <w:pPr>
        <w:pStyle w:val="Subtitle"/>
        <w:rPr>
          <w:sz w:val="28"/>
        </w:rPr>
      </w:pPr>
      <w:r w:rsidRPr="00663A01">
        <w:rPr>
          <w:sz w:val="28"/>
        </w:rPr>
        <w:t>Reputation</w:t>
      </w:r>
    </w:p>
    <w:p w14:paraId="270CC205" w14:textId="6E10BFCD" w:rsidR="00506B03" w:rsidRPr="00663A01" w:rsidRDefault="00CF4399" w:rsidP="00506B03">
      <w:pPr>
        <w:pStyle w:val="NoSpacing"/>
        <w:rPr>
          <w:sz w:val="24"/>
        </w:rPr>
      </w:pPr>
      <w:r w:rsidRPr="00663A01">
        <w:rPr>
          <w:sz w:val="24"/>
        </w:rPr>
        <w:t xml:space="preserve">The player’s cinema </w:t>
      </w:r>
      <w:r w:rsidR="004A5052" w:rsidRPr="00663A01">
        <w:rPr>
          <w:sz w:val="24"/>
        </w:rPr>
        <w:t xml:space="preserve">will have a reputation which will affect the number of customers who attend film showings. This reputation will be composed of several different components – such as ‘speed of service’, ‘cleanliness’ etc. I will think of some algorithm which will create a multiplier based on the reputation, which will then be applied to the number of people who attend. </w:t>
      </w:r>
    </w:p>
    <w:p w14:paraId="139B049A" w14:textId="2ED00250" w:rsidR="004A5052" w:rsidRPr="00663A01" w:rsidRDefault="004A5052" w:rsidP="00506B03">
      <w:pPr>
        <w:pStyle w:val="NoSpacing"/>
        <w:rPr>
          <w:sz w:val="24"/>
        </w:rPr>
      </w:pPr>
      <w:r w:rsidRPr="00663A01">
        <w:rPr>
          <w:sz w:val="24"/>
        </w:rPr>
        <w:t xml:space="preserve">Posters, </w:t>
      </w:r>
      <w:r w:rsidR="009206AB" w:rsidRPr="00663A01">
        <w:rPr>
          <w:sz w:val="24"/>
        </w:rPr>
        <w:t>leaflet stands etc</w:t>
      </w:r>
      <w:r w:rsidR="00A22B68" w:rsidRPr="00663A01">
        <w:rPr>
          <w:sz w:val="24"/>
        </w:rPr>
        <w:t>.</w:t>
      </w:r>
      <w:r w:rsidR="009206AB" w:rsidRPr="00663A01">
        <w:rPr>
          <w:sz w:val="24"/>
        </w:rPr>
        <w:t xml:space="preserve"> will help to increase awareness of the cinema.</w:t>
      </w:r>
    </w:p>
    <w:p w14:paraId="7E513079" w14:textId="77777777" w:rsidR="00CF4399" w:rsidRPr="00663A01" w:rsidRDefault="00CF4399" w:rsidP="00506B03">
      <w:pPr>
        <w:pStyle w:val="NoSpacing"/>
        <w:rPr>
          <w:sz w:val="16"/>
        </w:rPr>
      </w:pPr>
    </w:p>
    <w:p w14:paraId="2F7C0186" w14:textId="28490CD0" w:rsidR="00506B03" w:rsidRPr="00663A01" w:rsidRDefault="00506B03" w:rsidP="00506B03">
      <w:pPr>
        <w:pStyle w:val="Subtitle"/>
        <w:rPr>
          <w:sz w:val="28"/>
        </w:rPr>
      </w:pPr>
      <w:r w:rsidRPr="00663A01">
        <w:rPr>
          <w:sz w:val="28"/>
        </w:rPr>
        <w:t>Additional Features</w:t>
      </w:r>
    </w:p>
    <w:p w14:paraId="1CFCBDDE" w14:textId="6096DDEF" w:rsidR="00506B03" w:rsidRPr="00663A01" w:rsidRDefault="00E47C42" w:rsidP="00E47C42">
      <w:pPr>
        <w:pStyle w:val="NoSpacing"/>
      </w:pPr>
      <w:r w:rsidRPr="00663A01">
        <w:rPr>
          <w:sz w:val="24"/>
        </w:rPr>
        <w:t xml:space="preserve">There will be smaller features in my game which contribute to the overall reputation of the cinema, but are out with the standard game play. For example, one such feature could be that a bin is overflowing and the player has to spot this and designate a staff member to empty it. If they take too long, it will negatively affect the ‘cleanliness’ portion of the cinemas reputation. I hope that by adding this feature, and similar small features, it will keep the </w:t>
      </w:r>
    </w:p>
    <w:p w14:paraId="216E98F2" w14:textId="77777777" w:rsidR="0092305C" w:rsidRPr="00663A01" w:rsidRDefault="0092305C" w:rsidP="0092305C">
      <w:pPr>
        <w:pStyle w:val="NoSpacing"/>
        <w:rPr>
          <w:sz w:val="16"/>
        </w:rPr>
      </w:pPr>
    </w:p>
    <w:p w14:paraId="2AEE3636" w14:textId="72EB3710" w:rsidR="0092305C" w:rsidRPr="00663A01" w:rsidRDefault="0092305C" w:rsidP="0092305C">
      <w:pPr>
        <w:pStyle w:val="Subtitle"/>
        <w:rPr>
          <w:sz w:val="28"/>
        </w:rPr>
      </w:pPr>
      <w:r w:rsidRPr="00663A01">
        <w:rPr>
          <w:sz w:val="28"/>
        </w:rPr>
        <w:t>Social</w:t>
      </w:r>
    </w:p>
    <w:p w14:paraId="14E7C2D7" w14:textId="47B737F6" w:rsidR="00A22B68" w:rsidRPr="00663A01" w:rsidRDefault="001142B1" w:rsidP="008C1FEE">
      <w:pPr>
        <w:pStyle w:val="NoSpacing"/>
        <w:rPr>
          <w:sz w:val="24"/>
        </w:rPr>
      </w:pPr>
      <w:r w:rsidRPr="00663A01">
        <w:rPr>
          <w:sz w:val="24"/>
        </w:rPr>
        <w:t>Players</w:t>
      </w:r>
      <w:r w:rsidR="00A22B68" w:rsidRPr="00663A01">
        <w:rPr>
          <w:sz w:val="24"/>
        </w:rPr>
        <w:t xml:space="preserve"> will be able to log in and save the state of their cinema with Facebook. As well as this, they will be able to view the cinemas of their friends to have a ‘look around’ – they will not be able to alter their friends cinema in any way – i.e. they will not be able to move the objects or staff, and will not be able to start a business day. </w:t>
      </w:r>
    </w:p>
    <w:p w14:paraId="72FC1450" w14:textId="16CB6067" w:rsidR="00FB2E5C" w:rsidRPr="00663A01" w:rsidRDefault="001142B1" w:rsidP="008C1FEE">
      <w:pPr>
        <w:pStyle w:val="NoSpacing"/>
        <w:rPr>
          <w:sz w:val="24"/>
        </w:rPr>
      </w:pPr>
      <w:r w:rsidRPr="00663A01">
        <w:rPr>
          <w:sz w:val="24"/>
        </w:rPr>
        <w:t>The Facebook play</w:t>
      </w:r>
      <w:r w:rsidR="00A22B68" w:rsidRPr="00663A01">
        <w:rPr>
          <w:sz w:val="24"/>
        </w:rPr>
        <w:t xml:space="preserve">er’s basic profile </w:t>
      </w:r>
      <w:r w:rsidR="00A22B68" w:rsidRPr="00663A01">
        <w:rPr>
          <w:sz w:val="24"/>
          <w:lang w:val="en-GB"/>
        </w:rPr>
        <w:t>information</w:t>
      </w:r>
      <w:r w:rsidR="00A22B68" w:rsidRPr="00663A01">
        <w:rPr>
          <w:sz w:val="24"/>
        </w:rPr>
        <w:t xml:space="preserve"> may be used in the game to tailor the appearance of certain (minor) game elements to them – i.e. a movie poster with their profile picture on it. I hope this feature would be humourous to the </w:t>
      </w:r>
      <w:r w:rsidR="00536511" w:rsidRPr="00663A01">
        <w:rPr>
          <w:sz w:val="24"/>
        </w:rPr>
        <w:t xml:space="preserve">player. </w:t>
      </w:r>
      <w:r w:rsidR="00A22B68" w:rsidRPr="00663A01">
        <w:rPr>
          <w:sz w:val="24"/>
        </w:rPr>
        <w:t xml:space="preserve">The player will also be able to send gifts to their Facebook friends. </w:t>
      </w:r>
    </w:p>
    <w:p w14:paraId="6F2BA45A" w14:textId="74F46B2F" w:rsidR="004D1D46" w:rsidRPr="00663A01" w:rsidRDefault="004D1D46" w:rsidP="004D1D46">
      <w:pPr>
        <w:pStyle w:val="Heading1"/>
        <w:rPr>
          <w:sz w:val="40"/>
        </w:rPr>
      </w:pPr>
      <w:bookmarkStart w:id="2" w:name="_Toc445480909"/>
      <w:r w:rsidRPr="00663A01">
        <w:rPr>
          <w:sz w:val="40"/>
        </w:rPr>
        <w:lastRenderedPageBreak/>
        <w:t>Software and Hardware</w:t>
      </w:r>
      <w:bookmarkEnd w:id="2"/>
    </w:p>
    <w:p w14:paraId="46163AEA" w14:textId="1C23A933" w:rsidR="009B7E3A" w:rsidRPr="00663A01" w:rsidRDefault="009B7E3A" w:rsidP="00F760F5">
      <w:pPr>
        <w:pStyle w:val="NoSpacing"/>
        <w:rPr>
          <w:sz w:val="24"/>
        </w:rPr>
      </w:pPr>
    </w:p>
    <w:p w14:paraId="01897A7C" w14:textId="5A0139E5" w:rsidR="00840A35" w:rsidRPr="00663A01" w:rsidRDefault="00840A35" w:rsidP="00F760F5">
      <w:pPr>
        <w:pStyle w:val="NoSpacing"/>
        <w:rPr>
          <w:sz w:val="24"/>
        </w:rPr>
      </w:pPr>
      <w:r w:rsidRPr="00663A01">
        <w:rPr>
          <w:sz w:val="24"/>
        </w:rPr>
        <w:t xml:space="preserve">I decided to develop a </w:t>
      </w:r>
      <w:r w:rsidR="00141CCC" w:rsidRPr="00663A01">
        <w:rPr>
          <w:sz w:val="24"/>
        </w:rPr>
        <w:t>m</w:t>
      </w:r>
      <w:r w:rsidRPr="00663A01">
        <w:rPr>
          <w:sz w:val="24"/>
        </w:rPr>
        <w:t xml:space="preserve">obile game because it was an area which interested me. I am not a massive gamer myself but do play console and mobile games occasionally. However, when it came to deciding a platform, developing a console game did not appeal to me so I decided to go for a mobile game. The type of game I had planned to make (Management Simulation) is also </w:t>
      </w:r>
      <w:r w:rsidR="00141CCC" w:rsidRPr="00663A01">
        <w:rPr>
          <w:sz w:val="24"/>
        </w:rPr>
        <w:t>very</w:t>
      </w:r>
      <w:r w:rsidRPr="00663A01">
        <w:rPr>
          <w:sz w:val="24"/>
        </w:rPr>
        <w:t xml:space="preserve"> suited to a mobile device.</w:t>
      </w:r>
    </w:p>
    <w:p w14:paraId="5EDBAAE9" w14:textId="20D97B11" w:rsidR="00C26EF8" w:rsidRPr="00663A01" w:rsidRDefault="00840A35" w:rsidP="00C26EF8">
      <w:pPr>
        <w:pStyle w:val="NoSpacing"/>
        <w:rPr>
          <w:sz w:val="24"/>
        </w:rPr>
      </w:pPr>
      <w:r w:rsidRPr="00663A01">
        <w:rPr>
          <w:sz w:val="24"/>
        </w:rPr>
        <w:t xml:space="preserve">I was then faced with a choice which I’m sure many people have faced before: which </w:t>
      </w:r>
      <w:r w:rsidR="0013317F" w:rsidRPr="00663A01">
        <w:rPr>
          <w:sz w:val="24"/>
        </w:rPr>
        <w:t>m</w:t>
      </w:r>
      <w:r w:rsidRPr="00663A01">
        <w:rPr>
          <w:sz w:val="24"/>
        </w:rPr>
        <w:t xml:space="preserve">obile </w:t>
      </w:r>
      <w:r w:rsidR="0013317F" w:rsidRPr="00663A01">
        <w:rPr>
          <w:sz w:val="24"/>
        </w:rPr>
        <w:t xml:space="preserve">operating system to develop for? </w:t>
      </w:r>
      <w:r w:rsidR="009B7E3A" w:rsidRPr="00663A01">
        <w:rPr>
          <w:sz w:val="24"/>
        </w:rPr>
        <w:t xml:space="preserve">I decided to develop a game for </w:t>
      </w:r>
      <w:r w:rsidR="00C43F54" w:rsidRPr="00663A01">
        <w:rPr>
          <w:sz w:val="24"/>
        </w:rPr>
        <w:t>iOS</w:t>
      </w:r>
      <w:r w:rsidR="009B7E3A" w:rsidRPr="00663A01">
        <w:rPr>
          <w:sz w:val="24"/>
        </w:rPr>
        <w:t xml:space="preserve"> because it is one of the most popular platforms on the market.</w:t>
      </w:r>
      <w:r w:rsidR="001F79A7" w:rsidRPr="00663A01">
        <w:rPr>
          <w:sz w:val="24"/>
        </w:rPr>
        <w:t xml:space="preserve"> </w:t>
      </w:r>
      <w:r w:rsidR="00C26EF8" w:rsidRPr="00663A01">
        <w:rPr>
          <w:sz w:val="24"/>
        </w:rPr>
        <w:t xml:space="preserve">A study by </w:t>
      </w:r>
      <w:r w:rsidR="00C26EF8" w:rsidRPr="00663A01">
        <w:rPr>
          <w:i/>
          <w:sz w:val="24"/>
        </w:rPr>
        <w:t>StatCounter</w:t>
      </w:r>
      <w:r w:rsidR="00C26EF8" w:rsidRPr="00663A01">
        <w:rPr>
          <w:sz w:val="24"/>
        </w:rPr>
        <w:t xml:space="preserve"> showed that iOS was (throughout the year of 2015) by far the most popular Operating System for Tablet devices, with over 65% of Tablet devices using it. </w:t>
      </w:r>
    </w:p>
    <w:p w14:paraId="775D3855" w14:textId="1055A47C" w:rsidR="00C26EF8" w:rsidRPr="00663A01" w:rsidRDefault="00C26EF8" w:rsidP="00F760F5">
      <w:pPr>
        <w:pStyle w:val="NoSpacing"/>
        <w:rPr>
          <w:sz w:val="24"/>
        </w:rPr>
      </w:pPr>
      <w:r w:rsidRPr="00663A01">
        <w:rPr>
          <w:noProof/>
          <w:lang w:val="en-GB" w:eastAsia="en-GB"/>
        </w:rPr>
        <w:drawing>
          <wp:anchor distT="0" distB="0" distL="114300" distR="114300" simplePos="0" relativeHeight="251674624" behindDoc="0" locked="0" layoutInCell="1" allowOverlap="1" wp14:anchorId="300D881C" wp14:editId="262E40F0">
            <wp:simplePos x="0" y="0"/>
            <wp:positionH relativeFrom="column">
              <wp:posOffset>3362960</wp:posOffset>
            </wp:positionH>
            <wp:positionV relativeFrom="paragraph">
              <wp:posOffset>81893</wp:posOffset>
            </wp:positionV>
            <wp:extent cx="3591560" cy="2099945"/>
            <wp:effectExtent l="0" t="0" r="8890" b="0"/>
            <wp:wrapThrough wrapText="bothSides">
              <wp:wrapPolygon edited="0">
                <wp:start x="0" y="0"/>
                <wp:lineTo x="0" y="21358"/>
                <wp:lineTo x="21539" y="21358"/>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1560" cy="2099945"/>
                    </a:xfrm>
                    <a:prstGeom prst="rect">
                      <a:avLst/>
                    </a:prstGeom>
                  </pic:spPr>
                </pic:pic>
              </a:graphicData>
            </a:graphic>
            <wp14:sizeRelH relativeFrom="page">
              <wp14:pctWidth>0</wp14:pctWidth>
            </wp14:sizeRelH>
            <wp14:sizeRelV relativeFrom="page">
              <wp14:pctHeight>0</wp14:pctHeight>
            </wp14:sizeRelV>
          </wp:anchor>
        </w:drawing>
      </w:r>
    </w:p>
    <w:p w14:paraId="755E1122" w14:textId="5EFA8FA9" w:rsidR="00D8128E" w:rsidRPr="00663A01" w:rsidRDefault="00D8128E" w:rsidP="00F760F5">
      <w:pPr>
        <w:pStyle w:val="NoSpacing"/>
        <w:rPr>
          <w:sz w:val="24"/>
        </w:rPr>
      </w:pPr>
    </w:p>
    <w:p w14:paraId="1991AFBD" w14:textId="77777777" w:rsidR="00B422B0" w:rsidRPr="00663A01" w:rsidRDefault="00B422B0" w:rsidP="00F760F5">
      <w:pPr>
        <w:pStyle w:val="NoSpacing"/>
        <w:rPr>
          <w:sz w:val="24"/>
        </w:rPr>
      </w:pPr>
    </w:p>
    <w:p w14:paraId="2800F88D" w14:textId="05AB9B66" w:rsidR="00C26EF8" w:rsidRPr="00663A01" w:rsidRDefault="008F5190" w:rsidP="00F760F5">
      <w:pPr>
        <w:pStyle w:val="NoSpacing"/>
        <w:rPr>
          <w:sz w:val="24"/>
        </w:rPr>
      </w:pPr>
      <w:r w:rsidRPr="00663A01">
        <w:rPr>
          <w:sz w:val="24"/>
        </w:rPr>
        <w:t xml:space="preserve">The graph shows that iOS is comfortably the most popular iOS for tablet </w:t>
      </w:r>
      <w:r w:rsidR="003B4522" w:rsidRPr="00663A01">
        <w:rPr>
          <w:sz w:val="24"/>
        </w:rPr>
        <w:t xml:space="preserve">worldwide </w:t>
      </w:r>
      <w:r w:rsidRPr="00663A01">
        <w:rPr>
          <w:sz w:val="24"/>
        </w:rPr>
        <w:t>and that the nearest rival (Android) is comfortably behind, with only around 30-35% of tablet devices using Android. And there is no sign that iOS will be replaced at the top any time soon.</w:t>
      </w:r>
    </w:p>
    <w:p w14:paraId="28AC882F" w14:textId="77777777" w:rsidR="00C26EF8" w:rsidRPr="00663A01" w:rsidRDefault="00C26EF8" w:rsidP="00F760F5">
      <w:pPr>
        <w:pStyle w:val="NoSpacing"/>
        <w:rPr>
          <w:sz w:val="24"/>
        </w:rPr>
      </w:pPr>
    </w:p>
    <w:p w14:paraId="7DF14EA2" w14:textId="77777777" w:rsidR="00C26EF8" w:rsidRPr="00663A01" w:rsidRDefault="00C26EF8" w:rsidP="00F760F5">
      <w:pPr>
        <w:pStyle w:val="NoSpacing"/>
        <w:rPr>
          <w:sz w:val="24"/>
        </w:rPr>
      </w:pPr>
    </w:p>
    <w:p w14:paraId="2D629BB5" w14:textId="77777777" w:rsidR="00C26EF8" w:rsidRPr="00663A01" w:rsidRDefault="00C26EF8" w:rsidP="00F760F5">
      <w:pPr>
        <w:pStyle w:val="NoSpacing"/>
        <w:rPr>
          <w:sz w:val="24"/>
        </w:rPr>
      </w:pPr>
    </w:p>
    <w:p w14:paraId="2CD9076A" w14:textId="07C0748B" w:rsidR="008F5190" w:rsidRPr="00663A01" w:rsidRDefault="008F5190" w:rsidP="00F760F5">
      <w:pPr>
        <w:pStyle w:val="NoSpacing"/>
        <w:rPr>
          <w:sz w:val="24"/>
        </w:rPr>
      </w:pPr>
    </w:p>
    <w:p w14:paraId="268DA1B8" w14:textId="03E8C34C" w:rsidR="004D1D46" w:rsidRPr="00663A01" w:rsidRDefault="001068FA" w:rsidP="00F760F5">
      <w:pPr>
        <w:pStyle w:val="NoSpacing"/>
        <w:rPr>
          <w:sz w:val="24"/>
        </w:rPr>
      </w:pPr>
      <w:r w:rsidRPr="00663A01">
        <w:rPr>
          <w:noProof/>
          <w:lang w:val="en-GB" w:eastAsia="en-GB"/>
        </w:rPr>
        <w:drawing>
          <wp:anchor distT="0" distB="0" distL="114300" distR="114300" simplePos="0" relativeHeight="251593728" behindDoc="0" locked="0" layoutInCell="1" allowOverlap="1" wp14:anchorId="728F5AAC" wp14:editId="577E0317">
            <wp:simplePos x="0" y="0"/>
            <wp:positionH relativeFrom="column">
              <wp:posOffset>3398531</wp:posOffset>
            </wp:positionH>
            <wp:positionV relativeFrom="paragraph">
              <wp:posOffset>127926</wp:posOffset>
            </wp:positionV>
            <wp:extent cx="3620135" cy="2061210"/>
            <wp:effectExtent l="0" t="0" r="0" b="0"/>
            <wp:wrapThrough wrapText="bothSides">
              <wp:wrapPolygon edited="0">
                <wp:start x="0" y="0"/>
                <wp:lineTo x="0" y="21360"/>
                <wp:lineTo x="21483" y="21360"/>
                <wp:lineTo x="2148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0135" cy="2061210"/>
                    </a:xfrm>
                    <a:prstGeom prst="rect">
                      <a:avLst/>
                    </a:prstGeom>
                  </pic:spPr>
                </pic:pic>
              </a:graphicData>
            </a:graphic>
            <wp14:sizeRelH relativeFrom="page">
              <wp14:pctWidth>0</wp14:pctWidth>
            </wp14:sizeRelH>
            <wp14:sizeRelV relativeFrom="page">
              <wp14:pctHeight>0</wp14:pctHeight>
            </wp14:sizeRelV>
          </wp:anchor>
        </w:drawing>
      </w:r>
      <w:r w:rsidR="008F5190" w:rsidRPr="00663A01">
        <w:rPr>
          <w:sz w:val="24"/>
        </w:rPr>
        <w:t>In terms of mobile phone operating systems</w:t>
      </w:r>
      <w:r w:rsidR="00C15843" w:rsidRPr="00663A01">
        <w:rPr>
          <w:sz w:val="24"/>
        </w:rPr>
        <w:t xml:space="preserve"> in the United Kingdom</w:t>
      </w:r>
      <w:r w:rsidR="008F5190" w:rsidRPr="00663A01">
        <w:rPr>
          <w:sz w:val="24"/>
        </w:rPr>
        <w:t xml:space="preserve">, there was somewhat of a shift in power in 2015. </w:t>
      </w:r>
      <w:r w:rsidRPr="00663A01">
        <w:rPr>
          <w:sz w:val="24"/>
        </w:rPr>
        <w:t xml:space="preserve">The same study from </w:t>
      </w:r>
      <w:r w:rsidRPr="00663A01">
        <w:rPr>
          <w:i/>
          <w:sz w:val="24"/>
        </w:rPr>
        <w:t>StatCounter</w:t>
      </w:r>
      <w:r w:rsidRPr="00663A01">
        <w:rPr>
          <w:sz w:val="24"/>
        </w:rPr>
        <w:t xml:space="preserve"> found that a</w:t>
      </w:r>
      <w:r w:rsidR="008F5190" w:rsidRPr="00663A01">
        <w:rPr>
          <w:sz w:val="24"/>
        </w:rPr>
        <w:t xml:space="preserve">t the beginning of the year, </w:t>
      </w:r>
      <w:r w:rsidR="00C15843" w:rsidRPr="00663A01">
        <w:rPr>
          <w:sz w:val="24"/>
        </w:rPr>
        <w:t>iOS was the most popular device. However, by the end of the year, Android had edged ahead in the rankings. However, I decided to target iOS for my game because overall (combining the figures for Tablet and Mobile), iOS is still more widely used.</w:t>
      </w:r>
      <w:r w:rsidR="003B4522" w:rsidRPr="00663A01">
        <w:rPr>
          <w:sz w:val="24"/>
        </w:rPr>
        <w:t xml:space="preserve"> My game will not just be targeted towards the United Kingdom, but will be suitable for use in any country, as going to the cinema is not just a UK past time – almost every country in the world will have cinemas.</w:t>
      </w:r>
    </w:p>
    <w:p w14:paraId="3EB88E0A" w14:textId="226DCB66" w:rsidR="0013593C" w:rsidRPr="00663A01" w:rsidRDefault="0013593C" w:rsidP="00F760F5">
      <w:pPr>
        <w:pStyle w:val="NoSpacing"/>
        <w:rPr>
          <w:sz w:val="24"/>
        </w:rPr>
      </w:pPr>
    </w:p>
    <w:p w14:paraId="2281E9AF" w14:textId="2CCCE283" w:rsidR="004D1D46" w:rsidRPr="00663A01" w:rsidRDefault="00B422B0" w:rsidP="00F760F5">
      <w:pPr>
        <w:pStyle w:val="NoSpacing"/>
        <w:rPr>
          <w:sz w:val="24"/>
        </w:rPr>
      </w:pPr>
      <w:r w:rsidRPr="00663A01">
        <w:rPr>
          <w:noProof/>
          <w:lang w:val="en-GB" w:eastAsia="en-GB"/>
        </w:rPr>
        <w:drawing>
          <wp:anchor distT="0" distB="0" distL="114300" distR="114300" simplePos="0" relativeHeight="251610112" behindDoc="0" locked="0" layoutInCell="1" allowOverlap="1" wp14:anchorId="70018303" wp14:editId="18496346">
            <wp:simplePos x="0" y="0"/>
            <wp:positionH relativeFrom="column">
              <wp:posOffset>3291205</wp:posOffset>
            </wp:positionH>
            <wp:positionV relativeFrom="paragraph">
              <wp:posOffset>138430</wp:posOffset>
            </wp:positionV>
            <wp:extent cx="3739515" cy="1276350"/>
            <wp:effectExtent l="0" t="0" r="0" b="0"/>
            <wp:wrapThrough wrapText="bothSides">
              <wp:wrapPolygon edited="0">
                <wp:start x="0" y="0"/>
                <wp:lineTo x="0" y="21278"/>
                <wp:lineTo x="21457" y="21278"/>
                <wp:lineTo x="21457" y="0"/>
                <wp:lineTo x="0" y="0"/>
              </wp:wrapPolygon>
            </wp:wrapThrough>
            <wp:docPr id="28" name="Picture 28" descr="ios android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roid reven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951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A35" w:rsidRPr="00663A01">
        <w:rPr>
          <w:sz w:val="24"/>
        </w:rPr>
        <w:t>As well as the number of users that each platform had</w:t>
      </w:r>
      <w:r w:rsidR="0028107F" w:rsidRPr="00663A01">
        <w:rPr>
          <w:sz w:val="24"/>
        </w:rPr>
        <w:t xml:space="preserve">, I also did some research into how apps do on the respective markets for Android and iOS. I intend to release my game on the market after this project is complete so I was interested to see which store was more popular for downloading apps. A study from </w:t>
      </w:r>
      <w:r w:rsidR="0028107F" w:rsidRPr="00663A01">
        <w:rPr>
          <w:i/>
          <w:sz w:val="24"/>
        </w:rPr>
        <w:t>App Annie Intelligence</w:t>
      </w:r>
      <w:r w:rsidR="0028107F" w:rsidRPr="00663A01">
        <w:rPr>
          <w:sz w:val="24"/>
        </w:rPr>
        <w:t xml:space="preserve"> found that, although more apps are downloaded </w:t>
      </w:r>
      <w:r w:rsidR="00141CCC" w:rsidRPr="00663A01">
        <w:rPr>
          <w:sz w:val="24"/>
        </w:rPr>
        <w:t xml:space="preserve">from </w:t>
      </w:r>
      <w:r w:rsidR="0028107F" w:rsidRPr="00663A01">
        <w:rPr>
          <w:sz w:val="24"/>
        </w:rPr>
        <w:lastRenderedPageBreak/>
        <w:t>Android’s Google Play store, apps on the iOS App Store</w:t>
      </w:r>
      <w:r w:rsidR="0013593C" w:rsidRPr="00663A01">
        <w:rPr>
          <w:sz w:val="24"/>
        </w:rPr>
        <w:t xml:space="preserve"> tended to have a higher revenue.  Since I am interested in </w:t>
      </w:r>
      <w:proofErr w:type="spellStart"/>
      <w:r w:rsidR="00FC3DDB" w:rsidRPr="00663A01">
        <w:rPr>
          <w:sz w:val="24"/>
        </w:rPr>
        <w:t>S</w:t>
      </w:r>
      <w:r w:rsidR="0013593C" w:rsidRPr="00663A01">
        <w:rPr>
          <w:sz w:val="24"/>
        </w:rPr>
        <w:t>putting</w:t>
      </w:r>
      <w:proofErr w:type="spellEnd"/>
      <w:r w:rsidR="0013593C" w:rsidRPr="00663A01">
        <w:rPr>
          <w:sz w:val="24"/>
        </w:rPr>
        <w:t xml:space="preserve"> my App onto the market, this is a figure which helped with my decision of choosing iOS as my platform.</w:t>
      </w:r>
    </w:p>
    <w:p w14:paraId="6CEEB03E" w14:textId="71390868" w:rsidR="004D1D46" w:rsidRPr="00663A01" w:rsidRDefault="0013593C" w:rsidP="00F760F5">
      <w:pPr>
        <w:pStyle w:val="NoSpacing"/>
        <w:rPr>
          <w:sz w:val="24"/>
        </w:rPr>
      </w:pPr>
      <w:r w:rsidRPr="00663A01">
        <w:rPr>
          <w:sz w:val="24"/>
        </w:rPr>
        <w:t xml:space="preserve">Having chosen iOS, I then had to decide on what software I would use to develop my game. I decided that I would need an engine to make </w:t>
      </w:r>
      <w:r w:rsidR="00B97113" w:rsidRPr="00663A01">
        <w:rPr>
          <w:sz w:val="24"/>
        </w:rPr>
        <w:t xml:space="preserve">several aspects of the game, such as handling how the customers are created and move, a lot </w:t>
      </w:r>
      <w:r w:rsidR="006F73AB" w:rsidRPr="00663A01">
        <w:rPr>
          <w:sz w:val="24"/>
        </w:rPr>
        <w:t>easier for myself, as well as making</w:t>
      </w:r>
      <w:r w:rsidR="00526453" w:rsidRPr="00663A01">
        <w:rPr>
          <w:sz w:val="24"/>
        </w:rPr>
        <w:t xml:space="preserve"> the implementation of a ‘Tile-Based’ floor easier.</w:t>
      </w:r>
    </w:p>
    <w:p w14:paraId="1B62F625" w14:textId="77777777" w:rsidR="00B97113" w:rsidRPr="00663A01" w:rsidRDefault="00B97113" w:rsidP="00F760F5">
      <w:pPr>
        <w:pStyle w:val="NoSpacing"/>
        <w:rPr>
          <w:sz w:val="24"/>
        </w:rPr>
      </w:pPr>
    </w:p>
    <w:p w14:paraId="25531D2F" w14:textId="624331C5" w:rsidR="00B97113" w:rsidRPr="00663A01" w:rsidRDefault="00B97113" w:rsidP="00F760F5">
      <w:pPr>
        <w:pStyle w:val="NoSpacing"/>
        <w:rPr>
          <w:sz w:val="24"/>
        </w:rPr>
      </w:pPr>
      <w:r w:rsidRPr="00663A01">
        <w:rPr>
          <w:sz w:val="24"/>
        </w:rPr>
        <w:t>In the end, I decided to use the Unity engine.</w:t>
      </w:r>
    </w:p>
    <w:p w14:paraId="6ADAF693" w14:textId="4920B5D3" w:rsidR="00B97113" w:rsidRPr="00663A01" w:rsidRDefault="00B97113" w:rsidP="00F760F5">
      <w:pPr>
        <w:pStyle w:val="NoSpacing"/>
        <w:rPr>
          <w:sz w:val="24"/>
        </w:rPr>
      </w:pPr>
      <w:r w:rsidRPr="00663A01">
        <w:rPr>
          <w:sz w:val="24"/>
        </w:rPr>
        <w:t>One reason for choosing Unity is that the Scripts to control the game can be written in C# which is a language which I am comfortable in and have been successful with before. So I would not need to learn a new language and would be able to just dive straight in</w:t>
      </w:r>
      <w:r w:rsidR="00141CCC" w:rsidRPr="00663A01">
        <w:rPr>
          <w:sz w:val="24"/>
        </w:rPr>
        <w:t>to the coding when I was ready.</w:t>
      </w:r>
    </w:p>
    <w:p w14:paraId="28CD9929" w14:textId="33E068E6" w:rsidR="00B97113" w:rsidRPr="00663A01" w:rsidRDefault="00B97113" w:rsidP="00F760F5">
      <w:pPr>
        <w:pStyle w:val="NoSpacing"/>
        <w:rPr>
          <w:sz w:val="24"/>
        </w:rPr>
      </w:pPr>
      <w:r w:rsidRPr="00663A01">
        <w:rPr>
          <w:sz w:val="24"/>
        </w:rPr>
        <w:t>As well as this, I reali</w:t>
      </w:r>
      <w:r w:rsidR="008C1220" w:rsidRPr="00663A01">
        <w:rPr>
          <w:sz w:val="24"/>
        </w:rPr>
        <w:t>s</w:t>
      </w:r>
      <w:r w:rsidRPr="00663A01">
        <w:rPr>
          <w:sz w:val="24"/>
        </w:rPr>
        <w:t>ed that I wou</w:t>
      </w:r>
      <w:r w:rsidR="008C1220" w:rsidRPr="00663A01">
        <w:rPr>
          <w:sz w:val="24"/>
        </w:rPr>
        <w:t>ld have trouble with creating a</w:t>
      </w:r>
      <w:r w:rsidRPr="00663A01">
        <w:rPr>
          <w:sz w:val="24"/>
        </w:rPr>
        <w:t xml:space="preserve"> game for iOS since I would primarily be developing it on my </w:t>
      </w:r>
      <w:r w:rsidR="008C1220" w:rsidRPr="00663A01">
        <w:rPr>
          <w:sz w:val="24"/>
        </w:rPr>
        <w:t>laptop which uses Windows – and Apple only allow apps for their devices to be developed on other Apple products, and also required the app to be written in a language called XCode. However, I quickly learnt that Unity has a feature which allows projects to be easily ported into XCode. I then was able to get everything that I needed installed onto one of the Macs in the Labs in the Queen Mother Building so that I could easily convert my Windows version of the game into an iOS version, and then get it on to my iPhone (which is the primary device that I will be using to test my game).</w:t>
      </w:r>
    </w:p>
    <w:p w14:paraId="409899FB" w14:textId="68A38750" w:rsidR="00D93BFB" w:rsidRPr="00663A01" w:rsidRDefault="00D93BFB" w:rsidP="00F760F5">
      <w:pPr>
        <w:pStyle w:val="NoSpacing"/>
        <w:rPr>
          <w:sz w:val="24"/>
        </w:rPr>
      </w:pPr>
    </w:p>
    <w:p w14:paraId="16C397CE" w14:textId="222392B3" w:rsidR="00D93BFB" w:rsidRPr="00663A01" w:rsidRDefault="00141CCC" w:rsidP="00F760F5">
      <w:pPr>
        <w:pStyle w:val="NoSpacing"/>
        <w:rPr>
          <w:sz w:val="24"/>
        </w:rPr>
      </w:pPr>
      <w:r w:rsidRPr="00663A01">
        <w:rPr>
          <w:sz w:val="24"/>
        </w:rPr>
        <w:t>I also considered t</w:t>
      </w:r>
      <w:r w:rsidR="00D93BFB" w:rsidRPr="00663A01">
        <w:rPr>
          <w:sz w:val="24"/>
        </w:rPr>
        <w:t xml:space="preserve">he various options for converting the Unity project into various platforms </w:t>
      </w:r>
      <w:r w:rsidRPr="00663A01">
        <w:rPr>
          <w:sz w:val="24"/>
        </w:rPr>
        <w:t>when making</w:t>
      </w:r>
      <w:r w:rsidR="00D93BFB" w:rsidRPr="00663A01">
        <w:rPr>
          <w:sz w:val="24"/>
        </w:rPr>
        <w:t xml:space="preserve"> my decision because if I do decide to release the app onto the market, then I should be able to expand into other platforms without too much </w:t>
      </w:r>
      <w:r w:rsidRPr="00663A01">
        <w:rPr>
          <w:sz w:val="24"/>
        </w:rPr>
        <w:t>trouble</w:t>
      </w:r>
      <w:r w:rsidR="00D93BFB" w:rsidRPr="00663A01">
        <w:rPr>
          <w:sz w:val="24"/>
        </w:rPr>
        <w:t xml:space="preserve"> – Unity allows for porting to lots of different platforms, including Android, </w:t>
      </w:r>
      <w:proofErr w:type="spellStart"/>
      <w:r w:rsidR="00D93BFB" w:rsidRPr="00663A01">
        <w:rPr>
          <w:sz w:val="24"/>
        </w:rPr>
        <w:t>WebGL</w:t>
      </w:r>
      <w:proofErr w:type="spellEnd"/>
      <w:r w:rsidR="00D93BFB" w:rsidRPr="00663A01">
        <w:rPr>
          <w:sz w:val="24"/>
        </w:rPr>
        <w:t>, and Xbox.</w:t>
      </w:r>
    </w:p>
    <w:p w14:paraId="1A69A748" w14:textId="3EA9A664" w:rsidR="00D93BFB" w:rsidRPr="00663A01" w:rsidRDefault="00B97113" w:rsidP="00D93BFB">
      <w:pPr>
        <w:pStyle w:val="NoSpacing"/>
        <w:rPr>
          <w:sz w:val="24"/>
        </w:rPr>
      </w:pPr>
      <w:r w:rsidRPr="00663A01">
        <w:rPr>
          <w:sz w:val="24"/>
        </w:rPr>
        <w:t xml:space="preserve"> </w:t>
      </w:r>
    </w:p>
    <w:p w14:paraId="683F05E6" w14:textId="761A9EC3" w:rsidR="0032226D" w:rsidRPr="00663A01" w:rsidRDefault="00D93BFB" w:rsidP="00F760F5">
      <w:pPr>
        <w:pStyle w:val="NoSpacing"/>
        <w:rPr>
          <w:sz w:val="24"/>
        </w:rPr>
      </w:pPr>
      <w:r w:rsidRPr="00663A01">
        <w:rPr>
          <w:sz w:val="24"/>
        </w:rPr>
        <w:t xml:space="preserve">I also looked into other games which had been created using Unity to see what it was possible to create and </w:t>
      </w:r>
      <w:r w:rsidR="00A31568" w:rsidRPr="00663A01">
        <w:rPr>
          <w:sz w:val="24"/>
        </w:rPr>
        <w:t xml:space="preserve">how successful Unity-based games can be. </w:t>
      </w:r>
      <w:r w:rsidR="00450CC1" w:rsidRPr="00663A01">
        <w:rPr>
          <w:sz w:val="24"/>
        </w:rPr>
        <w:t xml:space="preserve">I found that there were several games using Unity that had gone on to be successful – </w:t>
      </w:r>
      <w:r w:rsidR="0032226D" w:rsidRPr="00663A01">
        <w:rPr>
          <w:sz w:val="24"/>
        </w:rPr>
        <w:t>two of which stood out for me. The first was a game called “</w:t>
      </w:r>
      <w:r w:rsidR="0032226D" w:rsidRPr="00663A01">
        <w:rPr>
          <w:i/>
          <w:sz w:val="24"/>
        </w:rPr>
        <w:t xml:space="preserve">The </w:t>
      </w:r>
      <w:proofErr w:type="spellStart"/>
      <w:r w:rsidR="0032226D" w:rsidRPr="00663A01">
        <w:rPr>
          <w:i/>
          <w:sz w:val="24"/>
        </w:rPr>
        <w:t>Universim</w:t>
      </w:r>
      <w:proofErr w:type="spellEnd"/>
      <w:r w:rsidR="0032226D" w:rsidRPr="00663A01">
        <w:rPr>
          <w:sz w:val="24"/>
        </w:rPr>
        <w:t xml:space="preserve">”.  This game is a simulation game so I was interested to learn that Simulation/Management games are often made in Unity. The base functionality of </w:t>
      </w:r>
      <w:r w:rsidR="0032226D" w:rsidRPr="00663A01">
        <w:rPr>
          <w:i/>
          <w:sz w:val="24"/>
        </w:rPr>
        <w:t xml:space="preserve">“The </w:t>
      </w:r>
      <w:proofErr w:type="spellStart"/>
      <w:r w:rsidR="0032226D" w:rsidRPr="00663A01">
        <w:rPr>
          <w:i/>
          <w:sz w:val="24"/>
        </w:rPr>
        <w:t>Universim</w:t>
      </w:r>
      <w:proofErr w:type="spellEnd"/>
      <w:r w:rsidR="0032226D" w:rsidRPr="00663A01">
        <w:rPr>
          <w:i/>
          <w:sz w:val="24"/>
        </w:rPr>
        <w:t>”</w:t>
      </w:r>
      <w:r w:rsidR="0032226D" w:rsidRPr="00663A01">
        <w:rPr>
          <w:sz w:val="24"/>
        </w:rPr>
        <w:t xml:space="preserve"> is the same as what I will be implementing. By this, I mean that the player has different </w:t>
      </w:r>
      <w:r w:rsidR="00E0406F" w:rsidRPr="00663A01">
        <w:rPr>
          <w:sz w:val="24"/>
        </w:rPr>
        <w:t>characters</w:t>
      </w:r>
      <w:r w:rsidR="0032226D" w:rsidRPr="00663A01">
        <w:rPr>
          <w:sz w:val="24"/>
        </w:rPr>
        <w:t xml:space="preserve"> (in my case they will be ‘staff’) who can be assigned to do different jobs which then impact on how successful the world (in my case, the Cinema) is. </w:t>
      </w:r>
    </w:p>
    <w:p w14:paraId="3D53FBD4" w14:textId="57FEAA94" w:rsidR="00B422B0" w:rsidRPr="00663A01" w:rsidRDefault="00B422B0" w:rsidP="00F760F5">
      <w:pPr>
        <w:pStyle w:val="NoSpacing"/>
        <w:rPr>
          <w:sz w:val="24"/>
        </w:rPr>
      </w:pPr>
    </w:p>
    <w:p w14:paraId="55244AF5" w14:textId="5FE2E4CD" w:rsidR="00B55FC3" w:rsidRPr="00663A01" w:rsidRDefault="00597C14" w:rsidP="00F760F5">
      <w:pPr>
        <w:pStyle w:val="NoSpacing"/>
        <w:rPr>
          <w:sz w:val="24"/>
        </w:rPr>
      </w:pPr>
      <w:r w:rsidRPr="00663A01">
        <w:rPr>
          <w:noProof/>
          <w:lang w:val="en-GB" w:eastAsia="en-GB"/>
        </w:rPr>
        <w:drawing>
          <wp:anchor distT="0" distB="0" distL="114300" distR="114300" simplePos="0" relativeHeight="251615232" behindDoc="0" locked="0" layoutInCell="1" allowOverlap="1" wp14:anchorId="2C5188A9" wp14:editId="14BFE032">
            <wp:simplePos x="0" y="0"/>
            <wp:positionH relativeFrom="column">
              <wp:posOffset>4845685</wp:posOffset>
            </wp:positionH>
            <wp:positionV relativeFrom="paragraph">
              <wp:posOffset>17145</wp:posOffset>
            </wp:positionV>
            <wp:extent cx="2225040" cy="1838960"/>
            <wp:effectExtent l="0" t="0" r="3810" b="8890"/>
            <wp:wrapThrough wrapText="bothSides">
              <wp:wrapPolygon edited="0">
                <wp:start x="0" y="0"/>
                <wp:lineTo x="0" y="21481"/>
                <wp:lineTo x="21452" y="21481"/>
                <wp:lineTo x="21452" y="0"/>
                <wp:lineTo x="0" y="0"/>
              </wp:wrapPolygon>
            </wp:wrapThrough>
            <wp:docPr id="29" name="Picture 29" descr="http://images.eurogamer.net/2013/articles/1/7/3/0/5/2/8/prison-sandbox-the-escapists-gets-xbox-one-release-date-1421164448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eurogamer.net/2013/articles/1/7/3/0/5/2/8/prison-sandbox-the-escapists-gets-xbox-one-release-date-142116444879.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504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C3A47" w14:textId="75ADB9EF" w:rsidR="004D1D46" w:rsidRPr="00663A01" w:rsidRDefault="0032226D" w:rsidP="00F760F5">
      <w:pPr>
        <w:pStyle w:val="NoSpacing"/>
        <w:rPr>
          <w:sz w:val="24"/>
        </w:rPr>
      </w:pPr>
      <w:r w:rsidRPr="00663A01">
        <w:rPr>
          <w:sz w:val="24"/>
        </w:rPr>
        <w:t xml:space="preserve">While this was interesting to learn, I was still not convinced that Unity was the right choice as a lot of the games that I saw had very complex graphics and looked very stylish – which is not suited to my game at all! Then I came across another </w:t>
      </w:r>
      <w:r w:rsidR="009706FB" w:rsidRPr="00663A01">
        <w:rPr>
          <w:sz w:val="24"/>
        </w:rPr>
        <w:t xml:space="preserve">Unity-based </w:t>
      </w:r>
      <w:r w:rsidRPr="00663A01">
        <w:rPr>
          <w:sz w:val="24"/>
        </w:rPr>
        <w:t xml:space="preserve">game, called </w:t>
      </w:r>
      <w:r w:rsidRPr="00663A01">
        <w:rPr>
          <w:i/>
          <w:sz w:val="24"/>
        </w:rPr>
        <w:t xml:space="preserve">“The </w:t>
      </w:r>
      <w:proofErr w:type="spellStart"/>
      <w:r w:rsidRPr="00663A01">
        <w:rPr>
          <w:i/>
          <w:sz w:val="24"/>
        </w:rPr>
        <w:t>Escapsists</w:t>
      </w:r>
      <w:proofErr w:type="spellEnd"/>
      <w:r w:rsidRPr="00663A01">
        <w:rPr>
          <w:i/>
          <w:sz w:val="24"/>
        </w:rPr>
        <w:t>”</w:t>
      </w:r>
      <w:r w:rsidRPr="00663A01">
        <w:rPr>
          <w:sz w:val="24"/>
        </w:rPr>
        <w:t xml:space="preserve">. This game uses very basic, pixel-art, graphics which were much more similar to my style of graphics. </w:t>
      </w:r>
      <w:r w:rsidR="0032750D" w:rsidRPr="00663A01">
        <w:rPr>
          <w:sz w:val="24"/>
        </w:rPr>
        <w:t xml:space="preserve">It uses a top-down view similar to the graphics I have produced. </w:t>
      </w:r>
    </w:p>
    <w:p w14:paraId="57F8FCC4" w14:textId="77777777" w:rsidR="0032750D" w:rsidRPr="00663A01" w:rsidRDefault="0032750D" w:rsidP="00F760F5">
      <w:pPr>
        <w:pStyle w:val="NoSpacing"/>
        <w:rPr>
          <w:sz w:val="24"/>
        </w:rPr>
      </w:pPr>
    </w:p>
    <w:p w14:paraId="33432958" w14:textId="47FF247F" w:rsidR="0032750D" w:rsidRPr="00663A01" w:rsidRDefault="00B422B0" w:rsidP="00F760F5">
      <w:pPr>
        <w:pStyle w:val="NoSpacing"/>
        <w:rPr>
          <w:sz w:val="24"/>
        </w:rPr>
      </w:pPr>
      <w:r w:rsidRPr="00663A01">
        <w:rPr>
          <w:noProof/>
          <w:sz w:val="24"/>
          <w:lang w:val="en-GB" w:eastAsia="en-GB"/>
        </w:rPr>
        <mc:AlternateContent>
          <mc:Choice Requires="wps">
            <w:drawing>
              <wp:anchor distT="45720" distB="45720" distL="114300" distR="114300" simplePos="0" relativeHeight="251619328" behindDoc="0" locked="0" layoutInCell="1" allowOverlap="1" wp14:anchorId="641C56BB" wp14:editId="1689A630">
                <wp:simplePos x="0" y="0"/>
                <wp:positionH relativeFrom="column">
                  <wp:posOffset>4848860</wp:posOffset>
                </wp:positionH>
                <wp:positionV relativeFrom="paragraph">
                  <wp:posOffset>464185</wp:posOffset>
                </wp:positionV>
                <wp:extent cx="2221865" cy="701040"/>
                <wp:effectExtent l="0" t="0" r="26035" b="228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701040"/>
                        </a:xfrm>
                        <a:prstGeom prst="rect">
                          <a:avLst/>
                        </a:prstGeom>
                        <a:solidFill>
                          <a:srgbClr val="FFFFFF"/>
                        </a:solidFill>
                        <a:ln w="9525">
                          <a:solidFill>
                            <a:srgbClr val="000000"/>
                          </a:solidFill>
                          <a:miter lim="800000"/>
                          <a:headEnd/>
                          <a:tailEnd/>
                        </a:ln>
                      </wps:spPr>
                      <wps:txbx>
                        <w:txbxContent>
                          <w:p w14:paraId="1CFE3A1B" w14:textId="45CDD1DE" w:rsidR="005845AF" w:rsidRPr="00B55FC3" w:rsidRDefault="005845AF">
                            <w:r>
                              <w:t xml:space="preserve">The graphics style used in </w:t>
                            </w:r>
                            <w:r>
                              <w:rPr>
                                <w:i/>
                              </w:rPr>
                              <w:t xml:space="preserve">“The Escapists” </w:t>
                            </w:r>
                            <w:r>
                              <w:t>is similar to the graphics style that I am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C56BB" id="Text Box 2" o:spid="_x0000_s1029" type="#_x0000_t202" style="position:absolute;margin-left:381.8pt;margin-top:36.55pt;width:174.95pt;height:55.2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">
                <v:textbox>
                  <w:txbxContent>
                    <w:p w14:paraId="1CFE3A1B" w14:textId="45CDD1DE" w:rsidR="005845AF" w:rsidRPr="00B55FC3" w:rsidRDefault="005845AF">
                      <w:r>
                        <w:t xml:space="preserve">The graphics style used in </w:t>
                      </w:r>
                      <w:r>
                        <w:rPr>
                          <w:i/>
                        </w:rPr>
                        <w:t xml:space="preserve">“The Escapists” </w:t>
                      </w:r>
                      <w:r>
                        <w:t>is similar to the graphics style that I am using.</w:t>
                      </w:r>
                    </w:p>
                  </w:txbxContent>
                </v:textbox>
                <w10:wrap type="square"/>
              </v:shape>
            </w:pict>
          </mc:Fallback>
        </mc:AlternateContent>
      </w:r>
      <w:r w:rsidR="0032750D" w:rsidRPr="00663A01">
        <w:rPr>
          <w:sz w:val="24"/>
        </w:rPr>
        <w:t>Looking into these two games have convinced me that Unity was the right choice for my game. The fact that both of these games have gone on to be successful is also very encouraging for me as I develop my own game.</w:t>
      </w:r>
    </w:p>
    <w:p w14:paraId="091A70A6" w14:textId="79E107D0" w:rsidR="00F760F5" w:rsidRPr="00663A01" w:rsidRDefault="00F760F5" w:rsidP="00F760F5">
      <w:pPr>
        <w:pStyle w:val="NoSpacing"/>
        <w:rPr>
          <w:sz w:val="24"/>
        </w:rPr>
      </w:pPr>
    </w:p>
    <w:p w14:paraId="2FBF87AC" w14:textId="59B2B597" w:rsidR="00F760F5" w:rsidRPr="00663A01" w:rsidRDefault="00F760F5" w:rsidP="00F760F5">
      <w:pPr>
        <w:pStyle w:val="NoSpacing"/>
        <w:rPr>
          <w:sz w:val="24"/>
        </w:rPr>
      </w:pPr>
    </w:p>
    <w:p w14:paraId="565E78B6" w14:textId="5B40B068" w:rsidR="008F5190" w:rsidRPr="00663A01" w:rsidRDefault="008F5190" w:rsidP="00F760F5">
      <w:pPr>
        <w:pStyle w:val="NoSpacing"/>
        <w:rPr>
          <w:sz w:val="24"/>
        </w:rPr>
      </w:pPr>
    </w:p>
    <w:p w14:paraId="77985A89" w14:textId="52E05651" w:rsidR="004D1D46" w:rsidRPr="00663A01" w:rsidRDefault="004D1D46" w:rsidP="00F760F5">
      <w:pPr>
        <w:pStyle w:val="NoSpacing"/>
        <w:rPr>
          <w:sz w:val="24"/>
        </w:rPr>
      </w:pPr>
    </w:p>
    <w:p w14:paraId="14F7E6E1" w14:textId="6F5106E6" w:rsidR="00D7264D" w:rsidRPr="00663A01" w:rsidRDefault="002F012E" w:rsidP="008048DF">
      <w:pPr>
        <w:pStyle w:val="Heading1"/>
        <w:rPr>
          <w:sz w:val="40"/>
        </w:rPr>
      </w:pPr>
      <w:bookmarkStart w:id="3" w:name="_Toc445480910"/>
      <w:r w:rsidRPr="00663A01">
        <w:rPr>
          <w:sz w:val="40"/>
        </w:rPr>
        <w:lastRenderedPageBreak/>
        <w:t>G</w:t>
      </w:r>
      <w:r w:rsidR="004D1D46" w:rsidRPr="00663A01">
        <w:rPr>
          <w:sz w:val="40"/>
        </w:rPr>
        <w:t>raphics and Audio</w:t>
      </w:r>
      <w:bookmarkEnd w:id="3"/>
    </w:p>
    <w:p w14:paraId="3F555441" w14:textId="64D63F05" w:rsidR="008048DF" w:rsidRPr="00663A01" w:rsidRDefault="008048DF" w:rsidP="008048DF">
      <w:pPr>
        <w:pStyle w:val="Subtitle"/>
      </w:pPr>
      <w:r w:rsidRPr="00663A01">
        <w:rPr>
          <w:sz w:val="28"/>
        </w:rPr>
        <w:t>Graphics</w:t>
      </w:r>
    </w:p>
    <w:p w14:paraId="42520BC3" w14:textId="478E0BF1" w:rsidR="00867645" w:rsidRPr="00663A01" w:rsidRDefault="001C71B8" w:rsidP="00194862">
      <w:pPr>
        <w:pStyle w:val="NoSpacing"/>
        <w:rPr>
          <w:sz w:val="24"/>
        </w:rPr>
      </w:pPr>
      <w:r w:rsidRPr="00663A01">
        <w:rPr>
          <w:sz w:val="24"/>
        </w:rPr>
        <w:t xml:space="preserve">The graphics for my game will be rather simplistic and cartoon-like. This style of graphics is often used for the Management Simulation genre of game, as they are usually just used to represent actions taking place or progress updates. In these types of games, the player does not often have direct control over the objects represented by the graphics (customers, colonists, town members </w:t>
      </w:r>
      <w:r w:rsidR="008048DF" w:rsidRPr="00663A01">
        <w:rPr>
          <w:sz w:val="24"/>
        </w:rPr>
        <w:t>etc.</w:t>
      </w:r>
      <w:r w:rsidRPr="00663A01">
        <w:rPr>
          <w:sz w:val="24"/>
        </w:rPr>
        <w:t>) – they are simply used to show t</w:t>
      </w:r>
      <w:r w:rsidR="00867645" w:rsidRPr="00663A01">
        <w:rPr>
          <w:sz w:val="24"/>
        </w:rPr>
        <w:t xml:space="preserve">he current state of the Game. As well as this, the graphics look quite fun and light-hearted – which matches the type of game I hope to create. </w:t>
      </w:r>
    </w:p>
    <w:p w14:paraId="5E3129BF" w14:textId="1188532E" w:rsidR="00194862" w:rsidRPr="00663A01" w:rsidRDefault="00867645" w:rsidP="00194862">
      <w:pPr>
        <w:pStyle w:val="NoSpacing"/>
        <w:rPr>
          <w:sz w:val="24"/>
        </w:rPr>
      </w:pPr>
      <w:r w:rsidRPr="00663A01">
        <w:rPr>
          <w:sz w:val="24"/>
        </w:rPr>
        <w:t>I</w:t>
      </w:r>
      <w:r w:rsidR="001C71B8" w:rsidRPr="00663A01">
        <w:rPr>
          <w:sz w:val="24"/>
        </w:rPr>
        <w:t>n my case, there will be graphics to represent the Customers of the Cinema. They will be animated to show how they progress or ‘flow’ through the cinema – from buying a ticket, to going to their screen.</w:t>
      </w:r>
      <w:r w:rsidR="00194862" w:rsidRPr="00663A01">
        <w:rPr>
          <w:sz w:val="24"/>
        </w:rPr>
        <w:t xml:space="preserve"> There will be animations for being walking in each direction (up, down, left and right), being idle, and for queuing.</w:t>
      </w:r>
    </w:p>
    <w:p w14:paraId="306E15A3" w14:textId="78180F92" w:rsidR="00194862" w:rsidRPr="00663A01" w:rsidRDefault="00194862" w:rsidP="001C71B8">
      <w:pPr>
        <w:pStyle w:val="NoSpacing"/>
        <w:rPr>
          <w:sz w:val="24"/>
        </w:rPr>
      </w:pPr>
      <w:r w:rsidRPr="00663A01">
        <w:rPr>
          <w:sz w:val="24"/>
        </w:rPr>
        <w:t xml:space="preserve">Staff members will also have graphics to represent them. These graphics will be similar to those for the customers although there will be different animations. There will simply be two animations - for the staff being idle, and the other for when the player drags the staff member to the desired workstation / post. If I have time before the end of the project, I will add more animations to the staff to show them carrying out their tasks – to show the player the state of each staff member. </w:t>
      </w:r>
    </w:p>
    <w:p w14:paraId="59F78951" w14:textId="248F0FE3" w:rsidR="00194862" w:rsidRPr="00663A01" w:rsidRDefault="004F75A8" w:rsidP="00194862">
      <w:pPr>
        <w:pStyle w:val="NoSpacing"/>
        <w:rPr>
          <w:sz w:val="24"/>
        </w:rPr>
      </w:pPr>
      <w:r w:rsidRPr="00663A01">
        <w:rPr>
          <w:sz w:val="24"/>
        </w:rPr>
        <w:t>As well as graphics for the custome</w:t>
      </w:r>
      <w:r w:rsidR="00194862" w:rsidRPr="00663A01">
        <w:rPr>
          <w:sz w:val="24"/>
        </w:rPr>
        <w:t xml:space="preserve">rs and staff, there will also be some to represent the screens and other purchasable items that the player game buy in the game. These graphics will be repositionable by the player to allow them to set up their cinema in any way that they choose. Again, these graphics will be very simple in accordance with the style of the game. </w:t>
      </w:r>
    </w:p>
    <w:p w14:paraId="6131D48F" w14:textId="77777777" w:rsidR="001C71B8" w:rsidRPr="00663A01" w:rsidRDefault="001C71B8" w:rsidP="001C71B8">
      <w:pPr>
        <w:pStyle w:val="NoSpacing"/>
        <w:rPr>
          <w:sz w:val="24"/>
        </w:rPr>
      </w:pPr>
    </w:p>
    <w:p w14:paraId="00600DB3" w14:textId="2E256970" w:rsidR="005C6B50" w:rsidRPr="00663A01" w:rsidRDefault="00867645" w:rsidP="00867645">
      <w:pPr>
        <w:pStyle w:val="NoSpacing"/>
        <w:rPr>
          <w:sz w:val="24"/>
        </w:rPr>
      </w:pPr>
      <w:r w:rsidRPr="00663A01">
        <w:rPr>
          <w:sz w:val="24"/>
        </w:rPr>
        <w:t xml:space="preserve">All of the graphics for this game have been, and will continue to be, created by myself. Since they are simplistic graphics, I am able to use a basic graphics editor to create them – namely, Paint.net. This software allows for basic drawing capabilities which are all that I require for my graphics. </w:t>
      </w:r>
    </w:p>
    <w:p w14:paraId="66E47A93" w14:textId="77777777" w:rsidR="005C6B50" w:rsidRPr="00663A01" w:rsidRDefault="005C6B50" w:rsidP="001C71B8">
      <w:pPr>
        <w:pStyle w:val="NoSpacing"/>
        <w:rPr>
          <w:sz w:val="24"/>
        </w:rPr>
      </w:pPr>
    </w:p>
    <w:p w14:paraId="369E7D7E" w14:textId="77777777" w:rsidR="008048DF" w:rsidRPr="00663A01" w:rsidRDefault="008048DF" w:rsidP="001C71B8">
      <w:pPr>
        <w:pStyle w:val="NoSpacing"/>
        <w:rPr>
          <w:sz w:val="24"/>
        </w:rPr>
      </w:pPr>
    </w:p>
    <w:p w14:paraId="4FCAF4BA" w14:textId="42B27C04" w:rsidR="005C6B50" w:rsidRPr="00663A01" w:rsidRDefault="008048DF" w:rsidP="008048DF">
      <w:pPr>
        <w:pStyle w:val="Subtitle"/>
        <w:rPr>
          <w:sz w:val="32"/>
        </w:rPr>
      </w:pPr>
      <w:r w:rsidRPr="00663A01">
        <w:rPr>
          <w:sz w:val="28"/>
        </w:rPr>
        <w:t>Audio</w:t>
      </w:r>
    </w:p>
    <w:p w14:paraId="5B09E19C" w14:textId="694E697F" w:rsidR="005C6B50" w:rsidRPr="00663A01" w:rsidRDefault="00867645" w:rsidP="001C71B8">
      <w:pPr>
        <w:pStyle w:val="NoSpacing"/>
        <w:rPr>
          <w:sz w:val="24"/>
        </w:rPr>
      </w:pPr>
      <w:r w:rsidRPr="00663A01">
        <w:rPr>
          <w:sz w:val="24"/>
        </w:rPr>
        <w:t>There will be minimal audio involved in my game. There will be some background music to further convey the tone of the game. This music will be lighthearted and fun – in keeping with the</w:t>
      </w:r>
      <w:r w:rsidR="002632EE" w:rsidRPr="00663A01">
        <w:rPr>
          <w:sz w:val="24"/>
        </w:rPr>
        <w:t xml:space="preserve"> style of the game</w:t>
      </w:r>
      <w:r w:rsidRPr="00663A01">
        <w:rPr>
          <w:sz w:val="24"/>
        </w:rPr>
        <w:t>.</w:t>
      </w:r>
      <w:r w:rsidR="008B4ABC" w:rsidRPr="00663A01">
        <w:rPr>
          <w:sz w:val="24"/>
        </w:rPr>
        <w:t xml:space="preserve"> This music has been created for me by one of my fellow course mates. I have his permission to use this music in any way I like for this game. </w:t>
      </w:r>
    </w:p>
    <w:p w14:paraId="6B330236" w14:textId="77777777" w:rsidR="00701C68" w:rsidRPr="00663A01" w:rsidRDefault="008B4ABC" w:rsidP="001C71B8">
      <w:pPr>
        <w:pStyle w:val="NoSpacing"/>
        <w:rPr>
          <w:sz w:val="24"/>
        </w:rPr>
      </w:pPr>
      <w:r w:rsidRPr="00663A01">
        <w:rPr>
          <w:sz w:val="24"/>
        </w:rPr>
        <w:t>As well as the background music, I also hope to add sound clips to each of the customers. These sound clips will be incomprehensible talking sounds that I hope will help show the</w:t>
      </w:r>
      <w:r w:rsidR="008048DF" w:rsidRPr="00663A01">
        <w:rPr>
          <w:sz w:val="24"/>
        </w:rPr>
        <w:t xml:space="preserve"> success (or lack of success!) of the player’s Cinema</w:t>
      </w:r>
      <w:r w:rsidRPr="00663A01">
        <w:rPr>
          <w:sz w:val="24"/>
        </w:rPr>
        <w:t>. To explain, a busy cinema, i.e. lots of customers, will have a lot of sound coming from it</w:t>
      </w:r>
      <w:r w:rsidR="00701C68" w:rsidRPr="00663A01">
        <w:rPr>
          <w:sz w:val="24"/>
        </w:rPr>
        <w:t xml:space="preserve"> as more customers means more sounds</w:t>
      </w:r>
      <w:r w:rsidRPr="00663A01">
        <w:rPr>
          <w:sz w:val="24"/>
        </w:rPr>
        <w:t xml:space="preserve"> – the</w:t>
      </w:r>
      <w:r w:rsidR="00701C68" w:rsidRPr="00663A01">
        <w:rPr>
          <w:sz w:val="24"/>
        </w:rPr>
        <w:t xml:space="preserve">se sounds will convey to the </w:t>
      </w:r>
      <w:r w:rsidR="00A625C6" w:rsidRPr="00663A01">
        <w:rPr>
          <w:sz w:val="24"/>
        </w:rPr>
        <w:t>p</w:t>
      </w:r>
      <w:r w:rsidRPr="00663A01">
        <w:rPr>
          <w:sz w:val="24"/>
        </w:rPr>
        <w:t>layer</w:t>
      </w:r>
      <w:r w:rsidR="00701C68" w:rsidRPr="00663A01">
        <w:rPr>
          <w:sz w:val="24"/>
        </w:rPr>
        <w:t xml:space="preserve"> th</w:t>
      </w:r>
      <w:r w:rsidRPr="00663A01">
        <w:rPr>
          <w:sz w:val="24"/>
        </w:rPr>
        <w:t>at their cinema is busy and successful. On the other hand, if the cinema is less busy, there will be fewer customers and hence fewer sounds.</w:t>
      </w:r>
    </w:p>
    <w:p w14:paraId="55622D73" w14:textId="1A9C4182" w:rsidR="00273BBD" w:rsidRPr="00663A01" w:rsidRDefault="00701C68" w:rsidP="001C71B8">
      <w:pPr>
        <w:pStyle w:val="NoSpacing"/>
        <w:rPr>
          <w:sz w:val="24"/>
        </w:rPr>
      </w:pPr>
      <w:r w:rsidRPr="00663A01">
        <w:rPr>
          <w:sz w:val="24"/>
        </w:rPr>
        <w:t>I hope that</w:t>
      </w:r>
      <w:r w:rsidR="008B4ABC" w:rsidRPr="00663A01">
        <w:rPr>
          <w:sz w:val="24"/>
        </w:rPr>
        <w:t>,</w:t>
      </w:r>
      <w:r w:rsidRPr="00663A01">
        <w:rPr>
          <w:sz w:val="24"/>
        </w:rPr>
        <w:t xml:space="preserve"> by</w:t>
      </w:r>
      <w:r w:rsidR="008B4ABC" w:rsidRPr="00663A01">
        <w:rPr>
          <w:sz w:val="24"/>
        </w:rPr>
        <w:t xml:space="preserve"> attaching sounds to the customers</w:t>
      </w:r>
      <w:r w:rsidRPr="00663A01">
        <w:rPr>
          <w:sz w:val="24"/>
        </w:rPr>
        <w:t>, I will</w:t>
      </w:r>
      <w:r w:rsidR="008B4ABC" w:rsidRPr="00663A01">
        <w:rPr>
          <w:sz w:val="24"/>
        </w:rPr>
        <w:t xml:space="preserve"> be a</w:t>
      </w:r>
      <w:r w:rsidRPr="00663A01">
        <w:rPr>
          <w:sz w:val="24"/>
        </w:rPr>
        <w:t>ble</w:t>
      </w:r>
      <w:r w:rsidR="008B4ABC" w:rsidRPr="00663A01">
        <w:rPr>
          <w:sz w:val="24"/>
        </w:rPr>
        <w:t xml:space="preserve"> to convey the success</w:t>
      </w:r>
      <w:r w:rsidRPr="00663A01">
        <w:rPr>
          <w:sz w:val="24"/>
        </w:rPr>
        <w:t xml:space="preserve"> / busyness</w:t>
      </w:r>
      <w:r w:rsidR="008B4ABC" w:rsidRPr="00663A01">
        <w:rPr>
          <w:sz w:val="24"/>
        </w:rPr>
        <w:t xml:space="preserve"> of the Cinema.</w:t>
      </w:r>
      <w:r w:rsidR="00273BBD" w:rsidRPr="00663A01">
        <w:rPr>
          <w:sz w:val="24"/>
        </w:rPr>
        <w:t xml:space="preserve"> </w:t>
      </w:r>
    </w:p>
    <w:p w14:paraId="6777816D" w14:textId="2F6E56F7" w:rsidR="00273BBD" w:rsidRPr="00663A01" w:rsidRDefault="00273BBD" w:rsidP="001C71B8">
      <w:pPr>
        <w:pStyle w:val="NoSpacing"/>
        <w:rPr>
          <w:sz w:val="24"/>
        </w:rPr>
      </w:pPr>
      <w:r w:rsidRPr="00663A01">
        <w:rPr>
          <w:sz w:val="24"/>
        </w:rPr>
        <w:t>These ‘Customer Sounds’ will likely be recorded by myself.</w:t>
      </w:r>
    </w:p>
    <w:p w14:paraId="471C668C" w14:textId="77777777" w:rsidR="00E84E47" w:rsidRPr="00663A01" w:rsidRDefault="00E84E47" w:rsidP="001C71B8">
      <w:pPr>
        <w:pStyle w:val="NoSpacing"/>
        <w:rPr>
          <w:sz w:val="24"/>
        </w:rPr>
      </w:pPr>
    </w:p>
    <w:p w14:paraId="484C0BC4" w14:textId="77777777" w:rsidR="00656A67" w:rsidRPr="00663A01" w:rsidRDefault="00656A67" w:rsidP="001C71B8">
      <w:pPr>
        <w:pStyle w:val="NoSpacing"/>
        <w:rPr>
          <w:sz w:val="24"/>
        </w:rPr>
      </w:pPr>
    </w:p>
    <w:p w14:paraId="286C3FFC" w14:textId="77777777" w:rsidR="00656A67" w:rsidRPr="00663A01" w:rsidRDefault="00656A67" w:rsidP="001C71B8">
      <w:pPr>
        <w:pStyle w:val="NoSpacing"/>
        <w:rPr>
          <w:sz w:val="24"/>
        </w:rPr>
      </w:pPr>
    </w:p>
    <w:p w14:paraId="415180AE" w14:textId="79337076" w:rsidR="00560173" w:rsidRPr="00663A01" w:rsidRDefault="004D1D46" w:rsidP="00560173">
      <w:pPr>
        <w:pStyle w:val="Heading1"/>
        <w:rPr>
          <w:sz w:val="40"/>
        </w:rPr>
      </w:pPr>
      <w:bookmarkStart w:id="4" w:name="_Toc445480911"/>
      <w:r w:rsidRPr="00663A01">
        <w:rPr>
          <w:sz w:val="40"/>
        </w:rPr>
        <w:lastRenderedPageBreak/>
        <w:t>Code Structure</w:t>
      </w:r>
      <w:bookmarkEnd w:id="4"/>
    </w:p>
    <w:p w14:paraId="4BF84D36" w14:textId="2661F5B5" w:rsidR="001B2CAB" w:rsidRPr="00663A01" w:rsidRDefault="00560173" w:rsidP="00560173">
      <w:pPr>
        <w:pStyle w:val="Subtitle"/>
      </w:pPr>
      <w:r w:rsidRPr="00663A01">
        <w:rPr>
          <w:sz w:val="28"/>
        </w:rPr>
        <w:t>Object Pool</w:t>
      </w:r>
    </w:p>
    <w:p w14:paraId="0FBE03CF" w14:textId="0748D72D" w:rsidR="001B2CAB" w:rsidRPr="00663A01" w:rsidRDefault="001B2CAB" w:rsidP="005C6B50">
      <w:pPr>
        <w:pStyle w:val="NoSpacing"/>
        <w:rPr>
          <w:sz w:val="24"/>
        </w:rPr>
      </w:pPr>
      <w:r w:rsidRPr="00663A01">
        <w:rPr>
          <w:sz w:val="24"/>
        </w:rPr>
        <w:t xml:space="preserve">I decided to use the ‘Object Pool’ design pattern in my game. The purpose of using an Object Pool is to reduce the number of resources used by the </w:t>
      </w:r>
      <w:r w:rsidR="00ED3A33" w:rsidRPr="00663A01">
        <w:rPr>
          <w:sz w:val="24"/>
        </w:rPr>
        <w:t>game by storing a list of all the available resources and then adding them back to the Object Pool once they are no longer in use. By reducing the number of times a new object is created (using the ‘Instantiate’ command in Unity), it frees up processor time and allows for the game to run a lot more smoothly.</w:t>
      </w:r>
    </w:p>
    <w:p w14:paraId="5BF5FF1D" w14:textId="4527B705" w:rsidR="00EC1D9E" w:rsidRPr="00663A01" w:rsidRDefault="00EC1D9E" w:rsidP="005C6B50">
      <w:pPr>
        <w:pStyle w:val="NoSpacing"/>
        <w:rPr>
          <w:sz w:val="24"/>
        </w:rPr>
      </w:pPr>
      <w:r w:rsidRPr="00663A01">
        <w:rPr>
          <w:sz w:val="24"/>
        </w:rPr>
        <w:t xml:space="preserve">I </w:t>
      </w:r>
      <w:r w:rsidR="004765B5" w:rsidRPr="00663A01">
        <w:rPr>
          <w:sz w:val="24"/>
        </w:rPr>
        <w:t>will</w:t>
      </w:r>
      <w:r w:rsidRPr="00663A01">
        <w:rPr>
          <w:sz w:val="24"/>
        </w:rPr>
        <w:t xml:space="preserve"> the Object Pool to store the customer objects. I made this decision because there will be a high turn-over of customers in my game - when one customer is finished visiting, its object will be returned to the pool and can then be used by the next customer to arrive – meaning that there is no n</w:t>
      </w:r>
      <w:r w:rsidR="00B5673F" w:rsidRPr="00663A01">
        <w:rPr>
          <w:sz w:val="24"/>
        </w:rPr>
        <w:t>eed to Instantiate a new object ev</w:t>
      </w:r>
      <w:r w:rsidR="00CA3C6F" w:rsidRPr="00663A01">
        <w:rPr>
          <w:sz w:val="24"/>
        </w:rPr>
        <w:t>ery time a new customer arrives.</w:t>
      </w:r>
      <w:r w:rsidR="004765B5" w:rsidRPr="00663A01">
        <w:rPr>
          <w:sz w:val="24"/>
        </w:rPr>
        <w:t xml:space="preserve"> However, this raises a problem – the Object Pool needs to be set with a size of how many </w:t>
      </w:r>
      <w:r w:rsidR="00CB01DE" w:rsidRPr="00663A01">
        <w:rPr>
          <w:sz w:val="24"/>
        </w:rPr>
        <w:t xml:space="preserve">objects to store. However, as my game progresses and the player’s cinema becomes more successful, more and more customers will arrive every day. This will make setting the size of the queue very difficult/impossible. I hope to solve this problem by making the Pool grow-able – i.e. if there is not an object available in the pool, create another one. This means that there will always be </w:t>
      </w:r>
      <w:r w:rsidR="00221F14" w:rsidRPr="00663A01">
        <w:rPr>
          <w:sz w:val="24"/>
        </w:rPr>
        <w:t xml:space="preserve">an object available when it is needed. </w:t>
      </w:r>
    </w:p>
    <w:p w14:paraId="01521622" w14:textId="637D4789" w:rsidR="00221F14" w:rsidRPr="00663A01" w:rsidRDefault="00221F14" w:rsidP="005C6B50">
      <w:pPr>
        <w:pStyle w:val="NoSpacing"/>
        <w:rPr>
          <w:sz w:val="24"/>
        </w:rPr>
      </w:pPr>
      <w:r w:rsidRPr="00663A01">
        <w:rPr>
          <w:sz w:val="24"/>
        </w:rPr>
        <w:t xml:space="preserve">This then raises another problem – if the pool grows in size during the ‘peak time’, then when the cinema becomes quiet again, we are left with too many objects in the pool – so some objects are going unused. </w:t>
      </w:r>
    </w:p>
    <w:p w14:paraId="2728CE40" w14:textId="211CA123" w:rsidR="00221F14" w:rsidRPr="00663A01" w:rsidRDefault="00221F14" w:rsidP="005C6B50">
      <w:pPr>
        <w:pStyle w:val="NoSpacing"/>
        <w:rPr>
          <w:sz w:val="24"/>
        </w:rPr>
      </w:pPr>
      <w:r w:rsidRPr="00663A01">
        <w:rPr>
          <w:sz w:val="24"/>
        </w:rPr>
        <w:t>I hope to solve this problem by writing a piece of code that will detect if a customer object has been out of use for an extended period of time, and remove it from the pool if it has.</w:t>
      </w:r>
    </w:p>
    <w:p w14:paraId="1AF20FA3" w14:textId="77777777" w:rsidR="00AA34A2" w:rsidRPr="00663A01" w:rsidRDefault="00AA34A2" w:rsidP="00AA34A2">
      <w:pPr>
        <w:pStyle w:val="Subtitle"/>
        <w:rPr>
          <w:sz w:val="24"/>
        </w:rPr>
      </w:pPr>
    </w:p>
    <w:p w14:paraId="4699336D" w14:textId="53395411" w:rsidR="004E6D62" w:rsidRPr="00663A01" w:rsidRDefault="00AA34A2" w:rsidP="002E70F4">
      <w:pPr>
        <w:pStyle w:val="Subtitle"/>
        <w:rPr>
          <w:sz w:val="24"/>
        </w:rPr>
      </w:pPr>
      <w:r w:rsidRPr="00663A01">
        <w:rPr>
          <w:sz w:val="28"/>
        </w:rPr>
        <w:t>Update</w:t>
      </w:r>
      <w:r w:rsidR="002E70F4" w:rsidRPr="00663A01">
        <w:rPr>
          <w:sz w:val="24"/>
        </w:rPr>
        <w:t xml:space="preserve"> </w:t>
      </w:r>
    </w:p>
    <w:p w14:paraId="377BFB75" w14:textId="658A8FA9" w:rsidR="00E80A7D" w:rsidRPr="00663A01" w:rsidRDefault="00E80A7D" w:rsidP="005C6B50">
      <w:pPr>
        <w:pStyle w:val="NoSpacing"/>
        <w:rPr>
          <w:sz w:val="24"/>
        </w:rPr>
      </w:pPr>
      <w:r w:rsidRPr="00663A01">
        <w:rPr>
          <w:sz w:val="24"/>
        </w:rPr>
        <w:t xml:space="preserve">As well as Object Pool, I will also use the Update </w:t>
      </w:r>
      <w:r w:rsidR="002E70F4" w:rsidRPr="00663A01">
        <w:rPr>
          <w:sz w:val="24"/>
        </w:rPr>
        <w:t xml:space="preserve">Method </w:t>
      </w:r>
      <w:r w:rsidRPr="00663A01">
        <w:rPr>
          <w:sz w:val="24"/>
        </w:rPr>
        <w:t xml:space="preserve">Design Pattern. </w:t>
      </w:r>
      <w:r w:rsidR="009E1E55" w:rsidRPr="00663A01">
        <w:rPr>
          <w:sz w:val="24"/>
        </w:rPr>
        <w:t xml:space="preserve">This </w:t>
      </w:r>
      <w:r w:rsidR="00C9223D" w:rsidRPr="00663A01">
        <w:rPr>
          <w:sz w:val="24"/>
        </w:rPr>
        <w:t xml:space="preserve">method is run once every frame on every object that the method is attached to. </w:t>
      </w:r>
      <w:r w:rsidR="00537B31" w:rsidRPr="00663A01">
        <w:rPr>
          <w:sz w:val="24"/>
        </w:rPr>
        <w:t xml:space="preserve">Unity has the Update method built into it which is convenient as it will save some time on the coding side of this project. </w:t>
      </w:r>
    </w:p>
    <w:p w14:paraId="3F0EDA4F" w14:textId="2E1FB69E" w:rsidR="00CA20F6" w:rsidRPr="00663A01" w:rsidRDefault="00CA20F6" w:rsidP="005C6B50">
      <w:pPr>
        <w:pStyle w:val="NoSpacing"/>
        <w:rPr>
          <w:sz w:val="24"/>
        </w:rPr>
      </w:pPr>
      <w:r w:rsidRPr="00663A01">
        <w:rPr>
          <w:sz w:val="24"/>
        </w:rPr>
        <w:t>Unity will be used in several areas of my game:</w:t>
      </w:r>
    </w:p>
    <w:p w14:paraId="39B9F603" w14:textId="77777777" w:rsidR="00CA20F6" w:rsidRPr="00663A01" w:rsidRDefault="00CA20F6" w:rsidP="005C6B50">
      <w:pPr>
        <w:pStyle w:val="NoSpacing"/>
        <w:rPr>
          <w:sz w:val="24"/>
        </w:rPr>
      </w:pPr>
    </w:p>
    <w:p w14:paraId="58C0E7E4" w14:textId="7C1F7003" w:rsidR="00AA34A2" w:rsidRPr="00663A01" w:rsidRDefault="00CA20F6" w:rsidP="00B148C6">
      <w:pPr>
        <w:pStyle w:val="NoSpacing"/>
        <w:numPr>
          <w:ilvl w:val="0"/>
          <w:numId w:val="25"/>
        </w:numPr>
        <w:rPr>
          <w:sz w:val="24"/>
        </w:rPr>
      </w:pPr>
      <w:r w:rsidRPr="00663A01">
        <w:rPr>
          <w:sz w:val="24"/>
        </w:rPr>
        <w:t xml:space="preserve">One use of it will be to move the </w:t>
      </w:r>
      <w:r w:rsidR="0066620C" w:rsidRPr="00663A01">
        <w:rPr>
          <w:sz w:val="24"/>
        </w:rPr>
        <w:t>c</w:t>
      </w:r>
      <w:r w:rsidRPr="00663A01">
        <w:rPr>
          <w:sz w:val="24"/>
        </w:rPr>
        <w:t xml:space="preserve">ustomers across the screen. Every time a frame </w:t>
      </w:r>
      <w:r w:rsidR="0066620C" w:rsidRPr="00663A01">
        <w:rPr>
          <w:sz w:val="24"/>
        </w:rPr>
        <w:t xml:space="preserve">is executed, the position will be updated and the position of the graphical representation of the customer will be updated on the screen. However, this raises a problem: if certain frames take more or less time to execute than others, then the movement will appear jumpy </w:t>
      </w:r>
      <w:r w:rsidR="009660ED" w:rsidRPr="00663A01">
        <w:rPr>
          <w:sz w:val="24"/>
        </w:rPr>
        <w:t xml:space="preserve">which is not good! To correct this, I plan to use Unity’s ‘Time.deltaTime’ feature which takes into account the time that was taken to execute the previous frame. This feature results in a much smoother looking gameplay which is ideal for moving the customers across the screen. </w:t>
      </w:r>
    </w:p>
    <w:p w14:paraId="17B454A1" w14:textId="77777777" w:rsidR="00B148C6" w:rsidRPr="00663A01" w:rsidRDefault="00B148C6" w:rsidP="00B148C6">
      <w:pPr>
        <w:pStyle w:val="NoSpacing"/>
        <w:rPr>
          <w:sz w:val="24"/>
        </w:rPr>
      </w:pPr>
    </w:p>
    <w:p w14:paraId="208EC9E3" w14:textId="58FC4CC0" w:rsidR="00970293" w:rsidRPr="00663A01" w:rsidRDefault="00B148C6" w:rsidP="00970293">
      <w:pPr>
        <w:pStyle w:val="NoSpacing"/>
        <w:numPr>
          <w:ilvl w:val="0"/>
          <w:numId w:val="25"/>
        </w:numPr>
        <w:rPr>
          <w:sz w:val="24"/>
        </w:rPr>
      </w:pPr>
      <w:r w:rsidRPr="00663A01">
        <w:rPr>
          <w:sz w:val="24"/>
        </w:rPr>
        <w:t xml:space="preserve">Another use I will have for the Update </w:t>
      </w:r>
      <w:r w:rsidR="00CA3138" w:rsidRPr="00663A01">
        <w:rPr>
          <w:sz w:val="24"/>
        </w:rPr>
        <w:t xml:space="preserve">method is to update the time of day. Again, this will need to run consistently – i.e. differing frame rates should have no effect – so the update method alone will not be enough. I will either use Time.deltaTime again to fix this or I could also use another built in method in Unity called ‘FixedUpdate’. This does almost the same as what Update does but with slightly different running conditions. Instead of running once per frame execution, FixedUpdate will run once X milliseconds where X can be chosen by the developer. This could be useful to update the time because, not only would it be consistent and not effected by the frame rate </w:t>
      </w:r>
      <w:r w:rsidR="003D6DFA" w:rsidRPr="00663A01">
        <w:rPr>
          <w:sz w:val="24"/>
        </w:rPr>
        <w:t>at which the game runs, but it would allow the developer (i.e. me!) to quickly and easily change the speed at which the day is run</w:t>
      </w:r>
      <w:r w:rsidR="005E6089" w:rsidRPr="00663A01">
        <w:rPr>
          <w:sz w:val="24"/>
        </w:rPr>
        <w:t>.</w:t>
      </w:r>
    </w:p>
    <w:p w14:paraId="7958CABF" w14:textId="77777777" w:rsidR="00970293" w:rsidRPr="00663A01" w:rsidRDefault="00970293" w:rsidP="00970293">
      <w:pPr>
        <w:pStyle w:val="ListParagraph"/>
        <w:rPr>
          <w:sz w:val="24"/>
        </w:rPr>
      </w:pPr>
    </w:p>
    <w:p w14:paraId="1B47A3C9" w14:textId="6846AAD7" w:rsidR="00CA3138" w:rsidRPr="00663A01" w:rsidRDefault="00970293" w:rsidP="00CA3138">
      <w:pPr>
        <w:pStyle w:val="NoSpacing"/>
        <w:numPr>
          <w:ilvl w:val="0"/>
          <w:numId w:val="25"/>
        </w:numPr>
        <w:rPr>
          <w:sz w:val="24"/>
        </w:rPr>
      </w:pPr>
      <w:r w:rsidRPr="00663A01">
        <w:rPr>
          <w:sz w:val="24"/>
        </w:rPr>
        <w:lastRenderedPageBreak/>
        <w:t>The update method is also good for checking for input. I will be using it for this as well – the main use of this for me is</w:t>
      </w:r>
      <w:r w:rsidR="00284AC8" w:rsidRPr="00663A01">
        <w:rPr>
          <w:sz w:val="24"/>
        </w:rPr>
        <w:t xml:space="preserve"> for the camera controls. The update method will check for</w:t>
      </w:r>
      <w:r w:rsidR="00713D93" w:rsidRPr="00663A01">
        <w:rPr>
          <w:sz w:val="24"/>
        </w:rPr>
        <w:t xml:space="preserve"> an input from the play</w:t>
      </w:r>
      <w:r w:rsidR="00284AC8" w:rsidRPr="00663A01">
        <w:rPr>
          <w:sz w:val="24"/>
        </w:rPr>
        <w:t>er – i.e. a ‘pinch’ and ‘scroll’ movement from the touchpad – and then move/zoom the ca</w:t>
      </w:r>
      <w:r w:rsidR="006B600E" w:rsidRPr="00663A01">
        <w:rPr>
          <w:sz w:val="24"/>
        </w:rPr>
        <w:t>m</w:t>
      </w:r>
      <w:r w:rsidR="00284AC8" w:rsidRPr="00663A01">
        <w:rPr>
          <w:sz w:val="24"/>
        </w:rPr>
        <w:t xml:space="preserve">era accordingly. </w:t>
      </w:r>
      <w:r w:rsidR="00F24D14" w:rsidRPr="00663A01">
        <w:rPr>
          <w:sz w:val="24"/>
        </w:rPr>
        <w:t>Since this input detection is not massively dependent on consistent frame execution rates, I plan to just put it inside the Update method – not FixedUpdate.</w:t>
      </w:r>
    </w:p>
    <w:p w14:paraId="451D7587" w14:textId="77777777" w:rsidR="00D227A8" w:rsidRPr="00663A01" w:rsidRDefault="00D227A8" w:rsidP="00D227A8">
      <w:pPr>
        <w:pStyle w:val="ListParagraph"/>
        <w:rPr>
          <w:sz w:val="24"/>
        </w:rPr>
      </w:pPr>
    </w:p>
    <w:p w14:paraId="7DA8766D" w14:textId="50AB68E7" w:rsidR="00D227A8" w:rsidRPr="00663A01" w:rsidRDefault="00D227A8" w:rsidP="00D227A8">
      <w:pPr>
        <w:pStyle w:val="NoSpacing"/>
        <w:rPr>
          <w:sz w:val="24"/>
        </w:rPr>
      </w:pPr>
      <w:r w:rsidRPr="00663A01">
        <w:rPr>
          <w:sz w:val="24"/>
        </w:rPr>
        <w:t>The only concern I have about the Update method is Encapsulation. To</w:t>
      </w:r>
      <w:r w:rsidR="00E8608E" w:rsidRPr="00663A01">
        <w:rPr>
          <w:sz w:val="24"/>
        </w:rPr>
        <w:t xml:space="preserve"> fully optimise the Update method, only the code which needs to be in the method, should be in it. </w:t>
      </w:r>
      <w:proofErr w:type="gramStart"/>
      <w:r w:rsidR="00E8608E" w:rsidRPr="00663A01">
        <w:rPr>
          <w:sz w:val="24"/>
        </w:rPr>
        <w:t>i.e</w:t>
      </w:r>
      <w:proofErr w:type="gramEnd"/>
      <w:r w:rsidR="00E8608E" w:rsidRPr="00663A01">
        <w:rPr>
          <w:sz w:val="24"/>
        </w:rPr>
        <w:t xml:space="preserve">. move non-essential code out of the method and carry out its actions elsewhere. </w:t>
      </w:r>
      <w:r w:rsidR="00E3579E" w:rsidRPr="00663A01">
        <w:rPr>
          <w:sz w:val="24"/>
        </w:rPr>
        <w:t xml:space="preserve">This should not cause too many problems but could be fiddly at times. </w:t>
      </w:r>
      <w:r w:rsidR="00E8608E" w:rsidRPr="00663A01">
        <w:rPr>
          <w:sz w:val="24"/>
        </w:rPr>
        <w:t xml:space="preserve"> </w:t>
      </w:r>
    </w:p>
    <w:p w14:paraId="401FA26E" w14:textId="77777777" w:rsidR="00CA3138" w:rsidRPr="00663A01" w:rsidRDefault="00CA3138" w:rsidP="00CA3138">
      <w:pPr>
        <w:pStyle w:val="NoSpacing"/>
        <w:rPr>
          <w:sz w:val="24"/>
        </w:rPr>
      </w:pPr>
    </w:p>
    <w:p w14:paraId="0BCED835" w14:textId="77777777" w:rsidR="004369BA" w:rsidRPr="00663A01" w:rsidRDefault="004369BA" w:rsidP="004369BA">
      <w:pPr>
        <w:pStyle w:val="NoSpacing"/>
        <w:rPr>
          <w:sz w:val="24"/>
        </w:rPr>
      </w:pPr>
    </w:p>
    <w:p w14:paraId="1949158A" w14:textId="34FED7A5" w:rsidR="004369BA" w:rsidRPr="00663A01" w:rsidRDefault="004369BA" w:rsidP="004369BA">
      <w:pPr>
        <w:pStyle w:val="Subtitle"/>
        <w:rPr>
          <w:sz w:val="32"/>
        </w:rPr>
      </w:pPr>
      <w:r w:rsidRPr="00663A01">
        <w:rPr>
          <w:sz w:val="28"/>
        </w:rPr>
        <w:t>MVC</w:t>
      </w:r>
    </w:p>
    <w:p w14:paraId="46A83DD9" w14:textId="553D69B9" w:rsidR="004369BA" w:rsidRPr="00663A01" w:rsidRDefault="004369BA" w:rsidP="00CA3138">
      <w:pPr>
        <w:pStyle w:val="NoSpacing"/>
        <w:rPr>
          <w:sz w:val="24"/>
        </w:rPr>
      </w:pPr>
      <w:r w:rsidRPr="00663A01">
        <w:rPr>
          <w:sz w:val="24"/>
        </w:rPr>
        <w:t xml:space="preserve">I will also use the MVC design pattern in my game. There are two main areas in which this pattern will be used. </w:t>
      </w:r>
    </w:p>
    <w:p w14:paraId="3B4851B8" w14:textId="3B2878BF" w:rsidR="00584602" w:rsidRPr="00663A01" w:rsidRDefault="0061485D" w:rsidP="009B2F62">
      <w:pPr>
        <w:pStyle w:val="NoSpacing"/>
        <w:rPr>
          <w:sz w:val="24"/>
        </w:rPr>
      </w:pPr>
      <w:r w:rsidRPr="00663A01">
        <w:rPr>
          <w:sz w:val="24"/>
        </w:rPr>
        <w:t xml:space="preserve">Firstly, I will use it for </w:t>
      </w:r>
      <w:r w:rsidR="00DD188D" w:rsidRPr="00663A01">
        <w:rPr>
          <w:sz w:val="24"/>
        </w:rPr>
        <w:t>several</w:t>
      </w:r>
      <w:r w:rsidRPr="00663A01">
        <w:rPr>
          <w:sz w:val="24"/>
        </w:rPr>
        <w:t xml:space="preserve"> tasks that require some back end calculations/updates and also requires these changes to be outputted to the screen. These </w:t>
      </w:r>
      <w:r w:rsidR="00DD188D" w:rsidRPr="00663A01">
        <w:rPr>
          <w:sz w:val="24"/>
        </w:rPr>
        <w:t xml:space="preserve">tasks will include updating the time of day, moving screens and </w:t>
      </w:r>
      <w:r w:rsidR="00780BEE" w:rsidRPr="00663A01">
        <w:rPr>
          <w:sz w:val="24"/>
        </w:rPr>
        <w:t xml:space="preserve">other </w:t>
      </w:r>
      <w:r w:rsidR="00DD188D" w:rsidRPr="00663A01">
        <w:rPr>
          <w:sz w:val="24"/>
        </w:rPr>
        <w:t>objects</w:t>
      </w:r>
      <w:r w:rsidR="00780BEE" w:rsidRPr="00663A01">
        <w:rPr>
          <w:sz w:val="24"/>
        </w:rPr>
        <w:t xml:space="preserve"> and calculating (and collecting) the money earnt for the day. Each of these features will be coded with </w:t>
      </w:r>
      <w:r w:rsidR="005C274F" w:rsidRPr="00663A01">
        <w:rPr>
          <w:sz w:val="24"/>
        </w:rPr>
        <w:t>a model to carry out the necessary calculations, a view to update the visual representations of the various components (i.e. update a label or move a Sprite)</w:t>
      </w:r>
      <w:r w:rsidR="00EE6682" w:rsidRPr="00663A01">
        <w:rPr>
          <w:sz w:val="24"/>
        </w:rPr>
        <w:t xml:space="preserve">, and a controller to link the model to the view. </w:t>
      </w:r>
    </w:p>
    <w:p w14:paraId="042BC812" w14:textId="14983601" w:rsidR="00F43BEA" w:rsidRPr="00663A01" w:rsidRDefault="00F43BEA" w:rsidP="009B2F62">
      <w:pPr>
        <w:pStyle w:val="NoSpacing"/>
        <w:rPr>
          <w:sz w:val="24"/>
        </w:rPr>
      </w:pPr>
    </w:p>
    <w:p w14:paraId="24FF4080" w14:textId="637EBC8B" w:rsidR="00F43BEA" w:rsidRPr="00663A01" w:rsidRDefault="00F43BEA" w:rsidP="009B2F62">
      <w:pPr>
        <w:pStyle w:val="NoSpacing"/>
        <w:rPr>
          <w:sz w:val="24"/>
        </w:rPr>
      </w:pPr>
    </w:p>
    <w:p w14:paraId="1B9AE521" w14:textId="101412EA" w:rsidR="00C327B1" w:rsidRPr="00663A01" w:rsidRDefault="00F43BEA" w:rsidP="009B2F62">
      <w:pPr>
        <w:pStyle w:val="NoSpacing"/>
        <w:rPr>
          <w:sz w:val="24"/>
        </w:rPr>
      </w:pPr>
      <w:r w:rsidRPr="00663A01">
        <w:rPr>
          <w:noProof/>
          <w:lang w:val="en-GB" w:eastAsia="en-GB"/>
        </w:rPr>
        <w:drawing>
          <wp:anchor distT="0" distB="0" distL="114300" distR="114300" simplePos="0" relativeHeight="251645952" behindDoc="0" locked="0" layoutInCell="1" allowOverlap="1" wp14:anchorId="06D9595D" wp14:editId="785A7A02">
            <wp:simplePos x="0" y="0"/>
            <wp:positionH relativeFrom="column">
              <wp:posOffset>51435</wp:posOffset>
            </wp:positionH>
            <wp:positionV relativeFrom="paragraph">
              <wp:posOffset>152400</wp:posOffset>
            </wp:positionV>
            <wp:extent cx="4968875" cy="3246120"/>
            <wp:effectExtent l="0" t="0" r="3175" b="0"/>
            <wp:wrapThrough wrapText="bothSides">
              <wp:wrapPolygon edited="0">
                <wp:start x="0" y="0"/>
                <wp:lineTo x="0" y="21423"/>
                <wp:lineTo x="21531" y="21423"/>
                <wp:lineTo x="21531" y="0"/>
                <wp:lineTo x="0" y="0"/>
              </wp:wrapPolygon>
            </wp:wrapThrough>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8875" cy="3246120"/>
                    </a:xfrm>
                    <a:prstGeom prst="rect">
                      <a:avLst/>
                    </a:prstGeom>
                  </pic:spPr>
                </pic:pic>
              </a:graphicData>
            </a:graphic>
            <wp14:sizeRelH relativeFrom="page">
              <wp14:pctWidth>0</wp14:pctWidth>
            </wp14:sizeRelH>
            <wp14:sizeRelV relativeFrom="page">
              <wp14:pctHeight>0</wp14:pctHeight>
            </wp14:sizeRelV>
          </wp:anchor>
        </w:drawing>
      </w:r>
    </w:p>
    <w:p w14:paraId="586907C3" w14:textId="57550A76" w:rsidR="00C327B1" w:rsidRPr="00663A01" w:rsidRDefault="00C327B1" w:rsidP="009B2F62">
      <w:pPr>
        <w:pStyle w:val="NoSpacing"/>
        <w:rPr>
          <w:sz w:val="24"/>
        </w:rPr>
      </w:pPr>
      <w:r w:rsidRPr="00663A01">
        <w:rPr>
          <w:sz w:val="24"/>
        </w:rPr>
        <w:t>The class diagram</w:t>
      </w:r>
      <w:r w:rsidR="00F43BEA" w:rsidRPr="00663A01">
        <w:rPr>
          <w:sz w:val="24"/>
        </w:rPr>
        <w:t xml:space="preserve"> shown here</w:t>
      </w:r>
      <w:r w:rsidRPr="00663A01">
        <w:rPr>
          <w:sz w:val="24"/>
        </w:rPr>
        <w:t xml:space="preserve"> illustrates one instance where I will use the MVC design pattern in my game. The feature in question is moving cinema screens</w:t>
      </w:r>
      <w:r w:rsidR="00E45F84" w:rsidRPr="00663A01">
        <w:rPr>
          <w:sz w:val="24"/>
        </w:rPr>
        <w:t xml:space="preserve"> (</w:t>
      </w:r>
      <w:r w:rsidRPr="00663A01">
        <w:rPr>
          <w:sz w:val="24"/>
        </w:rPr>
        <w:t>or other objects such as statues, vending machines, and other decora</w:t>
      </w:r>
      <w:r w:rsidR="00E45F84" w:rsidRPr="00663A01">
        <w:rPr>
          <w:sz w:val="24"/>
        </w:rPr>
        <w:t>tions) to a new location. This</w:t>
      </w:r>
      <w:r w:rsidR="00713D93" w:rsidRPr="00663A01">
        <w:rPr>
          <w:sz w:val="24"/>
        </w:rPr>
        <w:t xml:space="preserve"> is a feature triggered by the play</w:t>
      </w:r>
      <w:r w:rsidR="00E45F84" w:rsidRPr="00663A01">
        <w:rPr>
          <w:sz w:val="24"/>
        </w:rPr>
        <w:t xml:space="preserve">er clicking move, selecting a new location, then clicking confirm. </w:t>
      </w:r>
      <w:r w:rsidR="00E87131" w:rsidRPr="00663A01">
        <w:rPr>
          <w:sz w:val="24"/>
        </w:rPr>
        <w:t>From the diagram, it is clear that the ‘Controller’ class is the Controller in the MVC pattern. This controller will link together the Model which processes of setting the positional values of the object (in the back end) which are used for pathfinding amongst other things, and the View, which will update the graphical representation of the cinema – i.e. show the new position of the object.</w:t>
      </w:r>
    </w:p>
    <w:p w14:paraId="3EB33B69" w14:textId="35BE64E3" w:rsidR="00E87131" w:rsidRPr="00663A01" w:rsidRDefault="00E87131" w:rsidP="009B2F62">
      <w:pPr>
        <w:pStyle w:val="NoSpacing"/>
        <w:rPr>
          <w:sz w:val="24"/>
        </w:rPr>
      </w:pPr>
      <w:r w:rsidRPr="00663A01">
        <w:rPr>
          <w:sz w:val="24"/>
        </w:rPr>
        <w:t>The model of the MVC pattern in this case is the ‘</w:t>
      </w:r>
      <w:proofErr w:type="spellStart"/>
      <w:r w:rsidRPr="00663A01">
        <w:rPr>
          <w:sz w:val="24"/>
        </w:rPr>
        <w:t>TileManager</w:t>
      </w:r>
      <w:proofErr w:type="spellEnd"/>
      <w:r w:rsidRPr="00663A01">
        <w:rPr>
          <w:sz w:val="24"/>
        </w:rPr>
        <w:t xml:space="preserve">’ script. It will update the row and column with the right values and also update the state of the affected tiles – signaling whether they are in use or not. </w:t>
      </w:r>
    </w:p>
    <w:p w14:paraId="79DD316F" w14:textId="59BF9ED4" w:rsidR="00E87131" w:rsidRPr="00663A01" w:rsidRDefault="00E87131" w:rsidP="009B2F62">
      <w:pPr>
        <w:pStyle w:val="NoSpacing"/>
        <w:rPr>
          <w:sz w:val="24"/>
        </w:rPr>
      </w:pPr>
      <w:r w:rsidRPr="00663A01">
        <w:rPr>
          <w:sz w:val="24"/>
        </w:rPr>
        <w:t>The View for this feature is the ‘</w:t>
      </w:r>
      <w:proofErr w:type="spellStart"/>
      <w:r w:rsidRPr="00663A01">
        <w:rPr>
          <w:sz w:val="24"/>
        </w:rPr>
        <w:t>ObjectMover</w:t>
      </w:r>
      <w:proofErr w:type="spellEnd"/>
      <w:r w:rsidRPr="00663A01">
        <w:rPr>
          <w:sz w:val="24"/>
        </w:rPr>
        <w:t xml:space="preserve">’ class. This class will take the actual object (using Unity’s built-in ‘Game Object’ type), and move it to the new position on the screen. </w:t>
      </w:r>
    </w:p>
    <w:p w14:paraId="7D5279BD" w14:textId="4146A6B2" w:rsidR="009750D0" w:rsidRPr="00663A01" w:rsidRDefault="00F43BEA" w:rsidP="009B2F62">
      <w:pPr>
        <w:pStyle w:val="NoSpacing"/>
        <w:rPr>
          <w:sz w:val="24"/>
        </w:rPr>
      </w:pPr>
      <w:r w:rsidRPr="00663A01">
        <w:rPr>
          <w:noProof/>
          <w:lang w:val="en-GB" w:eastAsia="en-GB"/>
        </w:rPr>
        <w:lastRenderedPageBreak/>
        <w:drawing>
          <wp:anchor distT="0" distB="0" distL="114300" distR="114300" simplePos="0" relativeHeight="251683840" behindDoc="0" locked="0" layoutInCell="1" allowOverlap="1" wp14:anchorId="26DDC04C" wp14:editId="1863762D">
            <wp:simplePos x="0" y="0"/>
            <wp:positionH relativeFrom="column">
              <wp:posOffset>97155</wp:posOffset>
            </wp:positionH>
            <wp:positionV relativeFrom="paragraph">
              <wp:posOffset>58420</wp:posOffset>
            </wp:positionV>
            <wp:extent cx="4267200" cy="3987165"/>
            <wp:effectExtent l="0" t="0" r="0" b="0"/>
            <wp:wrapThrough wrapText="bothSides">
              <wp:wrapPolygon edited="0">
                <wp:start x="0" y="0"/>
                <wp:lineTo x="0" y="21466"/>
                <wp:lineTo x="21504" y="21466"/>
                <wp:lineTo x="21504" y="0"/>
                <wp:lineTo x="0" y="0"/>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7200" cy="3987165"/>
                    </a:xfrm>
                    <a:prstGeom prst="rect">
                      <a:avLst/>
                    </a:prstGeom>
                  </pic:spPr>
                </pic:pic>
              </a:graphicData>
            </a:graphic>
            <wp14:sizeRelH relativeFrom="page">
              <wp14:pctWidth>0</wp14:pctWidth>
            </wp14:sizeRelH>
            <wp14:sizeRelV relativeFrom="page">
              <wp14:pctHeight>0</wp14:pctHeight>
            </wp14:sizeRelV>
          </wp:anchor>
        </w:drawing>
      </w:r>
    </w:p>
    <w:p w14:paraId="3B843193" w14:textId="0748FEB4" w:rsidR="006727CE" w:rsidRPr="00663A01" w:rsidRDefault="006727CE" w:rsidP="00584602">
      <w:pPr>
        <w:rPr>
          <w:sz w:val="24"/>
        </w:rPr>
      </w:pPr>
    </w:p>
    <w:p w14:paraId="7B36F3A6" w14:textId="4914EEFF" w:rsidR="00584602" w:rsidRPr="00663A01" w:rsidRDefault="00584602" w:rsidP="005C6B50">
      <w:pPr>
        <w:pStyle w:val="NoSpacing"/>
        <w:rPr>
          <w:sz w:val="24"/>
        </w:rPr>
      </w:pPr>
    </w:p>
    <w:p w14:paraId="488C22A2" w14:textId="3DF98D7A" w:rsidR="00584602" w:rsidRPr="00663A01" w:rsidRDefault="00584602" w:rsidP="005C6B50">
      <w:pPr>
        <w:pStyle w:val="NoSpacing"/>
        <w:rPr>
          <w:sz w:val="24"/>
        </w:rPr>
      </w:pPr>
    </w:p>
    <w:p w14:paraId="6E3D1965" w14:textId="3997F72A" w:rsidR="00584602" w:rsidRPr="00663A01" w:rsidRDefault="00584602" w:rsidP="005C6B50">
      <w:pPr>
        <w:pStyle w:val="NoSpacing"/>
        <w:rPr>
          <w:sz w:val="24"/>
        </w:rPr>
      </w:pPr>
    </w:p>
    <w:p w14:paraId="101D9545" w14:textId="1F60F34A" w:rsidR="00584602" w:rsidRPr="00663A01" w:rsidRDefault="00584602" w:rsidP="005C6B50">
      <w:pPr>
        <w:pStyle w:val="NoSpacing"/>
        <w:rPr>
          <w:sz w:val="24"/>
        </w:rPr>
      </w:pPr>
    </w:p>
    <w:p w14:paraId="7870A049" w14:textId="70F7ED25" w:rsidR="00584602" w:rsidRPr="00663A01" w:rsidRDefault="00584602" w:rsidP="005C6B50">
      <w:pPr>
        <w:pStyle w:val="NoSpacing"/>
        <w:rPr>
          <w:sz w:val="24"/>
        </w:rPr>
      </w:pPr>
    </w:p>
    <w:p w14:paraId="2B8CE1E0" w14:textId="77777777" w:rsidR="00584602" w:rsidRPr="00663A01" w:rsidRDefault="00584602" w:rsidP="005C6B50">
      <w:pPr>
        <w:pStyle w:val="NoSpacing"/>
        <w:rPr>
          <w:sz w:val="24"/>
        </w:rPr>
      </w:pPr>
    </w:p>
    <w:p w14:paraId="735AAEA4" w14:textId="77777777" w:rsidR="00584602" w:rsidRPr="00663A01" w:rsidRDefault="00584602" w:rsidP="005C6B50">
      <w:pPr>
        <w:pStyle w:val="NoSpacing"/>
        <w:rPr>
          <w:sz w:val="24"/>
        </w:rPr>
      </w:pPr>
    </w:p>
    <w:p w14:paraId="696E44E0" w14:textId="77777777" w:rsidR="00584602" w:rsidRPr="00663A01" w:rsidRDefault="00584602" w:rsidP="005C6B50">
      <w:pPr>
        <w:pStyle w:val="NoSpacing"/>
        <w:rPr>
          <w:sz w:val="24"/>
        </w:rPr>
      </w:pPr>
    </w:p>
    <w:p w14:paraId="39F65CDB" w14:textId="7DCAC664" w:rsidR="006D0AE0" w:rsidRPr="00663A01" w:rsidRDefault="006D0AE0" w:rsidP="005C6B50">
      <w:pPr>
        <w:pStyle w:val="NoSpacing"/>
        <w:rPr>
          <w:sz w:val="24"/>
        </w:rPr>
      </w:pPr>
    </w:p>
    <w:p w14:paraId="1589F552" w14:textId="3582A049" w:rsidR="006D0AE0" w:rsidRPr="00663A01" w:rsidRDefault="006D0AE0" w:rsidP="005C6B50">
      <w:pPr>
        <w:pStyle w:val="NoSpacing"/>
        <w:rPr>
          <w:sz w:val="24"/>
        </w:rPr>
      </w:pPr>
    </w:p>
    <w:p w14:paraId="2523798B" w14:textId="77777777" w:rsidR="006D0AE0" w:rsidRPr="00663A01" w:rsidRDefault="006D0AE0" w:rsidP="005C6B50">
      <w:pPr>
        <w:pStyle w:val="NoSpacing"/>
        <w:rPr>
          <w:sz w:val="24"/>
        </w:rPr>
      </w:pPr>
    </w:p>
    <w:p w14:paraId="308D287F" w14:textId="77777777" w:rsidR="006D0AE0" w:rsidRPr="00663A01" w:rsidRDefault="006D0AE0" w:rsidP="005C6B50">
      <w:pPr>
        <w:pStyle w:val="NoSpacing"/>
        <w:rPr>
          <w:sz w:val="24"/>
        </w:rPr>
      </w:pPr>
    </w:p>
    <w:p w14:paraId="1602482A" w14:textId="77777777" w:rsidR="006D0AE0" w:rsidRPr="00663A01" w:rsidRDefault="006D0AE0" w:rsidP="005C6B50">
      <w:pPr>
        <w:pStyle w:val="NoSpacing"/>
        <w:rPr>
          <w:sz w:val="24"/>
        </w:rPr>
      </w:pPr>
    </w:p>
    <w:p w14:paraId="4BA710BE" w14:textId="77777777" w:rsidR="006D0AE0" w:rsidRPr="00663A01" w:rsidRDefault="006D0AE0" w:rsidP="005C6B50">
      <w:pPr>
        <w:pStyle w:val="NoSpacing"/>
        <w:rPr>
          <w:sz w:val="24"/>
        </w:rPr>
      </w:pPr>
    </w:p>
    <w:p w14:paraId="121356E3" w14:textId="5116C3D3" w:rsidR="006D0AE0" w:rsidRPr="00663A01" w:rsidRDefault="006D0AE0" w:rsidP="005C6B50">
      <w:pPr>
        <w:pStyle w:val="NoSpacing"/>
        <w:rPr>
          <w:sz w:val="24"/>
        </w:rPr>
      </w:pPr>
    </w:p>
    <w:p w14:paraId="1ACB85AE" w14:textId="3A17C65D" w:rsidR="006D0AE0" w:rsidRPr="00663A01" w:rsidRDefault="006D0AE0" w:rsidP="005C6B50">
      <w:pPr>
        <w:pStyle w:val="NoSpacing"/>
        <w:rPr>
          <w:sz w:val="24"/>
        </w:rPr>
      </w:pPr>
    </w:p>
    <w:p w14:paraId="640ADFD0" w14:textId="77777777" w:rsidR="006D0AE0" w:rsidRPr="00663A01" w:rsidRDefault="006D0AE0" w:rsidP="005C6B50">
      <w:pPr>
        <w:pStyle w:val="NoSpacing"/>
        <w:rPr>
          <w:sz w:val="24"/>
        </w:rPr>
      </w:pPr>
    </w:p>
    <w:p w14:paraId="382D3817" w14:textId="77777777" w:rsidR="006D0AE0" w:rsidRPr="00663A01" w:rsidRDefault="006D0AE0" w:rsidP="005C6B50">
      <w:pPr>
        <w:pStyle w:val="NoSpacing"/>
        <w:rPr>
          <w:sz w:val="24"/>
        </w:rPr>
      </w:pPr>
    </w:p>
    <w:p w14:paraId="2962555F" w14:textId="14FF7B11" w:rsidR="006D0AE0" w:rsidRPr="00663A01" w:rsidRDefault="006D0AE0" w:rsidP="005C6B50">
      <w:pPr>
        <w:pStyle w:val="NoSpacing"/>
        <w:rPr>
          <w:sz w:val="24"/>
        </w:rPr>
      </w:pPr>
    </w:p>
    <w:p w14:paraId="1103407C" w14:textId="77777777" w:rsidR="00A83A80" w:rsidRPr="00663A01" w:rsidRDefault="00A83A80" w:rsidP="005C6B50">
      <w:pPr>
        <w:pStyle w:val="NoSpacing"/>
        <w:rPr>
          <w:sz w:val="24"/>
        </w:rPr>
      </w:pPr>
    </w:p>
    <w:p w14:paraId="1A13DA3A" w14:textId="7F870B1D" w:rsidR="00A83A80" w:rsidRPr="00663A01" w:rsidRDefault="00A83A80" w:rsidP="005C6B50">
      <w:pPr>
        <w:pStyle w:val="NoSpacing"/>
        <w:rPr>
          <w:sz w:val="24"/>
        </w:rPr>
      </w:pPr>
      <w:r w:rsidRPr="00663A01">
        <w:rPr>
          <w:sz w:val="24"/>
        </w:rPr>
        <w:t xml:space="preserve">The above flow chart demonstrates how a customer will progress through the game. At each queue point, the player will have to position staff at the correct ‘post’ to deal with the queue. </w:t>
      </w:r>
    </w:p>
    <w:p w14:paraId="0CE7B57B" w14:textId="37FB735A" w:rsidR="00F43BEA" w:rsidRPr="00663A01" w:rsidRDefault="00F43BEA" w:rsidP="005C6B50">
      <w:pPr>
        <w:pStyle w:val="NoSpacing"/>
        <w:rPr>
          <w:sz w:val="24"/>
        </w:rPr>
      </w:pPr>
    </w:p>
    <w:p w14:paraId="48A1ED1B" w14:textId="49B1B468" w:rsidR="00F43BEA" w:rsidRPr="00663A01" w:rsidRDefault="00F43BEA" w:rsidP="005C6B50">
      <w:pPr>
        <w:pStyle w:val="NoSpacing"/>
        <w:rPr>
          <w:sz w:val="24"/>
        </w:rPr>
      </w:pPr>
    </w:p>
    <w:p w14:paraId="0862E78F" w14:textId="4162D86A" w:rsidR="00F43BEA" w:rsidRPr="00663A01" w:rsidRDefault="00656A67" w:rsidP="005C6B50">
      <w:pPr>
        <w:pStyle w:val="NoSpacing"/>
        <w:rPr>
          <w:sz w:val="24"/>
        </w:rPr>
      </w:pPr>
      <w:r w:rsidRPr="00663A01">
        <w:rPr>
          <w:noProof/>
          <w:lang w:eastAsia="en-GB"/>
        </w:rPr>
        <w:drawing>
          <wp:anchor distT="0" distB="0" distL="114300" distR="114300" simplePos="0" relativeHeight="251684864" behindDoc="0" locked="0" layoutInCell="1" allowOverlap="1" wp14:anchorId="47464039" wp14:editId="27B8D5DA">
            <wp:simplePos x="0" y="0"/>
            <wp:positionH relativeFrom="column">
              <wp:posOffset>97155</wp:posOffset>
            </wp:positionH>
            <wp:positionV relativeFrom="paragraph">
              <wp:posOffset>21590</wp:posOffset>
            </wp:positionV>
            <wp:extent cx="3246120" cy="3784600"/>
            <wp:effectExtent l="0" t="0" r="0" b="6350"/>
            <wp:wrapThrough wrapText="bothSides">
              <wp:wrapPolygon edited="0">
                <wp:start x="0" y="0"/>
                <wp:lineTo x="0" y="21528"/>
                <wp:lineTo x="21423" y="21528"/>
                <wp:lineTo x="21423"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6120" cy="3784600"/>
                    </a:xfrm>
                    <a:prstGeom prst="rect">
                      <a:avLst/>
                    </a:prstGeom>
                  </pic:spPr>
                </pic:pic>
              </a:graphicData>
            </a:graphic>
            <wp14:sizeRelH relativeFrom="page">
              <wp14:pctWidth>0</wp14:pctWidth>
            </wp14:sizeRelH>
            <wp14:sizeRelV relativeFrom="page">
              <wp14:pctHeight>0</wp14:pctHeight>
            </wp14:sizeRelV>
          </wp:anchor>
        </w:drawing>
      </w:r>
    </w:p>
    <w:p w14:paraId="1F46181C" w14:textId="77777777" w:rsidR="00F43BEA" w:rsidRPr="00663A01" w:rsidRDefault="00F43BEA" w:rsidP="005C6B50">
      <w:pPr>
        <w:pStyle w:val="NoSpacing"/>
        <w:rPr>
          <w:sz w:val="24"/>
        </w:rPr>
      </w:pPr>
    </w:p>
    <w:p w14:paraId="5F17B925" w14:textId="43C824C5" w:rsidR="00F43BEA" w:rsidRPr="00663A01" w:rsidRDefault="00F43BEA" w:rsidP="005C6B50">
      <w:pPr>
        <w:pStyle w:val="NoSpacing"/>
        <w:rPr>
          <w:sz w:val="24"/>
        </w:rPr>
      </w:pPr>
    </w:p>
    <w:p w14:paraId="2C26AB84" w14:textId="77777777" w:rsidR="00F43BEA" w:rsidRPr="00663A01" w:rsidRDefault="00F43BEA" w:rsidP="005C6B50">
      <w:pPr>
        <w:pStyle w:val="NoSpacing"/>
        <w:rPr>
          <w:sz w:val="24"/>
        </w:rPr>
      </w:pPr>
    </w:p>
    <w:p w14:paraId="628EB015" w14:textId="77777777" w:rsidR="00F43BEA" w:rsidRPr="00663A01" w:rsidRDefault="00F43BEA" w:rsidP="005C6B50">
      <w:pPr>
        <w:pStyle w:val="NoSpacing"/>
        <w:rPr>
          <w:sz w:val="24"/>
        </w:rPr>
      </w:pPr>
    </w:p>
    <w:p w14:paraId="78F0C896" w14:textId="77777777" w:rsidR="00656A67" w:rsidRPr="00663A01" w:rsidRDefault="00656A67" w:rsidP="005C6B50">
      <w:pPr>
        <w:pStyle w:val="NoSpacing"/>
        <w:rPr>
          <w:sz w:val="24"/>
        </w:rPr>
      </w:pPr>
    </w:p>
    <w:p w14:paraId="1705FA43" w14:textId="77777777" w:rsidR="00F43BEA" w:rsidRPr="00663A01" w:rsidRDefault="00F43BEA" w:rsidP="005C6B50">
      <w:pPr>
        <w:pStyle w:val="NoSpacing"/>
        <w:rPr>
          <w:sz w:val="24"/>
        </w:rPr>
      </w:pPr>
    </w:p>
    <w:p w14:paraId="5B5E8DA4" w14:textId="77777777" w:rsidR="00F43BEA" w:rsidRPr="00663A01" w:rsidRDefault="00F43BEA" w:rsidP="005C6B50">
      <w:pPr>
        <w:pStyle w:val="NoSpacing"/>
        <w:rPr>
          <w:sz w:val="24"/>
        </w:rPr>
      </w:pPr>
    </w:p>
    <w:p w14:paraId="556CBA59" w14:textId="77777777" w:rsidR="00F43BEA" w:rsidRPr="00663A01" w:rsidRDefault="00F43BEA" w:rsidP="005C6B50">
      <w:pPr>
        <w:pStyle w:val="NoSpacing"/>
        <w:rPr>
          <w:sz w:val="24"/>
        </w:rPr>
      </w:pPr>
    </w:p>
    <w:p w14:paraId="4207A526" w14:textId="77777777" w:rsidR="00F43BEA" w:rsidRPr="00663A01" w:rsidRDefault="00F43BEA" w:rsidP="005C6B50">
      <w:pPr>
        <w:pStyle w:val="NoSpacing"/>
        <w:rPr>
          <w:sz w:val="24"/>
        </w:rPr>
      </w:pPr>
    </w:p>
    <w:p w14:paraId="3A57778D" w14:textId="5BDF81F5" w:rsidR="00F43BEA" w:rsidRPr="00663A01" w:rsidRDefault="00656A67" w:rsidP="005C6B50">
      <w:pPr>
        <w:pStyle w:val="NoSpacing"/>
        <w:rPr>
          <w:sz w:val="24"/>
        </w:rPr>
      </w:pPr>
      <w:proofErr w:type="gramStart"/>
      <w:r w:rsidRPr="00663A01">
        <w:rPr>
          <w:sz w:val="24"/>
        </w:rPr>
        <w:t>description</w:t>
      </w:r>
      <w:proofErr w:type="gramEnd"/>
    </w:p>
    <w:p w14:paraId="48922068" w14:textId="77777777" w:rsidR="00F43BEA" w:rsidRPr="00663A01" w:rsidRDefault="00F43BEA" w:rsidP="005C6B50">
      <w:pPr>
        <w:pStyle w:val="NoSpacing"/>
        <w:rPr>
          <w:sz w:val="24"/>
        </w:rPr>
      </w:pPr>
    </w:p>
    <w:p w14:paraId="28F21ADC" w14:textId="77777777" w:rsidR="00F43BEA" w:rsidRPr="00663A01" w:rsidRDefault="00F43BEA" w:rsidP="005C6B50">
      <w:pPr>
        <w:pStyle w:val="NoSpacing"/>
        <w:rPr>
          <w:sz w:val="24"/>
        </w:rPr>
      </w:pPr>
    </w:p>
    <w:p w14:paraId="6AFD4508" w14:textId="77777777" w:rsidR="00F43BEA" w:rsidRPr="00663A01" w:rsidRDefault="00F43BEA" w:rsidP="005C6B50">
      <w:pPr>
        <w:pStyle w:val="NoSpacing"/>
        <w:rPr>
          <w:sz w:val="24"/>
        </w:rPr>
      </w:pPr>
    </w:p>
    <w:p w14:paraId="4735C624" w14:textId="77777777" w:rsidR="00F43BEA" w:rsidRPr="00663A01" w:rsidRDefault="00F43BEA" w:rsidP="005C6B50">
      <w:pPr>
        <w:pStyle w:val="NoSpacing"/>
        <w:rPr>
          <w:sz w:val="24"/>
        </w:rPr>
      </w:pPr>
    </w:p>
    <w:p w14:paraId="74FF3CCD" w14:textId="77777777" w:rsidR="00F43BEA" w:rsidRPr="00663A01" w:rsidRDefault="00F43BEA" w:rsidP="005C6B50">
      <w:pPr>
        <w:pStyle w:val="NoSpacing"/>
        <w:rPr>
          <w:sz w:val="24"/>
        </w:rPr>
      </w:pPr>
    </w:p>
    <w:p w14:paraId="7ECC699F" w14:textId="77777777" w:rsidR="00F43BEA" w:rsidRPr="00663A01" w:rsidRDefault="00F43BEA" w:rsidP="005C6B50">
      <w:pPr>
        <w:pStyle w:val="NoSpacing"/>
        <w:rPr>
          <w:sz w:val="24"/>
        </w:rPr>
      </w:pPr>
    </w:p>
    <w:p w14:paraId="6D19C528" w14:textId="77777777" w:rsidR="00656A67" w:rsidRPr="00663A01" w:rsidRDefault="00656A67" w:rsidP="005C6B50">
      <w:pPr>
        <w:pStyle w:val="NoSpacing"/>
        <w:rPr>
          <w:sz w:val="24"/>
        </w:rPr>
      </w:pPr>
    </w:p>
    <w:p w14:paraId="4261A188" w14:textId="6F9C059B" w:rsidR="005C6B50" w:rsidRPr="00663A01" w:rsidRDefault="00236B61" w:rsidP="00584602">
      <w:pPr>
        <w:pStyle w:val="Heading1"/>
        <w:rPr>
          <w:sz w:val="40"/>
        </w:rPr>
      </w:pPr>
      <w:bookmarkStart w:id="5" w:name="_Toc445480912"/>
      <w:r w:rsidRPr="00663A01">
        <w:rPr>
          <w:sz w:val="40"/>
        </w:rPr>
        <w:lastRenderedPageBreak/>
        <w:t>Game Specific Features</w:t>
      </w:r>
      <w:bookmarkEnd w:id="5"/>
    </w:p>
    <w:p w14:paraId="0B3E956B" w14:textId="77777777" w:rsidR="00395BFC" w:rsidRPr="00663A01" w:rsidRDefault="00395BFC" w:rsidP="005C6B50">
      <w:pPr>
        <w:pStyle w:val="NoSpacing"/>
        <w:rPr>
          <w:sz w:val="24"/>
        </w:rPr>
      </w:pPr>
    </w:p>
    <w:p w14:paraId="25D2979D" w14:textId="60F4D19E" w:rsidR="00395BFC" w:rsidRPr="00663A01" w:rsidRDefault="007F6E14" w:rsidP="005C6B50">
      <w:pPr>
        <w:pStyle w:val="NoSpacing"/>
        <w:rPr>
          <w:sz w:val="24"/>
        </w:rPr>
      </w:pPr>
      <w:r w:rsidRPr="00663A01">
        <w:rPr>
          <w:sz w:val="24"/>
        </w:rPr>
        <w:t>My game will include</w:t>
      </w:r>
      <w:r w:rsidR="00395BFC" w:rsidRPr="00663A01">
        <w:rPr>
          <w:sz w:val="24"/>
        </w:rPr>
        <w:t xml:space="preserve"> Artificial Intelligence in </w:t>
      </w:r>
      <w:r w:rsidR="002A3F39" w:rsidRPr="00663A01">
        <w:rPr>
          <w:sz w:val="24"/>
        </w:rPr>
        <w:t>it. This will be</w:t>
      </w:r>
      <w:r w:rsidRPr="00663A01">
        <w:rPr>
          <w:sz w:val="24"/>
        </w:rPr>
        <w:t xml:space="preserve"> in the form of</w:t>
      </w:r>
      <w:r w:rsidR="002A3F39" w:rsidRPr="00663A01">
        <w:rPr>
          <w:sz w:val="24"/>
        </w:rPr>
        <w:t xml:space="preserve"> pathfinding for the customers </w:t>
      </w:r>
      <w:r w:rsidR="00335F1E" w:rsidRPr="00663A01">
        <w:rPr>
          <w:sz w:val="24"/>
        </w:rPr>
        <w:t>to navigate a path through all of the obstacles or objects in the cinema to get to the various places that they need to get to (e.g. their selected Screen or the ticket booth etc</w:t>
      </w:r>
      <w:r w:rsidR="00757764" w:rsidRPr="00663A01">
        <w:rPr>
          <w:sz w:val="24"/>
        </w:rPr>
        <w:t>.</w:t>
      </w:r>
      <w:r w:rsidR="00335F1E" w:rsidRPr="00663A01">
        <w:rPr>
          <w:sz w:val="24"/>
        </w:rPr>
        <w:t>).</w:t>
      </w:r>
      <w:r w:rsidR="00757764" w:rsidRPr="00663A01">
        <w:rPr>
          <w:sz w:val="24"/>
        </w:rPr>
        <w:t xml:space="preserve"> The algorithm I will use for this </w:t>
      </w:r>
      <w:r w:rsidR="00FD1F1F" w:rsidRPr="00663A01">
        <w:rPr>
          <w:sz w:val="24"/>
        </w:rPr>
        <w:t xml:space="preserve">is similar to the A* algorithm but slightly different in places. In my algorithm, there is no ‘distance’ to the target stored – it simply stores whether or not a tile on the floor is in use. </w:t>
      </w:r>
      <w:r w:rsidR="0079145D" w:rsidRPr="00663A01">
        <w:rPr>
          <w:sz w:val="24"/>
        </w:rPr>
        <w:t>The algorithm will then move in all directions</w:t>
      </w:r>
      <w:r w:rsidR="0029689B" w:rsidRPr="00663A01">
        <w:rPr>
          <w:sz w:val="24"/>
        </w:rPr>
        <w:t xml:space="preserve"> (up, down, left and right)</w:t>
      </w:r>
      <w:r w:rsidR="0079145D" w:rsidRPr="00663A01">
        <w:rPr>
          <w:sz w:val="24"/>
        </w:rPr>
        <w:t xml:space="preserve"> until it finds the target tile. </w:t>
      </w:r>
    </w:p>
    <w:p w14:paraId="25C6B46E" w14:textId="77777777" w:rsidR="005819B8" w:rsidRPr="00663A01" w:rsidRDefault="00416B28" w:rsidP="005C6B50">
      <w:pPr>
        <w:pStyle w:val="NoSpacing"/>
        <w:rPr>
          <w:sz w:val="24"/>
        </w:rPr>
      </w:pPr>
      <w:r w:rsidRPr="00663A01">
        <w:rPr>
          <w:sz w:val="24"/>
        </w:rPr>
        <w:t xml:space="preserve">My algorithm is not as efficient as A* but for a limited number of tiles (i.e. the max size of my ‘World’ is 40 by 80 tiles), </w:t>
      </w:r>
      <w:r w:rsidR="00883558" w:rsidRPr="00663A01">
        <w:rPr>
          <w:sz w:val="24"/>
        </w:rPr>
        <w:t xml:space="preserve">it is more than efficient enough to serve my needs. </w:t>
      </w:r>
    </w:p>
    <w:p w14:paraId="0DF35FEF" w14:textId="7C9DC8D6" w:rsidR="005819B8" w:rsidRPr="00663A01" w:rsidRDefault="005819B8" w:rsidP="005C6B50">
      <w:pPr>
        <w:pStyle w:val="NoSpacing"/>
        <w:rPr>
          <w:sz w:val="24"/>
        </w:rPr>
      </w:pPr>
      <w:r w:rsidRPr="00663A01">
        <w:rPr>
          <w:sz w:val="24"/>
        </w:rPr>
        <w:t xml:space="preserve">There is also a problem with when to do the pathfinding. If it is done only when the path is required (for example, the customer is done with the ticket booth and now wants to find their screen), this will result in a small delay while a path is found. I plan to counteract this problem by loading all the paths that will be required at the start of a new day, then simply selecting the correct path from the list when it is needed. This is an appropriate method to use as the objects that need to be navigated to/around will be stationary and will not move throughout the day – so the paths will not need to change or be updated. </w:t>
      </w:r>
      <w:r w:rsidR="0096241C" w:rsidRPr="00663A01">
        <w:rPr>
          <w:noProof/>
          <w:lang w:val="en-GB" w:eastAsia="en-GB"/>
        </w:rPr>
        <w:t xml:space="preserve">    </w:t>
      </w:r>
    </w:p>
    <w:p w14:paraId="2E977B5F" w14:textId="2BEFEC82" w:rsidR="00644A4C" w:rsidRPr="00663A01" w:rsidRDefault="00436951" w:rsidP="005C6B50">
      <w:pPr>
        <w:pStyle w:val="NoSpacing"/>
        <w:rPr>
          <w:sz w:val="24"/>
        </w:rPr>
      </w:pPr>
      <w:r w:rsidRPr="00663A01">
        <w:rPr>
          <w:noProof/>
          <w:lang w:val="en-GB" w:eastAsia="en-GB"/>
        </w:rPr>
        <w:drawing>
          <wp:anchor distT="0" distB="0" distL="114300" distR="114300" simplePos="0" relativeHeight="251675648" behindDoc="0" locked="0" layoutInCell="1" allowOverlap="1" wp14:anchorId="364DDDD5" wp14:editId="2487D397">
            <wp:simplePos x="0" y="0"/>
            <wp:positionH relativeFrom="column">
              <wp:posOffset>2313305</wp:posOffset>
            </wp:positionH>
            <wp:positionV relativeFrom="paragraph">
              <wp:posOffset>2090420</wp:posOffset>
            </wp:positionV>
            <wp:extent cx="2180590" cy="1574165"/>
            <wp:effectExtent l="19050" t="19050" r="10160" b="26035"/>
            <wp:wrapThrough wrapText="bothSides">
              <wp:wrapPolygon edited="0">
                <wp:start x="-189" y="-261"/>
                <wp:lineTo x="-189" y="21696"/>
                <wp:lineTo x="21512" y="21696"/>
                <wp:lineTo x="21512" y="-261"/>
                <wp:lineTo x="-189" y="-261"/>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0590" cy="15741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6672" behindDoc="0" locked="0" layoutInCell="1" allowOverlap="1" wp14:anchorId="6BC4D6BC" wp14:editId="09CCFF75">
            <wp:simplePos x="0" y="0"/>
            <wp:positionH relativeFrom="column">
              <wp:posOffset>-13335</wp:posOffset>
            </wp:positionH>
            <wp:positionV relativeFrom="paragraph">
              <wp:posOffset>2087880</wp:posOffset>
            </wp:positionV>
            <wp:extent cx="2218690" cy="1602105"/>
            <wp:effectExtent l="19050" t="19050" r="10160" b="17145"/>
            <wp:wrapThrough wrapText="bothSides">
              <wp:wrapPolygon edited="0">
                <wp:start x="-185" y="-257"/>
                <wp:lineTo x="-185" y="21574"/>
                <wp:lineTo x="21513" y="21574"/>
                <wp:lineTo x="21513" y="-257"/>
                <wp:lineTo x="-185" y="-257"/>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8690"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9744" behindDoc="0" locked="0" layoutInCell="1" allowOverlap="1" wp14:anchorId="6EB69364" wp14:editId="1870D671">
            <wp:simplePos x="0" y="0"/>
            <wp:positionH relativeFrom="column">
              <wp:posOffset>4582795</wp:posOffset>
            </wp:positionH>
            <wp:positionV relativeFrom="paragraph">
              <wp:posOffset>273685</wp:posOffset>
            </wp:positionV>
            <wp:extent cx="2185035" cy="1584960"/>
            <wp:effectExtent l="19050" t="19050" r="24765" b="15240"/>
            <wp:wrapThrough wrapText="bothSides">
              <wp:wrapPolygon edited="0">
                <wp:start x="-188" y="-260"/>
                <wp:lineTo x="-188" y="21548"/>
                <wp:lineTo x="21656" y="21548"/>
                <wp:lineTo x="21656" y="-260"/>
                <wp:lineTo x="-188" y="-26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5035" cy="15849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8720" behindDoc="0" locked="0" layoutInCell="1" allowOverlap="1" wp14:anchorId="2878B666" wp14:editId="3BDF6399">
            <wp:simplePos x="0" y="0"/>
            <wp:positionH relativeFrom="column">
              <wp:posOffset>2306320</wp:posOffset>
            </wp:positionH>
            <wp:positionV relativeFrom="paragraph">
              <wp:posOffset>271780</wp:posOffset>
            </wp:positionV>
            <wp:extent cx="2189480" cy="1588770"/>
            <wp:effectExtent l="19050" t="19050" r="20320" b="11430"/>
            <wp:wrapThrough wrapText="bothSides">
              <wp:wrapPolygon edited="0">
                <wp:start x="-188" y="-259"/>
                <wp:lineTo x="-188" y="21496"/>
                <wp:lineTo x="21613" y="21496"/>
                <wp:lineTo x="21613" y="-259"/>
                <wp:lineTo x="-188" y="-259"/>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9480" cy="15887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7696" behindDoc="0" locked="0" layoutInCell="1" allowOverlap="1" wp14:anchorId="1711510C" wp14:editId="03FCC76B">
            <wp:simplePos x="0" y="0"/>
            <wp:positionH relativeFrom="column">
              <wp:posOffset>-8255</wp:posOffset>
            </wp:positionH>
            <wp:positionV relativeFrom="paragraph">
              <wp:posOffset>266065</wp:posOffset>
            </wp:positionV>
            <wp:extent cx="2216785" cy="1602105"/>
            <wp:effectExtent l="19050" t="19050" r="12065" b="17145"/>
            <wp:wrapThrough wrapText="bothSides">
              <wp:wrapPolygon edited="0">
                <wp:start x="-186" y="-257"/>
                <wp:lineTo x="-186" y="21574"/>
                <wp:lineTo x="21532" y="21574"/>
                <wp:lineTo x="21532" y="-257"/>
                <wp:lineTo x="-186" y="-25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6785"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80768" behindDoc="0" locked="0" layoutInCell="1" allowOverlap="1" wp14:anchorId="09B9D64F" wp14:editId="137AF764">
            <wp:simplePos x="0" y="0"/>
            <wp:positionH relativeFrom="column">
              <wp:posOffset>4582795</wp:posOffset>
            </wp:positionH>
            <wp:positionV relativeFrom="paragraph">
              <wp:posOffset>2095500</wp:posOffset>
            </wp:positionV>
            <wp:extent cx="2202180" cy="1590675"/>
            <wp:effectExtent l="19050" t="19050" r="26670" b="28575"/>
            <wp:wrapThrough wrapText="bothSides">
              <wp:wrapPolygon edited="0">
                <wp:start x="-187" y="-259"/>
                <wp:lineTo x="-187" y="21729"/>
                <wp:lineTo x="21675" y="21729"/>
                <wp:lineTo x="21675" y="-259"/>
                <wp:lineTo x="-187" y="-259"/>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2180" cy="15906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544A5E0" w14:textId="44EEF0AC" w:rsidR="00436951" w:rsidRPr="00663A01" w:rsidRDefault="00436951" w:rsidP="005C6B50">
      <w:pPr>
        <w:pStyle w:val="NoSpacing"/>
        <w:rPr>
          <w:sz w:val="24"/>
        </w:rPr>
      </w:pPr>
    </w:p>
    <w:p w14:paraId="424DE2DD" w14:textId="77777777" w:rsidR="00AF6017" w:rsidRPr="00663A01" w:rsidRDefault="00AF6017" w:rsidP="005C6B50">
      <w:pPr>
        <w:pStyle w:val="NoSpacing"/>
        <w:rPr>
          <w:sz w:val="24"/>
        </w:rPr>
      </w:pPr>
    </w:p>
    <w:p w14:paraId="4838470F" w14:textId="064E9E13" w:rsidR="0096241C" w:rsidRPr="00663A01" w:rsidRDefault="00D0177C" w:rsidP="005C6B50">
      <w:pPr>
        <w:pStyle w:val="NoSpacing"/>
        <w:rPr>
          <w:sz w:val="24"/>
        </w:rPr>
      </w:pPr>
      <w:r w:rsidRPr="00663A01">
        <w:rPr>
          <w:sz w:val="24"/>
        </w:rPr>
        <w:t xml:space="preserve">It can be seen from the diagrams alone that the algorithm I use is not the most efficient! In the diagrams, the red tile represents the start point, and the end point is the green tile. The orange / yellow tiles represent the obstacles in the way – i.e. what to avoid.  The blue tiles show the list of tiles which have been explored (each tile is only explored once, so if it has been explored already, it will be ignored). From the diagrams, it is clear that a lot of tiles are explored that would not be explored (certainly not as soon) if I was using the A* algorithm. If I have time, I may tweak my algorithm so add a distance check into it to optimise efficiency. Although, as I stated earlier, the algorithm is only run at the start of a new day – so efficiency is not a massive problem at that point. </w:t>
      </w:r>
    </w:p>
    <w:p w14:paraId="1368F36E" w14:textId="574C58D2" w:rsidR="009E1E55" w:rsidRPr="00663A01" w:rsidRDefault="009E1E55" w:rsidP="005C6B50">
      <w:pPr>
        <w:pStyle w:val="NoSpacing"/>
        <w:rPr>
          <w:sz w:val="24"/>
        </w:rPr>
      </w:pPr>
    </w:p>
    <w:p w14:paraId="58904409" w14:textId="77777777" w:rsidR="004A6726" w:rsidRPr="00663A01" w:rsidRDefault="00782E60" w:rsidP="005C6B50">
      <w:pPr>
        <w:pStyle w:val="NoSpacing"/>
        <w:rPr>
          <w:sz w:val="24"/>
        </w:rPr>
      </w:pPr>
      <w:r w:rsidRPr="00663A01">
        <w:rPr>
          <w:sz w:val="24"/>
        </w:rPr>
        <w:lastRenderedPageBreak/>
        <w:t>As well as Artificial Intelligence, I plan to have small amounts of concurrency in my game. I plan to handle potentially slow code segments by running them in a different thread – thus freeing up the main thread to carry out other tasks. The main functionality that I will look to split into different threads is the aforementioned pathfinding. Finding a path from one point to another could take several mill</w:t>
      </w:r>
      <w:r w:rsidR="009464D4" w:rsidRPr="00663A01">
        <w:rPr>
          <w:sz w:val="24"/>
        </w:rPr>
        <w:t>iseconds – which does not seem like a lot, but in terms of processing it is a very long time and will cause the other processes to wait for it to finish, thus slowing down the entire game. If the pathfinding was moved to a new thread, which could run while the customer waits in a queue, then it would run independently of the main thread which would be left available to carry out other tasks and processing, resulting in the game running quicker/more smoothly – no waiting on other processes to finish.</w:t>
      </w:r>
    </w:p>
    <w:p w14:paraId="51FD1213" w14:textId="77777777" w:rsidR="004A6726" w:rsidRPr="00663A01" w:rsidRDefault="004A6726" w:rsidP="005C6B50">
      <w:pPr>
        <w:pStyle w:val="NoSpacing"/>
        <w:rPr>
          <w:sz w:val="24"/>
        </w:rPr>
      </w:pPr>
    </w:p>
    <w:p w14:paraId="1103BBE7" w14:textId="69D7D57C" w:rsidR="009E1E55" w:rsidRPr="00663A01" w:rsidRDefault="004A6726" w:rsidP="005C6B50">
      <w:pPr>
        <w:pStyle w:val="NoSpacing"/>
        <w:rPr>
          <w:sz w:val="24"/>
        </w:rPr>
      </w:pPr>
      <w:r w:rsidRPr="00663A01">
        <w:rPr>
          <w:sz w:val="24"/>
        </w:rPr>
        <w:t xml:space="preserve">I also hope to </w:t>
      </w:r>
      <w:r w:rsidR="00CD21A7" w:rsidRPr="00663A01">
        <w:rPr>
          <w:sz w:val="24"/>
        </w:rPr>
        <w:t>add some online connectivity to my game</w:t>
      </w:r>
      <w:r w:rsidRPr="00663A01">
        <w:rPr>
          <w:sz w:val="24"/>
        </w:rPr>
        <w:t xml:space="preserve">. </w:t>
      </w:r>
      <w:r w:rsidR="00CD21A7" w:rsidRPr="00663A01">
        <w:rPr>
          <w:sz w:val="24"/>
        </w:rPr>
        <w:t>More specifically</w:t>
      </w:r>
      <w:r w:rsidRPr="00663A01">
        <w:rPr>
          <w:sz w:val="24"/>
        </w:rPr>
        <w:t xml:space="preserve">, </w:t>
      </w:r>
      <w:r w:rsidR="006A1ED7" w:rsidRPr="00663A01">
        <w:rPr>
          <w:sz w:val="24"/>
        </w:rPr>
        <w:t>I’d like to allow th</w:t>
      </w:r>
      <w:r w:rsidR="00713D93" w:rsidRPr="00663A01">
        <w:rPr>
          <w:sz w:val="24"/>
        </w:rPr>
        <w:t>e playe</w:t>
      </w:r>
      <w:r w:rsidR="008559EE" w:rsidRPr="00663A01">
        <w:rPr>
          <w:sz w:val="24"/>
        </w:rPr>
        <w:t xml:space="preserve">rs to be able to log in to, and load saved games from </w:t>
      </w:r>
      <w:r w:rsidR="006A1ED7" w:rsidRPr="00663A01">
        <w:rPr>
          <w:sz w:val="24"/>
        </w:rPr>
        <w:t xml:space="preserve">Facebook. This would </w:t>
      </w:r>
      <w:r w:rsidR="008559EE" w:rsidRPr="00663A01">
        <w:rPr>
          <w:sz w:val="24"/>
        </w:rPr>
        <w:t>allow for other features such as being able to ‘visit’/view your friends’ cinema to compare it to yours. This could lead to competition between friends and more interest in the game as friends compete to make their cinema</w:t>
      </w:r>
      <w:r w:rsidR="00CD21A7" w:rsidRPr="00663A01">
        <w:rPr>
          <w:sz w:val="24"/>
        </w:rPr>
        <w:t xml:space="preserve"> the most successful</w:t>
      </w:r>
      <w:r w:rsidR="008559EE" w:rsidRPr="00663A01">
        <w:rPr>
          <w:sz w:val="24"/>
        </w:rPr>
        <w:t xml:space="preserve">. I also hope to add a feature of sending gifts to your Facebook friends. This would be in the form of a mini-game. </w:t>
      </w:r>
      <w:r w:rsidR="00221A08" w:rsidRPr="00663A01">
        <w:rPr>
          <w:sz w:val="24"/>
        </w:rPr>
        <w:t>The premise of the mini games is that</w:t>
      </w:r>
      <w:r w:rsidR="00713D93" w:rsidRPr="00663A01">
        <w:rPr>
          <w:sz w:val="24"/>
        </w:rPr>
        <w:t xml:space="preserve"> the play</w:t>
      </w:r>
      <w:r w:rsidR="008559EE" w:rsidRPr="00663A01">
        <w:rPr>
          <w:sz w:val="24"/>
        </w:rPr>
        <w:t>er shakes their device to make popcorn pop, and based on how much popcorn is popped within the time limit, this will be available to be gifted to a friend</w:t>
      </w:r>
      <w:r w:rsidR="00221A08" w:rsidRPr="00663A01">
        <w:rPr>
          <w:sz w:val="24"/>
        </w:rPr>
        <w:t>, in the form of the ‘popcorn’ currency</w:t>
      </w:r>
      <w:r w:rsidR="008559EE" w:rsidRPr="00663A01">
        <w:rPr>
          <w:sz w:val="24"/>
        </w:rPr>
        <w:t xml:space="preserve">. </w:t>
      </w:r>
      <w:r w:rsidR="007246B1" w:rsidRPr="00663A01">
        <w:rPr>
          <w:sz w:val="24"/>
        </w:rPr>
        <w:t xml:space="preserve">Again, this may entice more people to play the game more if there is connectivity between friends. </w:t>
      </w:r>
      <w:r w:rsidR="008559EE" w:rsidRPr="00663A01">
        <w:rPr>
          <w:sz w:val="24"/>
        </w:rPr>
        <w:t xml:space="preserve"> </w:t>
      </w:r>
    </w:p>
    <w:p w14:paraId="30165542" w14:textId="55110FCA" w:rsidR="00782E60" w:rsidRPr="00663A01" w:rsidRDefault="00B9442A" w:rsidP="005C6B50">
      <w:pPr>
        <w:pStyle w:val="NoSpacing"/>
        <w:rPr>
          <w:sz w:val="24"/>
        </w:rPr>
      </w:pPr>
      <w:r w:rsidRPr="00663A01">
        <w:rPr>
          <w:sz w:val="24"/>
        </w:rPr>
        <w:t>To achieve the Facebook functionality, I will use the official Facebook APK for Unity (a link to which is included in the bibliography)</w:t>
      </w:r>
    </w:p>
    <w:p w14:paraId="3F276813" w14:textId="562B874A" w:rsidR="00B71411" w:rsidRPr="00663A01" w:rsidRDefault="00B71411" w:rsidP="005C6B50">
      <w:pPr>
        <w:pStyle w:val="NoSpacing"/>
        <w:rPr>
          <w:sz w:val="24"/>
        </w:rPr>
      </w:pPr>
    </w:p>
    <w:p w14:paraId="74DA5ACC" w14:textId="3C3E0675" w:rsidR="006D0AE0" w:rsidRPr="00663A01" w:rsidRDefault="006D0AE0" w:rsidP="005C6B50">
      <w:pPr>
        <w:pStyle w:val="NoSpacing"/>
        <w:rPr>
          <w:sz w:val="24"/>
        </w:rPr>
      </w:pPr>
    </w:p>
    <w:p w14:paraId="1646FBFE" w14:textId="77777777" w:rsidR="006D0AE0" w:rsidRPr="00663A01" w:rsidRDefault="006D0AE0" w:rsidP="005C6B50">
      <w:pPr>
        <w:pStyle w:val="NoSpacing"/>
        <w:rPr>
          <w:sz w:val="24"/>
        </w:rPr>
      </w:pPr>
    </w:p>
    <w:p w14:paraId="42CFFF7E" w14:textId="77777777" w:rsidR="006D0AE0" w:rsidRPr="00663A01" w:rsidRDefault="006D0AE0" w:rsidP="005C6B50">
      <w:pPr>
        <w:pStyle w:val="NoSpacing"/>
        <w:rPr>
          <w:sz w:val="24"/>
        </w:rPr>
      </w:pPr>
    </w:p>
    <w:p w14:paraId="7591CD54" w14:textId="77777777" w:rsidR="006D0AE0" w:rsidRPr="00663A01" w:rsidRDefault="006D0AE0" w:rsidP="005C6B50">
      <w:pPr>
        <w:pStyle w:val="NoSpacing"/>
        <w:rPr>
          <w:sz w:val="24"/>
        </w:rPr>
      </w:pPr>
    </w:p>
    <w:p w14:paraId="56162DD0" w14:textId="77777777" w:rsidR="006D0AE0" w:rsidRPr="00663A01" w:rsidRDefault="006D0AE0" w:rsidP="005C6B50">
      <w:pPr>
        <w:pStyle w:val="NoSpacing"/>
        <w:rPr>
          <w:sz w:val="24"/>
        </w:rPr>
      </w:pPr>
    </w:p>
    <w:p w14:paraId="61CB98AC" w14:textId="77777777" w:rsidR="006D0AE0" w:rsidRPr="00663A01" w:rsidRDefault="006D0AE0" w:rsidP="005C6B50">
      <w:pPr>
        <w:pStyle w:val="NoSpacing"/>
        <w:rPr>
          <w:sz w:val="24"/>
        </w:rPr>
      </w:pPr>
    </w:p>
    <w:p w14:paraId="3ADE5C6A" w14:textId="77777777" w:rsidR="006D0AE0" w:rsidRPr="00663A01" w:rsidRDefault="006D0AE0" w:rsidP="005C6B50">
      <w:pPr>
        <w:pStyle w:val="NoSpacing"/>
        <w:rPr>
          <w:sz w:val="24"/>
        </w:rPr>
      </w:pPr>
    </w:p>
    <w:p w14:paraId="6A32FDE8" w14:textId="77777777" w:rsidR="006D0AE0" w:rsidRPr="00663A01" w:rsidRDefault="006D0AE0" w:rsidP="005C6B50">
      <w:pPr>
        <w:pStyle w:val="NoSpacing"/>
        <w:rPr>
          <w:sz w:val="24"/>
        </w:rPr>
      </w:pPr>
    </w:p>
    <w:p w14:paraId="7C27F05C" w14:textId="77777777" w:rsidR="006D0AE0" w:rsidRPr="00663A01" w:rsidRDefault="006D0AE0" w:rsidP="005C6B50">
      <w:pPr>
        <w:pStyle w:val="NoSpacing"/>
        <w:rPr>
          <w:sz w:val="24"/>
        </w:rPr>
      </w:pPr>
    </w:p>
    <w:p w14:paraId="2471DB0A" w14:textId="77777777" w:rsidR="006D0AE0" w:rsidRPr="00663A01" w:rsidRDefault="006D0AE0" w:rsidP="005C6B50">
      <w:pPr>
        <w:pStyle w:val="NoSpacing"/>
        <w:rPr>
          <w:sz w:val="24"/>
        </w:rPr>
      </w:pPr>
    </w:p>
    <w:p w14:paraId="499B6134" w14:textId="77777777" w:rsidR="006D0AE0" w:rsidRPr="00663A01" w:rsidRDefault="006D0AE0" w:rsidP="005C6B50">
      <w:pPr>
        <w:pStyle w:val="NoSpacing"/>
        <w:rPr>
          <w:sz w:val="24"/>
        </w:rPr>
      </w:pPr>
    </w:p>
    <w:p w14:paraId="1609CE35" w14:textId="77777777" w:rsidR="006D0AE0" w:rsidRPr="00663A01" w:rsidRDefault="006D0AE0" w:rsidP="005C6B50">
      <w:pPr>
        <w:pStyle w:val="NoSpacing"/>
        <w:rPr>
          <w:sz w:val="24"/>
        </w:rPr>
      </w:pPr>
    </w:p>
    <w:p w14:paraId="466527E2" w14:textId="77777777" w:rsidR="006D0AE0" w:rsidRPr="00663A01" w:rsidRDefault="006D0AE0" w:rsidP="005C6B50">
      <w:pPr>
        <w:pStyle w:val="NoSpacing"/>
        <w:rPr>
          <w:sz w:val="24"/>
        </w:rPr>
      </w:pPr>
    </w:p>
    <w:p w14:paraId="70BF37C4" w14:textId="77777777" w:rsidR="006D0AE0" w:rsidRPr="00663A01" w:rsidRDefault="006D0AE0" w:rsidP="005C6B50">
      <w:pPr>
        <w:pStyle w:val="NoSpacing"/>
        <w:rPr>
          <w:sz w:val="24"/>
        </w:rPr>
      </w:pPr>
    </w:p>
    <w:p w14:paraId="1640D350" w14:textId="77777777" w:rsidR="006D0AE0" w:rsidRPr="00663A01" w:rsidRDefault="006D0AE0" w:rsidP="005C6B50">
      <w:pPr>
        <w:pStyle w:val="NoSpacing"/>
        <w:rPr>
          <w:sz w:val="24"/>
        </w:rPr>
      </w:pPr>
    </w:p>
    <w:p w14:paraId="1E2F557B" w14:textId="77777777" w:rsidR="006D0AE0" w:rsidRPr="00663A01" w:rsidRDefault="006D0AE0" w:rsidP="005C6B50">
      <w:pPr>
        <w:pStyle w:val="NoSpacing"/>
        <w:rPr>
          <w:sz w:val="24"/>
        </w:rPr>
      </w:pPr>
    </w:p>
    <w:p w14:paraId="3959A4DC" w14:textId="77777777" w:rsidR="006D0AE0" w:rsidRPr="00663A01" w:rsidRDefault="006D0AE0" w:rsidP="005C6B50">
      <w:pPr>
        <w:pStyle w:val="NoSpacing"/>
        <w:rPr>
          <w:sz w:val="24"/>
        </w:rPr>
      </w:pPr>
    </w:p>
    <w:p w14:paraId="763B8E70" w14:textId="77777777" w:rsidR="006D0AE0" w:rsidRPr="00663A01" w:rsidRDefault="006D0AE0" w:rsidP="005C6B50">
      <w:pPr>
        <w:pStyle w:val="NoSpacing"/>
        <w:rPr>
          <w:sz w:val="24"/>
        </w:rPr>
      </w:pPr>
    </w:p>
    <w:p w14:paraId="4F80FCBB" w14:textId="77777777" w:rsidR="006D0AE0" w:rsidRPr="00663A01" w:rsidRDefault="006D0AE0" w:rsidP="005C6B50">
      <w:pPr>
        <w:pStyle w:val="NoSpacing"/>
        <w:rPr>
          <w:sz w:val="24"/>
        </w:rPr>
      </w:pPr>
    </w:p>
    <w:p w14:paraId="1660A495" w14:textId="77777777" w:rsidR="006D0AE0" w:rsidRPr="00663A01" w:rsidRDefault="006D0AE0" w:rsidP="005C6B50">
      <w:pPr>
        <w:pStyle w:val="NoSpacing"/>
        <w:rPr>
          <w:sz w:val="24"/>
        </w:rPr>
      </w:pPr>
    </w:p>
    <w:p w14:paraId="5D987872" w14:textId="77777777" w:rsidR="006D0AE0" w:rsidRPr="00663A01" w:rsidRDefault="006D0AE0" w:rsidP="005C6B50">
      <w:pPr>
        <w:pStyle w:val="NoSpacing"/>
        <w:rPr>
          <w:sz w:val="24"/>
        </w:rPr>
      </w:pPr>
    </w:p>
    <w:p w14:paraId="31F83CC3" w14:textId="77777777" w:rsidR="006D0AE0" w:rsidRPr="00663A01" w:rsidRDefault="006D0AE0" w:rsidP="005C6B50">
      <w:pPr>
        <w:pStyle w:val="NoSpacing"/>
        <w:rPr>
          <w:sz w:val="24"/>
        </w:rPr>
      </w:pPr>
    </w:p>
    <w:p w14:paraId="6FBFCBC4" w14:textId="77777777" w:rsidR="006D0AE0" w:rsidRPr="00663A01" w:rsidRDefault="006D0AE0" w:rsidP="005C6B50">
      <w:pPr>
        <w:pStyle w:val="NoSpacing"/>
        <w:rPr>
          <w:sz w:val="24"/>
        </w:rPr>
      </w:pPr>
    </w:p>
    <w:p w14:paraId="5C4544A8" w14:textId="77777777" w:rsidR="006D0AE0" w:rsidRPr="00663A01" w:rsidRDefault="006D0AE0" w:rsidP="005C6B50">
      <w:pPr>
        <w:pStyle w:val="NoSpacing"/>
        <w:rPr>
          <w:sz w:val="24"/>
        </w:rPr>
      </w:pPr>
    </w:p>
    <w:p w14:paraId="3FEC692E" w14:textId="77777777" w:rsidR="006D0AE0" w:rsidRPr="00663A01" w:rsidRDefault="006D0AE0" w:rsidP="005C6B50">
      <w:pPr>
        <w:pStyle w:val="NoSpacing"/>
        <w:rPr>
          <w:sz w:val="24"/>
        </w:rPr>
      </w:pPr>
    </w:p>
    <w:p w14:paraId="2C1CE545" w14:textId="77777777" w:rsidR="006D0AE0" w:rsidRPr="00663A01" w:rsidRDefault="006D0AE0" w:rsidP="005C6B50">
      <w:pPr>
        <w:pStyle w:val="NoSpacing"/>
        <w:rPr>
          <w:sz w:val="24"/>
        </w:rPr>
      </w:pPr>
    </w:p>
    <w:p w14:paraId="3DFCDCE8" w14:textId="77777777" w:rsidR="006D0AE0" w:rsidRPr="00663A01" w:rsidRDefault="006D0AE0" w:rsidP="005C6B50">
      <w:pPr>
        <w:pStyle w:val="NoSpacing"/>
        <w:rPr>
          <w:sz w:val="24"/>
        </w:rPr>
      </w:pPr>
    </w:p>
    <w:p w14:paraId="6FAD8CCA" w14:textId="377DD91C" w:rsidR="004D1D46" w:rsidRPr="00663A01" w:rsidRDefault="00236B61" w:rsidP="004D1D46">
      <w:pPr>
        <w:pStyle w:val="Heading1"/>
        <w:rPr>
          <w:sz w:val="40"/>
        </w:rPr>
      </w:pPr>
      <w:bookmarkStart w:id="6" w:name="_Toc445480913"/>
      <w:r w:rsidRPr="00663A01">
        <w:rPr>
          <w:sz w:val="40"/>
        </w:rPr>
        <w:lastRenderedPageBreak/>
        <w:t>Time Management Plan</w:t>
      </w:r>
      <w:bookmarkEnd w:id="6"/>
    </w:p>
    <w:bookmarkStart w:id="7" w:name="_MON_1520368530"/>
    <w:bookmarkEnd w:id="7"/>
    <w:p w14:paraId="2451D973" w14:textId="72FE7640" w:rsidR="006D0AE0" w:rsidRPr="00663A01" w:rsidRDefault="00BF1CEB" w:rsidP="00BF1CEB">
      <w:pPr>
        <w:pStyle w:val="NoSpacing"/>
      </w:pPr>
      <w:r w:rsidRPr="00663A01">
        <w:object w:dxaOrig="11387" w:dyaOrig="11371" w14:anchorId="46156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5pt;height:584.25pt" o:ole="">
            <v:imagedata r:id="rId23" o:title=""/>
          </v:shape>
          <o:OLEObject Type="Embed" ProgID="Excel.Sheet.12" ShapeID="_x0000_i1025" DrawAspect="Content" ObjectID="_1520370825" r:id="rId24"/>
        </w:object>
      </w:r>
    </w:p>
    <w:p w14:paraId="45F8F337" w14:textId="533EA88A" w:rsidR="00BF1CEB" w:rsidRPr="00F614A9" w:rsidRDefault="00BF1CEB" w:rsidP="00BF1CEB">
      <w:pPr>
        <w:pStyle w:val="NoSpacing"/>
        <w:rPr>
          <w:sz w:val="24"/>
        </w:rPr>
      </w:pPr>
      <w:r w:rsidRPr="00F614A9">
        <w:rPr>
          <w:sz w:val="24"/>
        </w:rPr>
        <w:t xml:space="preserve">The </w:t>
      </w:r>
      <w:r w:rsidR="0093040D" w:rsidRPr="00F614A9">
        <w:rPr>
          <w:sz w:val="24"/>
        </w:rPr>
        <w:t>list</w:t>
      </w:r>
      <w:r w:rsidRPr="00F614A9">
        <w:rPr>
          <w:sz w:val="24"/>
        </w:rPr>
        <w:t xml:space="preserve"> above shows the basic functional aspects of my game that will need to be implemented. </w:t>
      </w:r>
    </w:p>
    <w:p w14:paraId="05A22E98" w14:textId="693377A4" w:rsidR="000D4F7F" w:rsidRPr="00F614A9" w:rsidRDefault="00BF1CEB" w:rsidP="00BF1CEB">
      <w:pPr>
        <w:pStyle w:val="NoSpacing"/>
        <w:rPr>
          <w:sz w:val="24"/>
        </w:rPr>
      </w:pPr>
      <w:r w:rsidRPr="00F614A9">
        <w:rPr>
          <w:sz w:val="24"/>
        </w:rPr>
        <w:t xml:space="preserve">The longest task on the </w:t>
      </w:r>
      <w:r w:rsidR="0093040D" w:rsidRPr="00F614A9">
        <w:rPr>
          <w:sz w:val="24"/>
        </w:rPr>
        <w:t>list</w:t>
      </w:r>
      <w:r w:rsidRPr="00F614A9">
        <w:rPr>
          <w:sz w:val="24"/>
        </w:rPr>
        <w:t xml:space="preserve"> is pathfinding which I anticipate being a very long process! </w:t>
      </w:r>
      <w:r w:rsidR="000D4F7F" w:rsidRPr="00F614A9">
        <w:rPr>
          <w:sz w:val="24"/>
        </w:rPr>
        <w:t xml:space="preserve">I expect this to be quite slow as I will have to perfect the algorithm and the matching code, then make sure it works, then it must be attached to the tile system. This is going to be a long, time-consuming process. </w:t>
      </w:r>
    </w:p>
    <w:p w14:paraId="298993C1" w14:textId="77777777" w:rsidR="000D4F7F" w:rsidRPr="00AF375D" w:rsidRDefault="00BF1CEB" w:rsidP="00BF1CEB">
      <w:pPr>
        <w:pStyle w:val="NoSpacing"/>
        <w:rPr>
          <w:sz w:val="24"/>
        </w:rPr>
      </w:pPr>
      <w:r w:rsidRPr="00AF375D">
        <w:rPr>
          <w:sz w:val="24"/>
        </w:rPr>
        <w:lastRenderedPageBreak/>
        <w:t xml:space="preserve">The tasks involving </w:t>
      </w:r>
      <w:r w:rsidR="000D4F7F" w:rsidRPr="00AF375D">
        <w:rPr>
          <w:sz w:val="24"/>
        </w:rPr>
        <w:t xml:space="preserve">moving and placing object are also expected to be very long. I am not entirely sure how the tiled floor/tile grid will function – I have never coded anything like this before. So I will have to spend some time researching ways to implement this feature. </w:t>
      </w:r>
    </w:p>
    <w:p w14:paraId="1D5A895C" w14:textId="77777777" w:rsidR="000D4F7F" w:rsidRPr="00AF375D" w:rsidRDefault="000D4F7F" w:rsidP="00BF1CEB">
      <w:pPr>
        <w:pStyle w:val="NoSpacing"/>
        <w:rPr>
          <w:sz w:val="24"/>
        </w:rPr>
      </w:pPr>
    </w:p>
    <w:p w14:paraId="28524F43" w14:textId="6F23F0EC" w:rsidR="00BF1CEB" w:rsidRPr="00AF375D" w:rsidRDefault="000D4F7F" w:rsidP="00BF1CEB">
      <w:pPr>
        <w:pStyle w:val="NoSpacing"/>
        <w:rPr>
          <w:sz w:val="24"/>
        </w:rPr>
      </w:pPr>
      <w:r w:rsidRPr="00AF375D">
        <w:rPr>
          <w:sz w:val="24"/>
        </w:rPr>
        <w:t>I also think that some of the Facebook functionality will be time-consuming and arduous. Again, this is a technology that I am unfamiliar with so I will be going into it not knowing anything about it. Hence, it may take several days to learn how the Facebook Unity SDK works, and a further few days to write the actual code.</w:t>
      </w:r>
    </w:p>
    <w:p w14:paraId="18D40CB2" w14:textId="77777777" w:rsidR="000D4F7F" w:rsidRPr="00AF375D" w:rsidRDefault="000D4F7F" w:rsidP="00BF1CEB">
      <w:pPr>
        <w:pStyle w:val="NoSpacing"/>
        <w:rPr>
          <w:sz w:val="24"/>
        </w:rPr>
      </w:pPr>
      <w:r w:rsidRPr="00AF375D">
        <w:rPr>
          <w:sz w:val="24"/>
        </w:rPr>
        <w:t xml:space="preserve">The hardest part of the Facebook section will likely be the ‘Save game’ part – I am not sure if this is possible with purely the Facebook SDK and Unity (I may need to set up a server to store the details) so, again, I am going to have to research how to do it before actually carrying out the implementation. </w:t>
      </w:r>
    </w:p>
    <w:p w14:paraId="4FD4246E" w14:textId="77777777" w:rsidR="000D4F7F" w:rsidRPr="00AF375D" w:rsidRDefault="000D4F7F" w:rsidP="00BF1CEB">
      <w:pPr>
        <w:pStyle w:val="NoSpacing"/>
        <w:rPr>
          <w:sz w:val="24"/>
        </w:rPr>
      </w:pPr>
    </w:p>
    <w:p w14:paraId="5BC911A2" w14:textId="36C34C0C" w:rsidR="007C4436" w:rsidRPr="00AF375D" w:rsidRDefault="007C4436" w:rsidP="00BF1CEB">
      <w:pPr>
        <w:pStyle w:val="NoSpacing"/>
        <w:rPr>
          <w:sz w:val="24"/>
          <w:lang w:val="en-GB"/>
        </w:rPr>
      </w:pPr>
      <w:r w:rsidRPr="00AF375D">
        <w:rPr>
          <w:sz w:val="24"/>
        </w:rPr>
        <w:t>Changing the appearance of a customer will also take quite a long time. This feature will require a separate menu and a whole new system – there is no similar feature in the game that I can take code snippets from so this will have to be done from scratch. This could be quite a time consuming endeavor, hence I have allocated it several days.</w:t>
      </w:r>
    </w:p>
    <w:p w14:paraId="4BB65AA7" w14:textId="77777777" w:rsidR="007C4436" w:rsidRPr="00AF375D" w:rsidRDefault="007C4436" w:rsidP="00BF1CEB">
      <w:pPr>
        <w:pStyle w:val="NoSpacing"/>
        <w:rPr>
          <w:sz w:val="24"/>
          <w:lang w:val="en-GB"/>
        </w:rPr>
      </w:pPr>
    </w:p>
    <w:p w14:paraId="48973B02" w14:textId="7330646E" w:rsidR="00CD46C3" w:rsidRPr="00AF375D" w:rsidRDefault="00CD46C3" w:rsidP="00BF1CEB">
      <w:pPr>
        <w:pStyle w:val="NoSpacing"/>
        <w:rPr>
          <w:sz w:val="24"/>
          <w:lang w:val="en-GB"/>
        </w:rPr>
      </w:pPr>
      <w:r w:rsidRPr="00AF375D">
        <w:rPr>
          <w:sz w:val="24"/>
          <w:lang w:val="en-GB"/>
        </w:rPr>
        <w:t>The ‘other game features’ may end up taking longer than I have estimated in the backlog. As cannot foresee any major problems with these features, hence I left the estimation quite low. However, if I haven’t taken something into account when considering how I intend to implement these features, or if I have assumed that I can do something when in reality I cannot, then this estimation may prove to be too low.</w:t>
      </w:r>
    </w:p>
    <w:p w14:paraId="6CBF8980" w14:textId="77777777" w:rsidR="00CD46C3" w:rsidRPr="00AF375D" w:rsidRDefault="00CD46C3" w:rsidP="00BF1CEB">
      <w:pPr>
        <w:pStyle w:val="NoSpacing"/>
        <w:rPr>
          <w:sz w:val="24"/>
          <w:lang w:val="en-GB"/>
        </w:rPr>
      </w:pPr>
    </w:p>
    <w:p w14:paraId="18867890" w14:textId="06EA0B88" w:rsidR="000D4F7F" w:rsidRPr="00AF375D" w:rsidRDefault="0093040D" w:rsidP="00BF1CEB">
      <w:pPr>
        <w:pStyle w:val="NoSpacing"/>
        <w:rPr>
          <w:sz w:val="24"/>
        </w:rPr>
      </w:pPr>
      <w:r w:rsidRPr="00AF375D">
        <w:rPr>
          <w:sz w:val="24"/>
        </w:rPr>
        <w:t xml:space="preserve">There will be several smaller tasks other than the ones included in the list but </w:t>
      </w:r>
      <w:r w:rsidR="009F38E9" w:rsidRPr="00AF375D">
        <w:rPr>
          <w:sz w:val="24"/>
        </w:rPr>
        <w:t>the majority of them were small enough that the time taken to complete them will be negligible.</w:t>
      </w:r>
      <w:r w:rsidR="007C4436" w:rsidRPr="00AF375D">
        <w:rPr>
          <w:sz w:val="24"/>
        </w:rPr>
        <w:t xml:space="preserve"> </w:t>
      </w:r>
    </w:p>
    <w:p w14:paraId="79CBF5AA" w14:textId="77777777" w:rsidR="000D4F7F" w:rsidRPr="00663A01" w:rsidRDefault="000D4F7F" w:rsidP="00BF1CEB">
      <w:pPr>
        <w:pStyle w:val="NoSpacing"/>
      </w:pPr>
    </w:p>
    <w:p w14:paraId="209C744B" w14:textId="77777777" w:rsidR="000D4F7F" w:rsidRPr="00663A01" w:rsidRDefault="000D4F7F" w:rsidP="00BF1CEB">
      <w:pPr>
        <w:pStyle w:val="NoSpacing"/>
      </w:pPr>
    </w:p>
    <w:p w14:paraId="2D262CB3" w14:textId="77777777" w:rsidR="000D4F7F" w:rsidRPr="00663A01" w:rsidRDefault="000D4F7F" w:rsidP="00BF1CEB">
      <w:pPr>
        <w:pStyle w:val="NoSpacing"/>
      </w:pPr>
    </w:p>
    <w:p w14:paraId="2C8DA57F" w14:textId="77777777" w:rsidR="000D4F7F" w:rsidRPr="00663A01" w:rsidRDefault="000D4F7F" w:rsidP="00BF1CEB">
      <w:pPr>
        <w:pStyle w:val="NoSpacing"/>
      </w:pPr>
    </w:p>
    <w:p w14:paraId="5112C424" w14:textId="77777777" w:rsidR="000D4F7F" w:rsidRPr="00663A01" w:rsidRDefault="000D4F7F" w:rsidP="00BF1CEB">
      <w:pPr>
        <w:pStyle w:val="NoSpacing"/>
      </w:pPr>
    </w:p>
    <w:p w14:paraId="57FB6C19" w14:textId="77777777" w:rsidR="000D4F7F" w:rsidRPr="00663A01" w:rsidRDefault="000D4F7F" w:rsidP="00BF1CEB">
      <w:pPr>
        <w:pStyle w:val="NoSpacing"/>
      </w:pPr>
    </w:p>
    <w:p w14:paraId="636EDECF" w14:textId="77777777" w:rsidR="000D4F7F" w:rsidRPr="00663A01" w:rsidRDefault="000D4F7F" w:rsidP="00BF1CEB">
      <w:pPr>
        <w:pStyle w:val="NoSpacing"/>
      </w:pPr>
    </w:p>
    <w:p w14:paraId="2F66A256" w14:textId="77777777" w:rsidR="000D4F7F" w:rsidRPr="00663A01" w:rsidRDefault="000D4F7F" w:rsidP="00BF1CEB">
      <w:pPr>
        <w:pStyle w:val="NoSpacing"/>
      </w:pPr>
    </w:p>
    <w:p w14:paraId="0F6E8FBE" w14:textId="77777777" w:rsidR="000D4F7F" w:rsidRPr="00663A01" w:rsidRDefault="000D4F7F" w:rsidP="00BF1CEB">
      <w:pPr>
        <w:pStyle w:val="NoSpacing"/>
      </w:pPr>
    </w:p>
    <w:p w14:paraId="1F8D1EFA" w14:textId="77777777" w:rsidR="000D4F7F" w:rsidRPr="00663A01" w:rsidRDefault="000D4F7F" w:rsidP="00BF1CEB">
      <w:pPr>
        <w:pStyle w:val="NoSpacing"/>
      </w:pPr>
    </w:p>
    <w:p w14:paraId="03EA2415" w14:textId="77777777" w:rsidR="000D4F7F" w:rsidRPr="00663A01" w:rsidRDefault="000D4F7F" w:rsidP="00BF1CEB">
      <w:pPr>
        <w:pStyle w:val="NoSpacing"/>
      </w:pPr>
    </w:p>
    <w:p w14:paraId="4876E324" w14:textId="77777777" w:rsidR="000D4F7F" w:rsidRPr="00663A01" w:rsidRDefault="000D4F7F" w:rsidP="00BF1CEB">
      <w:pPr>
        <w:pStyle w:val="NoSpacing"/>
      </w:pPr>
    </w:p>
    <w:p w14:paraId="13F4A7AF" w14:textId="77777777" w:rsidR="000D4F7F" w:rsidRPr="00663A01" w:rsidRDefault="000D4F7F" w:rsidP="00BF1CEB">
      <w:pPr>
        <w:pStyle w:val="NoSpacing"/>
      </w:pPr>
    </w:p>
    <w:p w14:paraId="2BD1A29E" w14:textId="77777777" w:rsidR="000D4F7F" w:rsidRPr="00663A01" w:rsidRDefault="000D4F7F" w:rsidP="00BF1CEB">
      <w:pPr>
        <w:pStyle w:val="NoSpacing"/>
      </w:pPr>
    </w:p>
    <w:p w14:paraId="24584A29" w14:textId="77777777" w:rsidR="000D4F7F" w:rsidRPr="00663A01" w:rsidRDefault="000D4F7F" w:rsidP="00BF1CEB">
      <w:pPr>
        <w:pStyle w:val="NoSpacing"/>
      </w:pPr>
    </w:p>
    <w:p w14:paraId="6A21DAAA" w14:textId="77777777" w:rsidR="000D4F7F" w:rsidRPr="00663A01" w:rsidRDefault="000D4F7F" w:rsidP="00BF1CEB">
      <w:pPr>
        <w:pStyle w:val="NoSpacing"/>
      </w:pPr>
    </w:p>
    <w:p w14:paraId="2FCE8872" w14:textId="77777777" w:rsidR="000D4F7F" w:rsidRPr="00663A01" w:rsidRDefault="000D4F7F" w:rsidP="00BF1CEB">
      <w:pPr>
        <w:pStyle w:val="NoSpacing"/>
      </w:pPr>
    </w:p>
    <w:p w14:paraId="21554B57" w14:textId="77777777" w:rsidR="000D4F7F" w:rsidRPr="00663A01" w:rsidRDefault="000D4F7F" w:rsidP="00BF1CEB">
      <w:pPr>
        <w:pStyle w:val="NoSpacing"/>
      </w:pPr>
    </w:p>
    <w:p w14:paraId="60381ED9" w14:textId="77777777" w:rsidR="000D4F7F" w:rsidRPr="00663A01" w:rsidRDefault="000D4F7F" w:rsidP="00BF1CEB">
      <w:pPr>
        <w:pStyle w:val="NoSpacing"/>
      </w:pPr>
    </w:p>
    <w:p w14:paraId="6404474B" w14:textId="77777777" w:rsidR="000D4F7F" w:rsidRPr="00663A01" w:rsidRDefault="000D4F7F" w:rsidP="00BF1CEB">
      <w:pPr>
        <w:pStyle w:val="NoSpacing"/>
      </w:pPr>
    </w:p>
    <w:p w14:paraId="132FE7A2" w14:textId="77777777" w:rsidR="000D4F7F" w:rsidRPr="00663A01" w:rsidRDefault="000D4F7F" w:rsidP="00BF1CEB">
      <w:pPr>
        <w:pStyle w:val="NoSpacing"/>
      </w:pPr>
    </w:p>
    <w:p w14:paraId="2FD5EE18" w14:textId="77777777" w:rsidR="000D4F7F" w:rsidRPr="00663A01" w:rsidRDefault="000D4F7F" w:rsidP="00BF1CEB">
      <w:pPr>
        <w:pStyle w:val="NoSpacing"/>
      </w:pPr>
    </w:p>
    <w:p w14:paraId="3D1BEA0F" w14:textId="77777777" w:rsidR="000D4F7F" w:rsidRPr="00663A01" w:rsidRDefault="000D4F7F" w:rsidP="00BF1CEB">
      <w:pPr>
        <w:pStyle w:val="NoSpacing"/>
      </w:pPr>
    </w:p>
    <w:p w14:paraId="72EF0508" w14:textId="77777777" w:rsidR="000D4F7F" w:rsidRPr="00663A01" w:rsidRDefault="000D4F7F" w:rsidP="00BF1CEB">
      <w:pPr>
        <w:pStyle w:val="NoSpacing"/>
      </w:pPr>
    </w:p>
    <w:p w14:paraId="56A0FDF7" w14:textId="77777777" w:rsidR="000D4F7F" w:rsidRPr="00663A01" w:rsidRDefault="000D4F7F" w:rsidP="00BF1CEB">
      <w:pPr>
        <w:pStyle w:val="NoSpacing"/>
      </w:pPr>
    </w:p>
    <w:p w14:paraId="793BC285" w14:textId="77777777" w:rsidR="000D4F7F" w:rsidRPr="00663A01" w:rsidRDefault="000D4F7F" w:rsidP="00BF1CEB">
      <w:pPr>
        <w:pStyle w:val="NoSpacing"/>
      </w:pPr>
    </w:p>
    <w:p w14:paraId="04A267B3" w14:textId="77777777" w:rsidR="000D4F7F" w:rsidRPr="00663A01" w:rsidRDefault="000D4F7F" w:rsidP="00BF1CEB">
      <w:pPr>
        <w:pStyle w:val="NoSpacing"/>
      </w:pPr>
    </w:p>
    <w:p w14:paraId="04855347" w14:textId="1B11CD84" w:rsidR="00DF1513" w:rsidRPr="00663A01" w:rsidRDefault="00236B61" w:rsidP="00B73F6C">
      <w:pPr>
        <w:pStyle w:val="Heading1"/>
        <w:rPr>
          <w:sz w:val="40"/>
        </w:rPr>
      </w:pPr>
      <w:bookmarkStart w:id="8" w:name="_Toc445480914"/>
      <w:bookmarkStart w:id="9" w:name="_GoBack"/>
      <w:bookmarkEnd w:id="9"/>
      <w:r w:rsidRPr="00663A01">
        <w:rPr>
          <w:sz w:val="40"/>
        </w:rPr>
        <w:lastRenderedPageBreak/>
        <w:t>Bibliography</w:t>
      </w:r>
      <w:bookmarkEnd w:id="8"/>
    </w:p>
    <w:p w14:paraId="6384703A" w14:textId="77777777" w:rsidR="00B73F6C" w:rsidRPr="00663A01" w:rsidRDefault="00B73F6C" w:rsidP="00B73F6C">
      <w:pPr>
        <w:pStyle w:val="NoSpacing"/>
      </w:pPr>
      <w:r w:rsidRPr="00663A01">
        <w:t xml:space="preserve">Sources of where I got information from... </w:t>
      </w:r>
    </w:p>
    <w:p w14:paraId="271ABBE6" w14:textId="77777777" w:rsidR="00B73F6C" w:rsidRPr="00663A01" w:rsidRDefault="00B73F6C" w:rsidP="00B73F6C">
      <w:pPr>
        <w:pStyle w:val="NoSpacing"/>
      </w:pPr>
    </w:p>
    <w:p w14:paraId="2EB88535" w14:textId="09B0D25D" w:rsidR="00B73F6C" w:rsidRPr="00663A01" w:rsidRDefault="00B73F6C" w:rsidP="00B73F6C">
      <w:pPr>
        <w:pStyle w:val="NoSpacing"/>
        <w:numPr>
          <w:ilvl w:val="0"/>
          <w:numId w:val="21"/>
        </w:numPr>
      </w:pPr>
      <w:r w:rsidRPr="00663A01">
        <w:t>Unity official Tutorials</w:t>
      </w:r>
    </w:p>
    <w:p w14:paraId="34264163" w14:textId="2E19F913" w:rsidR="00B73F6C" w:rsidRPr="00663A01" w:rsidRDefault="00B73F6C" w:rsidP="00B73F6C">
      <w:pPr>
        <w:pStyle w:val="NoSpacing"/>
        <w:numPr>
          <w:ilvl w:val="0"/>
          <w:numId w:val="21"/>
        </w:numPr>
      </w:pPr>
      <w:r w:rsidRPr="00663A01">
        <w:t>YouTube tutorials</w:t>
      </w:r>
      <w:r w:rsidRPr="00663A01">
        <w:tab/>
      </w:r>
    </w:p>
    <w:p w14:paraId="01FAAE4B" w14:textId="0B426DBC" w:rsidR="004D1D46" w:rsidRPr="00663A01" w:rsidRDefault="00B73F6C" w:rsidP="00B73F6C">
      <w:pPr>
        <w:pStyle w:val="NoSpacing"/>
        <w:numPr>
          <w:ilvl w:val="0"/>
          <w:numId w:val="21"/>
        </w:numPr>
      </w:pPr>
      <w:r w:rsidRPr="00663A01">
        <w:t xml:space="preserve">Design Pattern Tutorials from classmates. </w:t>
      </w:r>
    </w:p>
    <w:p w14:paraId="4A9EB8C0" w14:textId="77777777" w:rsidR="00701C68" w:rsidRPr="00663A01" w:rsidRDefault="00B73F6C" w:rsidP="00560173">
      <w:pPr>
        <w:pStyle w:val="NoSpacing"/>
        <w:numPr>
          <w:ilvl w:val="0"/>
          <w:numId w:val="21"/>
        </w:numPr>
      </w:pPr>
      <w:r w:rsidRPr="00663A01">
        <w:t xml:space="preserve">Discussion and paired learning with course mates </w:t>
      </w:r>
    </w:p>
    <w:p w14:paraId="324D194C" w14:textId="77777777" w:rsidR="00701C68" w:rsidRPr="00663A01" w:rsidRDefault="00701C68" w:rsidP="00701C68">
      <w:pPr>
        <w:pStyle w:val="NoSpacing"/>
        <w:ind w:left="720"/>
      </w:pPr>
    </w:p>
    <w:p w14:paraId="39753525" w14:textId="559DF587" w:rsidR="006727CE" w:rsidRPr="00663A01" w:rsidRDefault="006727CE" w:rsidP="006727CE">
      <w:pPr>
        <w:pStyle w:val="NoSpacing"/>
      </w:pPr>
      <w:r w:rsidRPr="00663A01">
        <w:t xml:space="preserve">UPDATE: </w:t>
      </w:r>
      <w:hyperlink r:id="rId25" w:history="1">
        <w:r w:rsidRPr="00663A01">
          <w:rPr>
            <w:rStyle w:val="Hyperlink"/>
          </w:rPr>
          <w:t>https://teamavocados.wordpress.com/</w:t>
        </w:r>
      </w:hyperlink>
    </w:p>
    <w:p w14:paraId="18574BFB" w14:textId="7BDC05B9" w:rsidR="006727CE" w:rsidRPr="00663A01" w:rsidRDefault="006727CE" w:rsidP="006727CE">
      <w:pPr>
        <w:pStyle w:val="NoSpacing"/>
        <w:numPr>
          <w:ilvl w:val="0"/>
          <w:numId w:val="25"/>
        </w:numPr>
      </w:pPr>
      <w:r w:rsidRPr="00663A01">
        <w:t>DELTA TIME: https://www.youtube.com/watch?v=a-w7w8x_moE</w:t>
      </w:r>
    </w:p>
    <w:p w14:paraId="1A3BDBDC" w14:textId="77777777" w:rsidR="006727CE" w:rsidRPr="00663A01" w:rsidRDefault="006727CE" w:rsidP="00701C68">
      <w:pPr>
        <w:pStyle w:val="NoSpacing"/>
        <w:ind w:left="720"/>
      </w:pPr>
    </w:p>
    <w:p w14:paraId="171F87B2" w14:textId="619F30DD" w:rsidR="006727CE" w:rsidRPr="00663A01" w:rsidRDefault="00701C68" w:rsidP="006727CE">
      <w:pPr>
        <w:pStyle w:val="NoSpacing"/>
      </w:pPr>
      <w:r w:rsidRPr="00663A01">
        <w:t xml:space="preserve">OBJECT POOL: </w:t>
      </w:r>
      <w:hyperlink r:id="rId26" w:history="1">
        <w:r w:rsidR="006727CE" w:rsidRPr="00663A01">
          <w:rPr>
            <w:rStyle w:val="Hyperlink"/>
          </w:rPr>
          <w:t>https://unity3d.com/learn/tutorials/modules/beginner/live-training-archive/object-pooling</w:t>
        </w:r>
      </w:hyperlink>
      <w:r w:rsidRPr="00663A01">
        <w:t xml:space="preserve"> </w:t>
      </w:r>
    </w:p>
    <w:p w14:paraId="6224C977" w14:textId="593B73F1" w:rsidR="006C134A" w:rsidRPr="00663A01" w:rsidRDefault="006C134A" w:rsidP="006727CE">
      <w:pPr>
        <w:pStyle w:val="NoSpacing"/>
        <w:numPr>
          <w:ilvl w:val="0"/>
          <w:numId w:val="25"/>
        </w:numPr>
      </w:pPr>
      <w:hyperlink r:id="rId27" w:history="1">
        <w:r w:rsidRPr="00663A01">
          <w:rPr>
            <w:rStyle w:val="Hyperlink"/>
          </w:rPr>
          <w:t>https://objectpooltutorial.wordpress.com/</w:t>
        </w:r>
      </w:hyperlink>
    </w:p>
    <w:p w14:paraId="58DBD577" w14:textId="77777777" w:rsidR="006C134A" w:rsidRPr="00663A01" w:rsidRDefault="006C134A" w:rsidP="006C134A">
      <w:pPr>
        <w:pStyle w:val="NoSpacing"/>
      </w:pPr>
    </w:p>
    <w:p w14:paraId="1E146C78" w14:textId="706D316A" w:rsidR="00F614A9" w:rsidRDefault="006C134A" w:rsidP="006C134A">
      <w:pPr>
        <w:pStyle w:val="NoSpacing"/>
      </w:pPr>
      <w:r w:rsidRPr="00663A01">
        <w:t xml:space="preserve">FACEBOOK SDK: </w:t>
      </w:r>
      <w:hyperlink r:id="rId28" w:history="1">
        <w:r w:rsidR="00F614A9" w:rsidRPr="00B50871">
          <w:rPr>
            <w:rStyle w:val="Hyperlink"/>
          </w:rPr>
          <w:t>https://developers.facebook.com/docs/unity</w:t>
        </w:r>
      </w:hyperlink>
    </w:p>
    <w:p w14:paraId="280DA419" w14:textId="77777777" w:rsidR="00F614A9" w:rsidRDefault="00F614A9" w:rsidP="006C134A">
      <w:pPr>
        <w:pStyle w:val="NoSpacing"/>
      </w:pPr>
    </w:p>
    <w:p w14:paraId="7841F5A8" w14:textId="3341D47D" w:rsidR="002976EC" w:rsidRDefault="00F614A9" w:rsidP="006C134A">
      <w:pPr>
        <w:pStyle w:val="NoSpacing"/>
      </w:pPr>
      <w:r>
        <w:t xml:space="preserve">ESCAPISTS IMAGE: </w:t>
      </w:r>
      <w:hyperlink r:id="rId29" w:history="1">
        <w:r w:rsidR="002976EC" w:rsidRPr="00B50871">
          <w:rPr>
            <w:rStyle w:val="Hyperlink"/>
          </w:rPr>
          <w:t>http://images.eurogamer.net/2013/articles/1/7/3/0/5/2/8/prison-sandbox-the-escapists-gets-xbox-one-release-date-142116444879.gif</w:t>
        </w:r>
      </w:hyperlink>
    </w:p>
    <w:p w14:paraId="7F81A0B3" w14:textId="77777777" w:rsidR="002976EC" w:rsidRDefault="002976EC" w:rsidP="006C134A">
      <w:pPr>
        <w:pStyle w:val="NoSpacing"/>
      </w:pPr>
    </w:p>
    <w:p w14:paraId="08FD3350" w14:textId="6422FA7E" w:rsidR="004D1D46" w:rsidRPr="00663A01" w:rsidRDefault="002976EC" w:rsidP="006C134A">
      <w:pPr>
        <w:pStyle w:val="NoSpacing"/>
      </w:pPr>
      <w:r>
        <w:t xml:space="preserve">CHARTS/DIAGRAMS: </w:t>
      </w:r>
      <w:r w:rsidR="004D1D46" w:rsidRPr="00663A01">
        <w:br w:type="page"/>
      </w:r>
    </w:p>
    <w:p w14:paraId="332767F4" w14:textId="1B5D810D" w:rsidR="004D1D46" w:rsidRPr="00663A01" w:rsidRDefault="004D1D46" w:rsidP="004D1D46">
      <w:pPr>
        <w:pStyle w:val="Title"/>
        <w:rPr>
          <w:sz w:val="72"/>
        </w:rPr>
      </w:pPr>
      <w:r w:rsidRPr="00663A01">
        <w:rPr>
          <w:sz w:val="72"/>
        </w:rPr>
        <w:lastRenderedPageBreak/>
        <w:t xml:space="preserve">APPENDIX </w:t>
      </w:r>
      <w:proofErr w:type="gramStart"/>
      <w:r w:rsidRPr="00663A01">
        <w:rPr>
          <w:sz w:val="72"/>
        </w:rPr>
        <w:t>A</w:t>
      </w:r>
      <w:proofErr w:type="gramEnd"/>
      <w:r w:rsidRPr="00663A01">
        <w:rPr>
          <w:sz w:val="72"/>
        </w:rPr>
        <w:t xml:space="preserve"> - GRAPHICS</w:t>
      </w:r>
    </w:p>
    <w:p w14:paraId="09CBBE8E" w14:textId="7C0ECF0C" w:rsidR="004D1D46" w:rsidRPr="00663A01" w:rsidRDefault="00236B61" w:rsidP="00236B61">
      <w:pPr>
        <w:pStyle w:val="Heading1"/>
        <w:numPr>
          <w:ilvl w:val="0"/>
          <w:numId w:val="14"/>
        </w:numPr>
        <w:ind w:left="426"/>
        <w:rPr>
          <w:sz w:val="40"/>
        </w:rPr>
      </w:pPr>
      <w:bookmarkStart w:id="10" w:name="_Toc445480915"/>
      <w:r w:rsidRPr="00663A01">
        <w:rPr>
          <w:sz w:val="40"/>
        </w:rPr>
        <w:t>Staff</w:t>
      </w:r>
      <w:bookmarkEnd w:id="10"/>
    </w:p>
    <w:p w14:paraId="611566E7" w14:textId="3740EA16" w:rsidR="004D1D46" w:rsidRPr="00663A01" w:rsidRDefault="005C6B50" w:rsidP="00EA1696">
      <w:pPr>
        <w:pStyle w:val="ListParagraph"/>
        <w:numPr>
          <w:ilvl w:val="0"/>
          <w:numId w:val="15"/>
        </w:numPr>
        <w:rPr>
          <w:sz w:val="24"/>
        </w:rPr>
      </w:pPr>
      <w:r w:rsidRPr="00663A01">
        <w:rPr>
          <w:noProof/>
          <w:sz w:val="24"/>
          <w:lang w:eastAsia="en-GB"/>
        </w:rPr>
        <w:drawing>
          <wp:anchor distT="0" distB="0" distL="114300" distR="114300" simplePos="0" relativeHeight="251644928" behindDoc="0" locked="0" layoutInCell="1" allowOverlap="1" wp14:anchorId="0C249F0B" wp14:editId="6F716E8C">
            <wp:simplePos x="0" y="0"/>
            <wp:positionH relativeFrom="column">
              <wp:posOffset>3050443</wp:posOffset>
            </wp:positionH>
            <wp:positionV relativeFrom="paragraph">
              <wp:posOffset>166370</wp:posOffset>
            </wp:positionV>
            <wp:extent cx="960921" cy="1023257"/>
            <wp:effectExtent l="0" t="0" r="0" b="0"/>
            <wp:wrapThrough wrapText="bothSides">
              <wp:wrapPolygon edited="0">
                <wp:start x="8137" y="804"/>
                <wp:lineTo x="5996" y="2011"/>
                <wp:lineTo x="3426" y="5631"/>
                <wp:lineTo x="857" y="14480"/>
                <wp:lineTo x="857" y="17698"/>
                <wp:lineTo x="4711" y="19709"/>
                <wp:lineTo x="11135" y="20514"/>
                <wp:lineTo x="15418" y="20514"/>
                <wp:lineTo x="16703" y="19709"/>
                <wp:lineTo x="19273" y="14480"/>
                <wp:lineTo x="17132" y="6436"/>
                <wp:lineTo x="14134" y="2816"/>
                <wp:lineTo x="11564" y="804"/>
                <wp:lineTo x="8137" y="80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30">
                      <a:extLst>
                        <a:ext uri="{28A0092B-C50C-407E-A947-70E740481C1C}">
                          <a14:useLocalDpi xmlns:a14="http://schemas.microsoft.com/office/drawing/2010/main" val="0"/>
                        </a:ext>
                      </a:extLst>
                    </a:blip>
                    <a:stretch>
                      <a:fillRect/>
                    </a:stretch>
                  </pic:blipFill>
                  <pic:spPr>
                    <a:xfrm>
                      <a:off x="0" y="0"/>
                      <a:ext cx="960921" cy="1023257"/>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6976" behindDoc="0" locked="0" layoutInCell="1" allowOverlap="1" wp14:anchorId="4CC1511B" wp14:editId="6DAAEC0A">
            <wp:simplePos x="0" y="0"/>
            <wp:positionH relativeFrom="column">
              <wp:posOffset>3964989</wp:posOffset>
            </wp:positionH>
            <wp:positionV relativeFrom="paragraph">
              <wp:posOffset>166389</wp:posOffset>
            </wp:positionV>
            <wp:extent cx="960393" cy="1023257"/>
            <wp:effectExtent l="0" t="0" r="0" b="0"/>
            <wp:wrapThrough wrapText="bothSides">
              <wp:wrapPolygon edited="0">
                <wp:start x="7286" y="1207"/>
                <wp:lineTo x="6000" y="2413"/>
                <wp:lineTo x="3429" y="6838"/>
                <wp:lineTo x="1286" y="14480"/>
                <wp:lineTo x="1286" y="18101"/>
                <wp:lineTo x="4714" y="19709"/>
                <wp:lineTo x="11143" y="20514"/>
                <wp:lineTo x="15429" y="20514"/>
                <wp:lineTo x="16714" y="19709"/>
                <wp:lineTo x="19714" y="14883"/>
                <wp:lineTo x="18000" y="10860"/>
                <wp:lineTo x="17143" y="7240"/>
                <wp:lineTo x="11571" y="1207"/>
                <wp:lineTo x="7286" y="120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png"/>
                    <pic:cNvPicPr/>
                  </pic:nvPicPr>
                  <pic:blipFill>
                    <a:blip r:embed="rId31">
                      <a:extLst>
                        <a:ext uri="{28A0092B-C50C-407E-A947-70E740481C1C}">
                          <a14:useLocalDpi xmlns:a14="http://schemas.microsoft.com/office/drawing/2010/main" val="0"/>
                        </a:ext>
                      </a:extLst>
                    </a:blip>
                    <a:stretch>
                      <a:fillRect/>
                    </a:stretch>
                  </pic:blipFill>
                  <pic:spPr>
                    <a:xfrm>
                      <a:off x="0" y="0"/>
                      <a:ext cx="960393" cy="1023257"/>
                    </a:xfrm>
                    <a:prstGeom prst="rect">
                      <a:avLst/>
                    </a:prstGeom>
                  </pic:spPr>
                </pic:pic>
              </a:graphicData>
            </a:graphic>
            <wp14:sizeRelH relativeFrom="page">
              <wp14:pctWidth>0</wp14:pctWidth>
            </wp14:sizeRelH>
            <wp14:sizeRelV relativeFrom="page">
              <wp14:pctHeight>0</wp14:pctHeight>
            </wp14:sizeRelV>
          </wp:anchor>
        </w:drawing>
      </w:r>
      <w:r w:rsidR="00EA1696" w:rsidRPr="00663A01">
        <w:rPr>
          <w:noProof/>
          <w:sz w:val="24"/>
          <w:lang w:eastAsia="en-GB"/>
        </w:rPr>
        <w:drawing>
          <wp:anchor distT="0" distB="0" distL="114300" distR="114300" simplePos="0" relativeHeight="251645952" behindDoc="0" locked="0" layoutInCell="1" allowOverlap="1" wp14:anchorId="04B2EEF3" wp14:editId="512E2D26">
            <wp:simplePos x="0" y="0"/>
            <wp:positionH relativeFrom="column">
              <wp:posOffset>2132784</wp:posOffset>
            </wp:positionH>
            <wp:positionV relativeFrom="paragraph">
              <wp:posOffset>166461</wp:posOffset>
            </wp:positionV>
            <wp:extent cx="960393" cy="1023257"/>
            <wp:effectExtent l="0" t="0" r="0" b="0"/>
            <wp:wrapThrough wrapText="bothSides">
              <wp:wrapPolygon edited="0">
                <wp:start x="8143" y="804"/>
                <wp:lineTo x="6000" y="2011"/>
                <wp:lineTo x="3857" y="5229"/>
                <wp:lineTo x="3857" y="8045"/>
                <wp:lineTo x="2143" y="10860"/>
                <wp:lineTo x="857" y="13676"/>
                <wp:lineTo x="857" y="17698"/>
                <wp:lineTo x="4714" y="19709"/>
                <wp:lineTo x="11143" y="20514"/>
                <wp:lineTo x="15429" y="20514"/>
                <wp:lineTo x="16714" y="19709"/>
                <wp:lineTo x="19714" y="14480"/>
                <wp:lineTo x="18000" y="10860"/>
                <wp:lineTo x="16714" y="6838"/>
                <wp:lineTo x="13286" y="2413"/>
                <wp:lineTo x="11143" y="804"/>
                <wp:lineTo x="8143" y="80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png"/>
                    <pic:cNvPicPr/>
                  </pic:nvPicPr>
                  <pic:blipFill>
                    <a:blip r:embed="rId32">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EA1696" w:rsidRPr="00663A01">
        <w:rPr>
          <w:noProof/>
          <w:sz w:val="24"/>
          <w:lang w:eastAsia="en-GB"/>
        </w:rPr>
        <w:drawing>
          <wp:anchor distT="0" distB="0" distL="114300" distR="114300" simplePos="0" relativeHeight="251643904" behindDoc="0" locked="0" layoutInCell="1" allowOverlap="1" wp14:anchorId="1EC608CB" wp14:editId="7386EBD6">
            <wp:simplePos x="0" y="0"/>
            <wp:positionH relativeFrom="column">
              <wp:posOffset>1207498</wp:posOffset>
            </wp:positionH>
            <wp:positionV relativeFrom="paragraph">
              <wp:posOffset>166461</wp:posOffset>
            </wp:positionV>
            <wp:extent cx="960393" cy="1023257"/>
            <wp:effectExtent l="0" t="0" r="0" b="0"/>
            <wp:wrapThrough wrapText="bothSides">
              <wp:wrapPolygon edited="0">
                <wp:start x="7714" y="1207"/>
                <wp:lineTo x="5571" y="2413"/>
                <wp:lineTo x="3429" y="5631"/>
                <wp:lineTo x="1286" y="14480"/>
                <wp:lineTo x="1286" y="18101"/>
                <wp:lineTo x="4714" y="19709"/>
                <wp:lineTo x="11143" y="20514"/>
                <wp:lineTo x="15429" y="20514"/>
                <wp:lineTo x="16714" y="19709"/>
                <wp:lineTo x="19714" y="14883"/>
                <wp:lineTo x="18000" y="10860"/>
                <wp:lineTo x="17143" y="6838"/>
                <wp:lineTo x="13714" y="2413"/>
                <wp:lineTo x="12000" y="1207"/>
                <wp:lineTo x="7714" y="120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png"/>
                    <pic:cNvPicPr/>
                  </pic:nvPicPr>
                  <pic:blipFill>
                    <a:blip r:embed="rId33">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EA1696" w:rsidRPr="00663A01">
        <w:rPr>
          <w:noProof/>
          <w:sz w:val="24"/>
          <w:lang w:eastAsia="en-GB"/>
        </w:rPr>
        <w:drawing>
          <wp:anchor distT="0" distB="0" distL="114300" distR="114300" simplePos="0" relativeHeight="251642880" behindDoc="0" locked="0" layoutInCell="1" allowOverlap="1" wp14:anchorId="707D1B1B" wp14:editId="1A125333">
            <wp:simplePos x="0" y="0"/>
            <wp:positionH relativeFrom="column">
              <wp:posOffset>293098</wp:posOffset>
            </wp:positionH>
            <wp:positionV relativeFrom="paragraph">
              <wp:posOffset>166461</wp:posOffset>
            </wp:positionV>
            <wp:extent cx="960393" cy="1023257"/>
            <wp:effectExtent l="0" t="0" r="0" b="0"/>
            <wp:wrapThrough wrapText="bothSides">
              <wp:wrapPolygon edited="0">
                <wp:start x="7286" y="1207"/>
                <wp:lineTo x="6000" y="2816"/>
                <wp:lineTo x="3429" y="7240"/>
                <wp:lineTo x="2143" y="10860"/>
                <wp:lineTo x="1286" y="14480"/>
                <wp:lineTo x="1286" y="18101"/>
                <wp:lineTo x="4714" y="19709"/>
                <wp:lineTo x="11143" y="20514"/>
                <wp:lineTo x="15429" y="20514"/>
                <wp:lineTo x="16714" y="19709"/>
                <wp:lineTo x="19714" y="14883"/>
                <wp:lineTo x="18000" y="10860"/>
                <wp:lineTo x="17143" y="6838"/>
                <wp:lineTo x="14143" y="2816"/>
                <wp:lineTo x="12000" y="1207"/>
                <wp:lineTo x="7286" y="12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236B61" w:rsidRPr="00663A01">
        <w:rPr>
          <w:sz w:val="24"/>
        </w:rPr>
        <w:t>There will be various staff member</w:t>
      </w:r>
      <w:r w:rsidR="00EA1696" w:rsidRPr="00663A01">
        <w:rPr>
          <w:sz w:val="24"/>
        </w:rPr>
        <w:t xml:space="preserve"> appearances</w:t>
      </w:r>
      <w:r w:rsidR="00236B61" w:rsidRPr="00663A01">
        <w:rPr>
          <w:sz w:val="24"/>
        </w:rPr>
        <w:t>:</w:t>
      </w:r>
    </w:p>
    <w:p w14:paraId="0D19A0F6" w14:textId="5D3155D0" w:rsidR="004D1D46" w:rsidRPr="00663A01" w:rsidRDefault="004D1D46" w:rsidP="004D1D46">
      <w:pPr>
        <w:rPr>
          <w:sz w:val="24"/>
        </w:rPr>
      </w:pPr>
    </w:p>
    <w:p w14:paraId="2370ECBE" w14:textId="0E09B782" w:rsidR="00236B61" w:rsidRPr="00663A01" w:rsidRDefault="00236B61" w:rsidP="004D1D46">
      <w:pPr>
        <w:rPr>
          <w:sz w:val="24"/>
        </w:rPr>
      </w:pPr>
    </w:p>
    <w:p w14:paraId="687A3AFC" w14:textId="77777777" w:rsidR="00236B61" w:rsidRPr="00663A01" w:rsidRDefault="00236B61" w:rsidP="004D1D46">
      <w:pPr>
        <w:rPr>
          <w:sz w:val="24"/>
        </w:rPr>
      </w:pPr>
    </w:p>
    <w:p w14:paraId="0419C984" w14:textId="374B15F2" w:rsidR="00EA1696" w:rsidRPr="00663A01" w:rsidRDefault="00EA1696" w:rsidP="004D1D46">
      <w:pPr>
        <w:rPr>
          <w:sz w:val="24"/>
        </w:rPr>
      </w:pPr>
    </w:p>
    <w:p w14:paraId="6C547616" w14:textId="567EF2AD" w:rsidR="00EA1696" w:rsidRPr="00663A01" w:rsidRDefault="00EA1696" w:rsidP="00EA1696">
      <w:pPr>
        <w:pStyle w:val="ListParagraph"/>
        <w:numPr>
          <w:ilvl w:val="0"/>
          <w:numId w:val="15"/>
        </w:numPr>
        <w:rPr>
          <w:sz w:val="24"/>
        </w:rPr>
      </w:pPr>
      <w:r w:rsidRPr="00663A01">
        <w:rPr>
          <w:noProof/>
          <w:sz w:val="24"/>
          <w:lang w:eastAsia="en-GB"/>
        </w:rPr>
        <w:drawing>
          <wp:anchor distT="0" distB="0" distL="114300" distR="114300" simplePos="0" relativeHeight="251648000" behindDoc="0" locked="0" layoutInCell="1" allowOverlap="1" wp14:anchorId="566C5ACB" wp14:editId="4C0E9914">
            <wp:simplePos x="0" y="0"/>
            <wp:positionH relativeFrom="column">
              <wp:posOffset>521154</wp:posOffset>
            </wp:positionH>
            <wp:positionV relativeFrom="paragraph">
              <wp:posOffset>254635</wp:posOffset>
            </wp:positionV>
            <wp:extent cx="3045460" cy="2002790"/>
            <wp:effectExtent l="19050" t="19050" r="21590" b="16510"/>
            <wp:wrapThrough wrapText="bothSides">
              <wp:wrapPolygon edited="0">
                <wp:start x="-135" y="-205"/>
                <wp:lineTo x="-135" y="21573"/>
                <wp:lineTo x="21618" y="21573"/>
                <wp:lineTo x="21618" y="-205"/>
                <wp:lineTo x="-135" y="-20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35">
                      <a:extLst>
                        <a:ext uri="{28A0092B-C50C-407E-A947-70E740481C1C}">
                          <a14:useLocalDpi xmlns:a14="http://schemas.microsoft.com/office/drawing/2010/main" val="0"/>
                        </a:ext>
                      </a:extLst>
                    </a:blip>
                    <a:stretch>
                      <a:fillRect/>
                    </a:stretch>
                  </pic:blipFill>
                  <pic:spPr>
                    <a:xfrm>
                      <a:off x="0" y="0"/>
                      <a:ext cx="3045460" cy="20027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51072" behindDoc="0" locked="0" layoutInCell="1" allowOverlap="1" wp14:anchorId="745E690E" wp14:editId="67136E07">
            <wp:simplePos x="0" y="0"/>
            <wp:positionH relativeFrom="column">
              <wp:posOffset>3678555</wp:posOffset>
            </wp:positionH>
            <wp:positionV relativeFrom="paragraph">
              <wp:posOffset>254635</wp:posOffset>
            </wp:positionV>
            <wp:extent cx="3045460" cy="2002155"/>
            <wp:effectExtent l="19050" t="19050" r="21590" b="17145"/>
            <wp:wrapThrough wrapText="bothSides">
              <wp:wrapPolygon edited="0">
                <wp:start x="-135" y="-206"/>
                <wp:lineTo x="-135" y="21579"/>
                <wp:lineTo x="21618" y="21579"/>
                <wp:lineTo x="21618" y="-206"/>
                <wp:lineTo x="-135" y="-20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36">
                      <a:extLst>
                        <a:ext uri="{28A0092B-C50C-407E-A947-70E740481C1C}">
                          <a14:useLocalDpi xmlns:a14="http://schemas.microsoft.com/office/drawing/2010/main" val="0"/>
                        </a:ext>
                      </a:extLst>
                    </a:blip>
                    <a:stretch>
                      <a:fillRect/>
                    </a:stretch>
                  </pic:blipFill>
                  <pic:spPr>
                    <a:xfrm>
                      <a:off x="0" y="0"/>
                      <a:ext cx="3045460" cy="200215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Pr="00663A01">
        <w:rPr>
          <w:sz w:val="24"/>
        </w:rPr>
        <w:t>Each will have a ‘Floating’ animation Sprite sheet for when th</w:t>
      </w:r>
      <w:r w:rsidR="00732E33" w:rsidRPr="00663A01">
        <w:rPr>
          <w:sz w:val="24"/>
        </w:rPr>
        <w:t>ey are getting dragged by the play</w:t>
      </w:r>
      <w:r w:rsidRPr="00663A01">
        <w:rPr>
          <w:sz w:val="24"/>
        </w:rPr>
        <w:t>er:</w:t>
      </w:r>
    </w:p>
    <w:p w14:paraId="247A0580" w14:textId="62B0A5FE" w:rsidR="00EA1696" w:rsidRPr="00663A01" w:rsidRDefault="00EA1696" w:rsidP="00EA1696">
      <w:pPr>
        <w:rPr>
          <w:sz w:val="24"/>
        </w:rPr>
      </w:pPr>
    </w:p>
    <w:p w14:paraId="4F6AC021" w14:textId="77777777" w:rsidR="00EA1696" w:rsidRPr="00663A01" w:rsidRDefault="00EA1696" w:rsidP="00EA1696">
      <w:pPr>
        <w:rPr>
          <w:sz w:val="24"/>
        </w:rPr>
      </w:pPr>
    </w:p>
    <w:p w14:paraId="6054E102" w14:textId="216CFE06" w:rsidR="00EA1696" w:rsidRPr="00663A01" w:rsidRDefault="00EA1696" w:rsidP="00EA1696">
      <w:pPr>
        <w:rPr>
          <w:sz w:val="24"/>
        </w:rPr>
      </w:pPr>
    </w:p>
    <w:p w14:paraId="3348FBD8" w14:textId="7D8AC6FE" w:rsidR="00EA1696" w:rsidRPr="00663A01" w:rsidRDefault="00EA1696" w:rsidP="00EA1696">
      <w:pPr>
        <w:rPr>
          <w:sz w:val="24"/>
        </w:rPr>
      </w:pPr>
    </w:p>
    <w:p w14:paraId="11F25973" w14:textId="788DEE89" w:rsidR="00EA1696" w:rsidRPr="00663A01" w:rsidRDefault="00EA1696" w:rsidP="00EA1696">
      <w:pPr>
        <w:rPr>
          <w:sz w:val="24"/>
        </w:rPr>
      </w:pPr>
    </w:p>
    <w:p w14:paraId="195E4B4D" w14:textId="5563776F" w:rsidR="00EA1696" w:rsidRPr="00663A01" w:rsidRDefault="00EA1696" w:rsidP="00EA1696">
      <w:pPr>
        <w:rPr>
          <w:sz w:val="24"/>
        </w:rPr>
      </w:pPr>
    </w:p>
    <w:p w14:paraId="0BE4CDC3" w14:textId="6BF849C8" w:rsidR="00EA1696" w:rsidRPr="00663A01" w:rsidRDefault="00EA1696" w:rsidP="00EA1696">
      <w:pPr>
        <w:rPr>
          <w:sz w:val="24"/>
        </w:rPr>
      </w:pPr>
    </w:p>
    <w:p w14:paraId="10785B69" w14:textId="4918FAC9" w:rsidR="00236B61" w:rsidRPr="00663A01" w:rsidRDefault="00EA1696" w:rsidP="00236B61">
      <w:pPr>
        <w:pStyle w:val="Heading1"/>
        <w:numPr>
          <w:ilvl w:val="0"/>
          <w:numId w:val="14"/>
        </w:numPr>
        <w:ind w:left="426"/>
        <w:rPr>
          <w:sz w:val="40"/>
        </w:rPr>
      </w:pPr>
      <w:bookmarkStart w:id="11" w:name="_Toc445480916"/>
      <w:r w:rsidRPr="00663A01">
        <w:rPr>
          <w:sz w:val="40"/>
        </w:rPr>
        <w:lastRenderedPageBreak/>
        <w:t>C</w:t>
      </w:r>
      <w:r w:rsidR="00236B61" w:rsidRPr="00663A01">
        <w:rPr>
          <w:sz w:val="40"/>
        </w:rPr>
        <w:t>ustomers</w:t>
      </w:r>
      <w:bookmarkEnd w:id="11"/>
    </w:p>
    <w:p w14:paraId="5EC652B9" w14:textId="3184E5ED" w:rsidR="00236B61" w:rsidRPr="00663A01" w:rsidRDefault="00EA1696" w:rsidP="00EA1696">
      <w:pPr>
        <w:pStyle w:val="ListParagraph"/>
        <w:numPr>
          <w:ilvl w:val="0"/>
          <w:numId w:val="15"/>
        </w:numPr>
        <w:rPr>
          <w:sz w:val="24"/>
        </w:rPr>
      </w:pPr>
      <w:r w:rsidRPr="00663A01">
        <w:rPr>
          <w:noProof/>
          <w:sz w:val="24"/>
          <w:lang w:eastAsia="en-GB"/>
        </w:rPr>
        <w:drawing>
          <wp:anchor distT="0" distB="0" distL="114300" distR="114300" simplePos="0" relativeHeight="251650048" behindDoc="0" locked="0" layoutInCell="1" allowOverlap="1" wp14:anchorId="34E7400B" wp14:editId="6F70F39B">
            <wp:simplePos x="0" y="0"/>
            <wp:positionH relativeFrom="column">
              <wp:posOffset>3340554</wp:posOffset>
            </wp:positionH>
            <wp:positionV relativeFrom="paragraph">
              <wp:posOffset>287020</wp:posOffset>
            </wp:positionV>
            <wp:extent cx="2644140" cy="3133725"/>
            <wp:effectExtent l="19050" t="19050" r="22860" b="28575"/>
            <wp:wrapThrough wrapText="bothSides">
              <wp:wrapPolygon edited="0">
                <wp:start x="-156" y="-131"/>
                <wp:lineTo x="-156" y="21666"/>
                <wp:lineTo x="21631" y="21666"/>
                <wp:lineTo x="21631" y="-131"/>
                <wp:lineTo x="-156" y="-131"/>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37">
                      <a:extLst>
                        <a:ext uri="{28A0092B-C50C-407E-A947-70E740481C1C}">
                          <a14:useLocalDpi xmlns:a14="http://schemas.microsoft.com/office/drawing/2010/main" val="0"/>
                        </a:ext>
                      </a:extLst>
                    </a:blip>
                    <a:stretch>
                      <a:fillRect/>
                    </a:stretch>
                  </pic:blipFill>
                  <pic:spPr>
                    <a:xfrm>
                      <a:off x="0" y="0"/>
                      <a:ext cx="2644140"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9024" behindDoc="0" locked="0" layoutInCell="1" allowOverlap="1" wp14:anchorId="0D6BDB75" wp14:editId="5B3E852E">
            <wp:simplePos x="0" y="0"/>
            <wp:positionH relativeFrom="column">
              <wp:posOffset>521335</wp:posOffset>
            </wp:positionH>
            <wp:positionV relativeFrom="paragraph">
              <wp:posOffset>287020</wp:posOffset>
            </wp:positionV>
            <wp:extent cx="2644775" cy="3133725"/>
            <wp:effectExtent l="19050" t="19050" r="22225" b="28575"/>
            <wp:wrapThrough wrapText="bothSides">
              <wp:wrapPolygon edited="0">
                <wp:start x="-156" y="-131"/>
                <wp:lineTo x="-156" y="21666"/>
                <wp:lineTo x="21626" y="21666"/>
                <wp:lineTo x="21626" y="-131"/>
                <wp:lineTo x="-156" y="-131"/>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38">
                      <a:extLst>
                        <a:ext uri="{28A0092B-C50C-407E-A947-70E740481C1C}">
                          <a14:useLocalDpi xmlns:a14="http://schemas.microsoft.com/office/drawing/2010/main" val="0"/>
                        </a:ext>
                      </a:extLst>
                    </a:blip>
                    <a:stretch>
                      <a:fillRect/>
                    </a:stretch>
                  </pic:blipFill>
                  <pic:spPr>
                    <a:xfrm>
                      <a:off x="0" y="0"/>
                      <a:ext cx="2644775"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36B61" w:rsidRPr="00663A01">
        <w:rPr>
          <w:sz w:val="24"/>
        </w:rPr>
        <w:t>There will</w:t>
      </w:r>
      <w:r w:rsidRPr="00663A01">
        <w:rPr>
          <w:sz w:val="24"/>
        </w:rPr>
        <w:t xml:space="preserve"> be multiple customer appearances. Each will have a movement Sprite sheet</w:t>
      </w:r>
      <w:r w:rsidR="00236B61" w:rsidRPr="00663A01">
        <w:rPr>
          <w:sz w:val="24"/>
        </w:rPr>
        <w:t>:</w:t>
      </w:r>
    </w:p>
    <w:p w14:paraId="3A3A9E31" w14:textId="6E7B1105" w:rsidR="00236B61" w:rsidRPr="00663A01" w:rsidRDefault="00236B61" w:rsidP="004D1D46">
      <w:pPr>
        <w:rPr>
          <w:sz w:val="24"/>
        </w:rPr>
      </w:pPr>
    </w:p>
    <w:p w14:paraId="46DFA1E6" w14:textId="77777777" w:rsidR="00EA1696" w:rsidRPr="00663A01" w:rsidRDefault="00EA1696" w:rsidP="004D1D46">
      <w:pPr>
        <w:rPr>
          <w:sz w:val="24"/>
        </w:rPr>
      </w:pPr>
    </w:p>
    <w:p w14:paraId="537F6B17" w14:textId="77777777" w:rsidR="00EA1696" w:rsidRPr="00663A01" w:rsidRDefault="00EA1696" w:rsidP="004D1D46">
      <w:pPr>
        <w:rPr>
          <w:sz w:val="24"/>
        </w:rPr>
      </w:pPr>
    </w:p>
    <w:p w14:paraId="3AD58FDE" w14:textId="77777777" w:rsidR="00EA1696" w:rsidRPr="00663A01" w:rsidRDefault="00EA1696" w:rsidP="004D1D46">
      <w:pPr>
        <w:rPr>
          <w:sz w:val="24"/>
        </w:rPr>
      </w:pPr>
    </w:p>
    <w:p w14:paraId="2B068E80" w14:textId="77777777" w:rsidR="00EA1696" w:rsidRPr="00663A01" w:rsidRDefault="00EA1696" w:rsidP="004D1D46">
      <w:pPr>
        <w:rPr>
          <w:sz w:val="24"/>
        </w:rPr>
      </w:pPr>
    </w:p>
    <w:p w14:paraId="1A2C3F3B" w14:textId="77777777" w:rsidR="00EA1696" w:rsidRPr="00663A01" w:rsidRDefault="00EA1696" w:rsidP="004D1D46">
      <w:pPr>
        <w:rPr>
          <w:sz w:val="24"/>
        </w:rPr>
      </w:pPr>
    </w:p>
    <w:p w14:paraId="3A1DC131" w14:textId="77777777" w:rsidR="00EA1696" w:rsidRPr="00663A01" w:rsidRDefault="00EA1696" w:rsidP="004D1D46">
      <w:pPr>
        <w:rPr>
          <w:sz w:val="24"/>
        </w:rPr>
      </w:pPr>
    </w:p>
    <w:p w14:paraId="038B0377" w14:textId="77777777" w:rsidR="00EA1696" w:rsidRPr="00663A01" w:rsidRDefault="00EA1696" w:rsidP="004D1D46">
      <w:pPr>
        <w:rPr>
          <w:sz w:val="24"/>
        </w:rPr>
      </w:pPr>
    </w:p>
    <w:p w14:paraId="3E05E66D" w14:textId="77777777" w:rsidR="00EA1696" w:rsidRPr="00663A01" w:rsidRDefault="00EA1696" w:rsidP="004D1D46">
      <w:pPr>
        <w:rPr>
          <w:sz w:val="24"/>
        </w:rPr>
      </w:pPr>
    </w:p>
    <w:p w14:paraId="726E5EE3" w14:textId="77777777" w:rsidR="00EA1696" w:rsidRPr="00663A01" w:rsidRDefault="00EA1696" w:rsidP="004D1D46">
      <w:pPr>
        <w:rPr>
          <w:sz w:val="24"/>
        </w:rPr>
      </w:pPr>
    </w:p>
    <w:p w14:paraId="4A42086A" w14:textId="77777777" w:rsidR="00EA1696" w:rsidRPr="00663A01" w:rsidRDefault="00EA1696" w:rsidP="004D1D46">
      <w:pPr>
        <w:rPr>
          <w:sz w:val="24"/>
        </w:rPr>
      </w:pPr>
    </w:p>
    <w:p w14:paraId="2B5D0DF8" w14:textId="5298CEC5" w:rsidR="003013FD" w:rsidRPr="00663A01" w:rsidRDefault="003013FD" w:rsidP="003013FD">
      <w:pPr>
        <w:pStyle w:val="Heading1"/>
        <w:numPr>
          <w:ilvl w:val="0"/>
          <w:numId w:val="14"/>
        </w:numPr>
        <w:ind w:left="426"/>
        <w:rPr>
          <w:sz w:val="40"/>
        </w:rPr>
      </w:pPr>
      <w:bookmarkStart w:id="12" w:name="_Toc445480917"/>
      <w:r w:rsidRPr="00663A01">
        <w:rPr>
          <w:sz w:val="40"/>
        </w:rPr>
        <w:t>Screens</w:t>
      </w:r>
      <w:bookmarkEnd w:id="12"/>
    </w:p>
    <w:p w14:paraId="2BEDA987" w14:textId="5FC33505" w:rsidR="003013FD" w:rsidRPr="00663A01" w:rsidRDefault="003013FD" w:rsidP="003013FD">
      <w:pPr>
        <w:pStyle w:val="ListParagraph"/>
        <w:numPr>
          <w:ilvl w:val="0"/>
          <w:numId w:val="15"/>
        </w:numPr>
        <w:rPr>
          <w:sz w:val="24"/>
        </w:rPr>
      </w:pPr>
      <w:r w:rsidRPr="00663A01">
        <w:rPr>
          <w:noProof/>
          <w:sz w:val="24"/>
          <w:lang w:eastAsia="en-GB"/>
        </w:rPr>
        <mc:AlternateContent>
          <mc:Choice Requires="wpg">
            <w:drawing>
              <wp:anchor distT="0" distB="0" distL="114300" distR="114300" simplePos="0" relativeHeight="251666432" behindDoc="0" locked="0" layoutInCell="1" allowOverlap="1" wp14:anchorId="0E5C0ADC" wp14:editId="088829EE">
                <wp:simplePos x="0" y="0"/>
                <wp:positionH relativeFrom="column">
                  <wp:posOffset>1632857</wp:posOffset>
                </wp:positionH>
                <wp:positionV relativeFrom="paragraph">
                  <wp:posOffset>295638</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5" name="Group 15"/>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6" name="Picture 1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17" name="Text Box 2"/>
                        <wps:cNvSpPr txBox="1">
                          <a:spLocks noChangeArrowheads="1"/>
                        </wps:cNvSpPr>
                        <wps:spPr bwMode="auto">
                          <a:xfrm>
                            <a:off x="0" y="1317171"/>
                            <a:ext cx="1099185" cy="489585"/>
                          </a:xfrm>
                          <a:prstGeom prst="rect">
                            <a:avLst/>
                          </a:prstGeom>
                          <a:solidFill>
                            <a:srgbClr val="FFFFFF"/>
                          </a:solidFill>
                          <a:ln w="9525">
                            <a:solidFill>
                              <a:schemeClr val="tx1"/>
                            </a:solidFill>
                            <a:miter lim="800000"/>
                            <a:headEnd/>
                            <a:tailEnd/>
                          </a:ln>
                        </wps:spPr>
                        <wps:txbx>
                          <w:txbxContent>
                            <w:p w14:paraId="2085AC50" w14:textId="77777777" w:rsidR="005845AF" w:rsidRDefault="005845AF" w:rsidP="003013FD">
                              <w:pPr>
                                <w:jc w:val="center"/>
                              </w:pPr>
                              <w:r>
                                <w:t>Level 2</w:t>
                              </w:r>
                            </w:p>
                          </w:txbxContent>
                        </wps:txbx>
                        <wps:bodyPr rot="0" vert="horz" wrap="square" lIns="91440" tIns="45720" rIns="91440" bIns="45720" anchor="t" anchorCtr="0">
                          <a:noAutofit/>
                        </wps:bodyPr>
                      </wps:wsp>
                    </wpg:wgp>
                  </a:graphicData>
                </a:graphic>
              </wp:anchor>
            </w:drawing>
          </mc:Choice>
          <mc:Fallback>
            <w:pict>
              <v:group w14:anchorId="0E5C0ADC" id="Group 15" o:spid="_x0000_s1030" style="position:absolute;left:0;text-align:left;margin-left:128.55pt;margin-top:23.3pt;width:86.55pt;height:142.25pt;z-index:251666432"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">
                <v:shape id="Picture 16" o:spid="_x0000_s1031"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UXjBAAAA2wAAAA8AAABkcnMvZG93bnJldi54bWxET9uKwjAQfV/wH8IIvq2pCkWqUbSyrLiw&#10;4AX0cWjGtthMSpNq/XuzsODbHM515svOVOJOjSstKxgNIxDEmdUl5wpOx6/PKQjnkTVWlknBkxws&#10;F72POSbaPnhP94PPRQhhl6CCwvs6kdJlBRl0Q1sTB+5qG4M+wCaXusFHCDeVHEdRLA2WHBoKrCkt&#10;KLsdWqNgsmnTXXux63S909P413z/TKqzUoN+t5qB8NT5t/jfvdVhfgx/v4Q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nNUXjBAAAA2wAAAA8AAAAAAAAAAAAAAAAAnwIA&#10;AGRycy9kb3ducmV2LnhtbFBLBQYAAAAABAAEAPcAAACNAwAAAAA=&#10;" stroked="t" strokecolor="black [3213]" strokeweight=".25pt">
                  <v:imagedata r:id="rId40" o:title=""/>
                  <v:path arrowok="t"/>
                </v:shape>
                <v:shape id="_x0000_s1032"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DPMEA&#10;AADbAAAADwAAAGRycy9kb3ducmV2LnhtbERPTWvCQBC9C/0PyxR60017qBLdhGKJ9aJgLBRvQ3ZM&#10;gtnZkN0m8d+7guBtHu9zVuloGtFT52rLCt5nEQjiwuqaSwW/x2y6AOE8ssbGMim4koM0eZmsMNZ2&#10;4AP1uS9FCGEXo4LK+zaW0hUVGXQz2xIH7mw7gz7ArpS6wyGEm0Z+RNGnNFhzaKiwpXVFxSX/Nwp+&#10;NsV37qTDbHPYtaf1n870Xiv19jp+LUF4Gv1T/HBvdZg/h/sv4QCZ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zwzzBAAAA2wAAAA8AAAAAAAAAAAAAAAAAmAIAAGRycy9kb3du&#10;cmV2LnhtbFBLBQYAAAAABAAEAPUAAACGAwAAAAA=&#10;" strokecolor="black [3213]">
                  <v:textbox>
                    <w:txbxContent>
                      <w:p w14:paraId="2085AC50" w14:textId="77777777" w:rsidR="005845AF" w:rsidRDefault="005845AF" w:rsidP="003013FD">
                        <w:pPr>
                          <w:jc w:val="center"/>
                        </w:pPr>
                        <w:r>
                          <w:t>Level 2</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5408" behindDoc="0" locked="0" layoutInCell="1" allowOverlap="1" wp14:anchorId="735EC0D8" wp14:editId="6ABD385F">
                <wp:simplePos x="0" y="0"/>
                <wp:positionH relativeFrom="column">
                  <wp:posOffset>401955</wp:posOffset>
                </wp:positionH>
                <wp:positionV relativeFrom="paragraph">
                  <wp:posOffset>296001</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3" name="Group 13"/>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2" name="Picture 1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5850" cy="1229995"/>
                          </a:xfrm>
                          <a:prstGeom prst="rect">
                            <a:avLst/>
                          </a:prstGeom>
                          <a:ln w="3175">
                            <a:solidFill>
                              <a:schemeClr val="tx1"/>
                            </a:solidFill>
                          </a:ln>
                        </pic:spPr>
                      </pic:pic>
                      <wps:wsp>
                        <wps:cNvPr id="217" name="Text Box 2"/>
                        <wps:cNvSpPr txBox="1">
                          <a:spLocks noChangeArrowheads="1"/>
                        </wps:cNvSpPr>
                        <wps:spPr bwMode="auto">
                          <a:xfrm>
                            <a:off x="0" y="1317171"/>
                            <a:ext cx="1099185" cy="489585"/>
                          </a:xfrm>
                          <a:prstGeom prst="rect">
                            <a:avLst/>
                          </a:prstGeom>
                          <a:solidFill>
                            <a:srgbClr val="FFFFFF"/>
                          </a:solidFill>
                          <a:ln w="3175">
                            <a:solidFill>
                              <a:schemeClr val="tx1"/>
                            </a:solidFill>
                            <a:miter lim="800000"/>
                            <a:headEnd/>
                            <a:tailEnd/>
                          </a:ln>
                        </wps:spPr>
                        <wps:txbx>
                          <w:txbxContent>
                            <w:p w14:paraId="4330348E" w14:textId="77777777" w:rsidR="005845AF" w:rsidRDefault="005845AF" w:rsidP="003013FD">
                              <w:pPr>
                                <w:jc w:val="center"/>
                              </w:pPr>
                              <w:r>
                                <w:t>Level 1 (Starting Level)</w:t>
                              </w:r>
                            </w:p>
                          </w:txbxContent>
                        </wps:txbx>
                        <wps:bodyPr rot="0" vert="horz" wrap="square" lIns="91440" tIns="45720" rIns="91440" bIns="45720" anchor="t" anchorCtr="0">
                          <a:noAutofit/>
                        </wps:bodyPr>
                      </wps:wsp>
                    </wpg:wgp>
                  </a:graphicData>
                </a:graphic>
              </wp:anchor>
            </w:drawing>
          </mc:Choice>
          <mc:Fallback>
            <w:pict>
              <v:group w14:anchorId="735EC0D8" id="Group 13" o:spid="_x0000_s1033" style="position:absolute;left:0;text-align:left;margin-left:31.65pt;margin-top:23.3pt;width:86.55pt;height:142.25pt;z-index:251665408"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">
                <v:shape id="Picture 12" o:spid="_x0000_s1034" type="#_x0000_t75" style="position:absolute;width:10858;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ST/CAAAA2wAAAA8AAABkcnMvZG93bnJldi54bWxET99rwjAQfhf8H8IJexFNVmTMziibMBB8&#10;0g58PZqzLWsuXRJt3V+/CMLe7uP7eavNYFtxJR8axxqe5woEcelMw5WGr+Jz9goiRGSDrWPScKMA&#10;m/V4tMLcuJ4PdD3GSqQQDjlqqGPscilDWZPFMHcdceLOzluMCfpKGo99CretzJR6kRYbTg01drSt&#10;qfw+XqwGs/cf1eInW/72zaK9KFWcpttC66fJ8P4GItIQ/8UP986k+Rncf0k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MUk/wgAAANsAAAAPAAAAAAAAAAAAAAAAAJ8C&#10;AABkcnMvZG93bnJldi54bWxQSwUGAAAAAAQABAD3AAAAjgMAAAAA&#10;" stroked="t" strokecolor="black [3213]" strokeweight=".25pt">
                  <v:imagedata r:id="rId42" o:title=""/>
                  <v:path arrowok="t"/>
                </v:shape>
                <v:shape id="_x0000_s1035"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nE8YA&#10;AADcAAAADwAAAGRycy9kb3ducmV2LnhtbESPQWvCQBSE74X+h+UVvNWNCbYlukophPQialr0+sg+&#10;k2D2bcxuY/z3bqHQ4zAz3zDL9WhaMVDvGssKZtMIBHFpdcOVgu+v7PkNhPPIGlvLpOBGDtarx4cl&#10;ptpeeU9D4SsRIOxSVFB736VSurImg25qO+LgnWxv0AfZV1L3eA1w08o4il6kwYbDQo0dfdRUnosf&#10;oyA5HLbbTZ41x/nFJzuzu2X5vFBq8jS+L0B4Gv1/+K/9qRXEs1f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nnE8YAAADcAAAADwAAAAAAAAAAAAAAAACYAgAAZHJz&#10;L2Rvd25yZXYueG1sUEsFBgAAAAAEAAQA9QAAAIsDAAAAAA==&#10;" strokecolor="black [3213]" strokeweight=".25pt">
                  <v:textbox>
                    <w:txbxContent>
                      <w:p w14:paraId="4330348E" w14:textId="77777777" w:rsidR="005845AF" w:rsidRDefault="005845AF" w:rsidP="003013FD">
                        <w:pPr>
                          <w:jc w:val="center"/>
                        </w:pPr>
                        <w:r>
                          <w:t>Level 1 (Starting Level)</w:t>
                        </w:r>
                      </w:p>
                    </w:txbxContent>
                  </v:textbox>
                </v:shape>
                <w10:wrap type="through"/>
              </v:group>
            </w:pict>
          </mc:Fallback>
        </mc:AlternateContent>
      </w:r>
      <w:r w:rsidRPr="00663A01">
        <w:rPr>
          <w:sz w:val="24"/>
        </w:rPr>
        <w:t>There will be multiple images for the Screen – for the different upgrade levels:</w:t>
      </w:r>
    </w:p>
    <w:p w14:paraId="578D6FFE" w14:textId="5ED5DABB" w:rsidR="003013FD" w:rsidRPr="00663A01" w:rsidRDefault="003013FD" w:rsidP="003013FD">
      <w:pPr>
        <w:rPr>
          <w:sz w:val="24"/>
        </w:rPr>
      </w:pPr>
      <w:r w:rsidRPr="00663A01">
        <w:rPr>
          <w:noProof/>
          <w:sz w:val="24"/>
          <w:lang w:eastAsia="en-GB"/>
        </w:rPr>
        <mc:AlternateContent>
          <mc:Choice Requires="wpg">
            <w:drawing>
              <wp:anchor distT="0" distB="0" distL="114300" distR="114300" simplePos="0" relativeHeight="251669504" behindDoc="0" locked="0" layoutInCell="1" allowOverlap="1" wp14:anchorId="680E35D8" wp14:editId="78287517">
                <wp:simplePos x="0" y="0"/>
                <wp:positionH relativeFrom="column">
                  <wp:posOffset>5290185</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4" name="Group 24"/>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5" name="Picture 2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20" y="0"/>
                            <a:ext cx="1085609" cy="1229995"/>
                          </a:xfrm>
                          <a:prstGeom prst="rect">
                            <a:avLst/>
                          </a:prstGeom>
                          <a:ln w="3175">
                            <a:solidFill>
                              <a:schemeClr val="tx1"/>
                            </a:solidFill>
                          </a:ln>
                        </pic:spPr>
                      </pic:pic>
                      <wps:wsp>
                        <wps:cNvPr id="26"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79B9D6" w14:textId="77777777" w:rsidR="005845AF" w:rsidRPr="00EA1696" w:rsidRDefault="005845AF" w:rsidP="003013FD">
                              <w:pPr>
                                <w:jc w:val="center"/>
                              </w:pPr>
                              <w:r>
                                <w:t>Upgrade in progress</w:t>
                              </w:r>
                            </w:p>
                          </w:txbxContent>
                        </wps:txbx>
                        <wps:bodyPr rot="0" vert="horz" wrap="square" lIns="91440" tIns="45720" rIns="91440" bIns="45720" anchor="t" anchorCtr="0">
                          <a:noAutofit/>
                        </wps:bodyPr>
                      </wps:wsp>
                    </wpg:wgp>
                  </a:graphicData>
                </a:graphic>
              </wp:anchor>
            </w:drawing>
          </mc:Choice>
          <mc:Fallback>
            <w:pict>
              <v:group w14:anchorId="680E35D8" id="Group 24" o:spid="_x0000_s1036" style="position:absolute;margin-left:416.55pt;margin-top:.2pt;width:86.55pt;height:142.25pt;z-index:251669504"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">
                <v:shape id="Picture 25" o:spid="_x0000_s1037"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DL3jBAAAA2wAAAA8AAABkcnMvZG93bnJldi54bWxEj0GLwjAUhO+C/yE8wYtoqrAi1SgiiIt4&#10;0Fo8P5tnW2xeSpPV+u83guBxmJlvmMWqNZV4UONKywrGowgEcWZ1ybmC9LwdzkA4j6yxskwKXuRg&#10;tex2Fhhr++QTPRKfiwBhF6OCwvs6ltJlBRl0I1sTB+9mG4M+yCaXusFngJtKTqJoKg2WHBYKrGlT&#10;UHZP/owCSm902enzep++ZDK4HvhQH3dK9Xvteg7CU+u/4U/7VyuY/MD7S/g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DL3jBAAAA2wAAAA8AAAAAAAAAAAAAAAAAnwIA&#10;AGRycy9kb3ducmV2LnhtbFBLBQYAAAAABAAEAPcAAACNAwAAAAA=&#10;" stroked="t" strokecolor="black [3213]" strokeweight=".25pt">
                  <v:imagedata r:id="rId44" o:title=""/>
                  <v:path arrowok="t"/>
                </v:shape>
                <v:shape id="_x0000_s1038"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679B9D6" w14:textId="77777777" w:rsidR="005845AF" w:rsidRPr="00EA1696" w:rsidRDefault="005845AF" w:rsidP="003013FD">
                        <w:pPr>
                          <w:jc w:val="center"/>
                        </w:pPr>
                        <w:r>
                          <w:t>Upgrade in progress</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8480" behindDoc="0" locked="0" layoutInCell="1" allowOverlap="1" wp14:anchorId="6D15D23F" wp14:editId="4320F8BA">
                <wp:simplePos x="0" y="0"/>
                <wp:positionH relativeFrom="column">
                  <wp:posOffset>4081780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1" name="Group 21"/>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2" name="Picture 2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3"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DAF67A" w14:textId="77777777" w:rsidR="005845AF" w:rsidRDefault="005845AF" w:rsidP="003013FD">
                              <w:pPr>
                                <w:jc w:val="center"/>
                              </w:pPr>
                              <w:r>
                                <w:t>Level 4 (Maximum)</w:t>
                              </w:r>
                            </w:p>
                          </w:txbxContent>
                        </wps:txbx>
                        <wps:bodyPr rot="0" vert="horz" wrap="square" lIns="91440" tIns="45720" rIns="91440" bIns="45720" anchor="t" anchorCtr="0">
                          <a:noAutofit/>
                        </wps:bodyPr>
                      </wps:wsp>
                    </wpg:wgp>
                  </a:graphicData>
                </a:graphic>
              </wp:anchor>
            </w:drawing>
          </mc:Choice>
          <mc:Fallback>
            <w:pict>
              <v:group w14:anchorId="6D15D23F" id="Group 21" o:spid="_x0000_s1039" style="position:absolute;margin-left:321.4pt;margin-top:.2pt;width:86.55pt;height:142.25pt;z-index:251668480"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">
                <v:shape id="Picture 22" o:spid="_x0000_s1040"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tvMq+AAAA2wAAAA8AAABkcnMvZG93bnJldi54bWxET02LwjAQvQv+hzCCN03tQXa7xrIogoiX&#10;rYIeh2a2LdtMShPb6q83grDH981bpYOpRUetqywrWMwjEMS51RUXCs6n3ewDhPPIGmvLpOBODtL1&#10;eLTCRNuef6jLfCFCCbsEFZTeN4mULi/JoJvbhjhov7Y16ANsC6lb7EO5qWUcRUtpsOKwUGJDm5Ly&#10;v+xmFFww0NHj1B+v7jDILd3p+pkpNZ0M318gPA3+3/xO77WCOIbXl/A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9tvMq+AAAA2wAAAA8AAAAAAAAAAAAAAAAAnwIAAGRy&#10;cy9kb3ducmV2LnhtbFBLBQYAAAAABAAEAPcAAACKAwAAAAA=&#10;" stroked="t" strokecolor="black [3213]" strokeweight=".25pt">
                  <v:imagedata r:id="rId46" o:title=""/>
                  <v:path arrowok="t"/>
                </v:shape>
                <v:shape id="_x0000_s1041"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06DAF67A" w14:textId="77777777" w:rsidR="005845AF" w:rsidRDefault="005845AF" w:rsidP="003013FD">
                        <w:pPr>
                          <w:jc w:val="center"/>
                        </w:pPr>
                        <w:r>
                          <w:t>Level 4 (Maximum)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7456" behindDoc="0" locked="0" layoutInCell="1" allowOverlap="1" wp14:anchorId="35B943A8" wp14:editId="62F2DDB2">
                <wp:simplePos x="0" y="0"/>
                <wp:positionH relativeFrom="column">
                  <wp:posOffset>2862580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18" name="Group 18"/>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19" name="Picture 1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0" name="Text Box 2"/>
                        <wps:cNvSpPr txBox="1">
                          <a:spLocks noChangeArrowheads="1"/>
                        </wps:cNvSpPr>
                        <wps:spPr bwMode="auto">
                          <a:xfrm>
                            <a:off x="0" y="1317171"/>
                            <a:ext cx="1099185" cy="489585"/>
                          </a:xfrm>
                          <a:prstGeom prst="rect">
                            <a:avLst/>
                          </a:prstGeom>
                          <a:solidFill>
                            <a:srgbClr val="FFFFFF"/>
                          </a:solidFill>
                          <a:ln w="3175">
                            <a:solidFill>
                              <a:srgbClr val="000000"/>
                            </a:solidFill>
                            <a:miter lim="800000"/>
                            <a:headEnd/>
                            <a:tailEnd/>
                          </a:ln>
                        </wps:spPr>
                        <wps:txbx>
                          <w:txbxContent>
                            <w:p w14:paraId="192E4E7C" w14:textId="77777777" w:rsidR="005845AF" w:rsidRDefault="005845AF" w:rsidP="003013FD">
                              <w:pPr>
                                <w:jc w:val="center"/>
                              </w:pPr>
                              <w:r>
                                <w:t>Level 3</w:t>
                              </w:r>
                            </w:p>
                          </w:txbxContent>
                        </wps:txbx>
                        <wps:bodyPr rot="0" vert="horz" wrap="square" lIns="91440" tIns="45720" rIns="91440" bIns="45720" anchor="t" anchorCtr="0">
                          <a:noAutofit/>
                        </wps:bodyPr>
                      </wps:wsp>
                    </wpg:wgp>
                  </a:graphicData>
                </a:graphic>
              </wp:anchor>
            </w:drawing>
          </mc:Choice>
          <mc:Fallback>
            <w:pict>
              <v:group w14:anchorId="35B943A8" id="Group 18" o:spid="_x0000_s1042" style="position:absolute;margin-left:225.4pt;margin-top:.2pt;width:86.55pt;height:142.25pt;z-index:251667456"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">
                <v:shape id="Picture 19" o:spid="_x0000_s1043"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URyXBAAAA2wAAAA8AAABkcnMvZG93bnJldi54bWxET01rAjEQvQv+hzAFb5qtRa1bo4hFFDxp&#10;Lb0OyXR3281k2cR19dcbQfA2j/c5s0VrS9FQ7QvHCl4HCQhi7UzBmYLj17r/DsIHZIOlY1JwIQ+L&#10;ebczw9S4M++pOYRMxBD2KSrIQ6hSKb3OyaIfuIo4cr+uthgirDNpajzHcFvKYZKMpcWCY0OOFa1y&#10;0v+Hk1Vgj/qvce2Op6PJ5lN/I19/3jZK9V7a5QeIQG14ih/urYnzp3D/JR4g5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URyXBAAAA2wAAAA8AAAAAAAAAAAAAAAAAnwIA&#10;AGRycy9kb3ducmV2LnhtbFBLBQYAAAAABAAEAPcAAACNAwAAAAA=&#10;" stroked="t" strokecolor="black [3213]" strokeweight=".25pt">
                  <v:imagedata r:id="rId48" o:title=""/>
                  <v:path arrowok="t"/>
                </v:shape>
                <v:shape id="_x0000_s1044"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0KL4A&#10;AADbAAAADwAAAGRycy9kb3ducmV2LnhtbERPzYrCMBC+L+w7hFnwIja1h1WqUWRB8eKCPw8wNLNt&#10;aWdSmmjr25uDsMeP73+9HblVD+p97cTAPElBkRTO1lIauF33syUoH1Astk7IwJM8bDefH2vMrRvk&#10;TI9LKFUMEZ+jgSqELtfaFxUx+sR1JJH7cz1jiLAvte1xiOHc6ixNvzVjLbGhwo5+Kiqay50NnFBw&#10;ZD7vpi7wLw9Zc1hcU2MmX+NuBSrQGP7Fb/fRGsji+vgl/gC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DtCi+AAAA2wAAAA8AAAAAAAAAAAAAAAAAmAIAAGRycy9kb3ducmV2&#10;LnhtbFBLBQYAAAAABAAEAPUAAACDAwAAAAA=&#10;" strokeweight=".25pt">
                  <v:textbox>
                    <w:txbxContent>
                      <w:p w14:paraId="192E4E7C" w14:textId="77777777" w:rsidR="005845AF" w:rsidRDefault="005845AF" w:rsidP="003013FD">
                        <w:pPr>
                          <w:jc w:val="center"/>
                        </w:pPr>
                        <w:r>
                          <w:t>Level 3</w:t>
                        </w:r>
                      </w:p>
                    </w:txbxContent>
                  </v:textbox>
                </v:shape>
                <w10:wrap type="through"/>
              </v:group>
            </w:pict>
          </mc:Fallback>
        </mc:AlternateContent>
      </w:r>
    </w:p>
    <w:p w14:paraId="56BAE16B" w14:textId="59D6EF57" w:rsidR="00EA1696" w:rsidRPr="00663A01" w:rsidRDefault="00EA1696" w:rsidP="004D1D46">
      <w:pPr>
        <w:rPr>
          <w:sz w:val="24"/>
        </w:rPr>
      </w:pPr>
    </w:p>
    <w:p w14:paraId="612B81DC" w14:textId="77777777" w:rsidR="00EA1696" w:rsidRPr="00663A01" w:rsidRDefault="00EA1696" w:rsidP="004D1D46">
      <w:pPr>
        <w:rPr>
          <w:sz w:val="24"/>
        </w:rPr>
      </w:pPr>
    </w:p>
    <w:p w14:paraId="5D40F596" w14:textId="77777777" w:rsidR="00EA1696" w:rsidRPr="00663A01" w:rsidRDefault="00EA1696" w:rsidP="004D1D46">
      <w:pPr>
        <w:rPr>
          <w:sz w:val="24"/>
        </w:rPr>
      </w:pPr>
    </w:p>
    <w:p w14:paraId="25E2549B" w14:textId="77777777" w:rsidR="00EA1696" w:rsidRPr="00663A01" w:rsidRDefault="00EA1696" w:rsidP="004D1D46">
      <w:pPr>
        <w:rPr>
          <w:sz w:val="24"/>
        </w:rPr>
      </w:pPr>
    </w:p>
    <w:p w14:paraId="0A40CA36" w14:textId="77777777" w:rsidR="00EA1696" w:rsidRPr="00663A01" w:rsidRDefault="00EA1696" w:rsidP="004D1D46">
      <w:pPr>
        <w:rPr>
          <w:sz w:val="24"/>
        </w:rPr>
      </w:pPr>
    </w:p>
    <w:p w14:paraId="0B511EA2" w14:textId="77777777" w:rsidR="003013FD" w:rsidRPr="00663A01" w:rsidRDefault="003013FD" w:rsidP="004D1D46">
      <w:pPr>
        <w:rPr>
          <w:sz w:val="24"/>
        </w:rPr>
      </w:pPr>
    </w:p>
    <w:p w14:paraId="543D5CFF" w14:textId="77777777" w:rsidR="003013FD" w:rsidRPr="00663A01" w:rsidRDefault="003013FD" w:rsidP="004D1D46">
      <w:pPr>
        <w:rPr>
          <w:sz w:val="24"/>
        </w:rPr>
      </w:pPr>
    </w:p>
    <w:p w14:paraId="1271953F" w14:textId="20684215" w:rsidR="003013FD" w:rsidRPr="00663A01" w:rsidRDefault="003013FD" w:rsidP="003013FD">
      <w:pPr>
        <w:pStyle w:val="Heading1"/>
        <w:numPr>
          <w:ilvl w:val="0"/>
          <w:numId w:val="14"/>
        </w:numPr>
        <w:ind w:left="426"/>
        <w:rPr>
          <w:sz w:val="40"/>
        </w:rPr>
      </w:pPr>
      <w:bookmarkStart w:id="13" w:name="_Toc445480918"/>
      <w:r w:rsidRPr="00663A01">
        <w:rPr>
          <w:sz w:val="40"/>
        </w:rPr>
        <w:lastRenderedPageBreak/>
        <w:t>Other Purchasable Items</w:t>
      </w:r>
      <w:bookmarkEnd w:id="13"/>
    </w:p>
    <w:p w14:paraId="2A7746B6" w14:textId="367B67EF" w:rsidR="003013FD" w:rsidRPr="00663A01" w:rsidRDefault="003013FD" w:rsidP="003013FD">
      <w:pPr>
        <w:pStyle w:val="ListParagraph"/>
        <w:numPr>
          <w:ilvl w:val="0"/>
          <w:numId w:val="15"/>
        </w:numPr>
        <w:rPr>
          <w:sz w:val="24"/>
        </w:rPr>
      </w:pPr>
      <w:r w:rsidRPr="00663A01">
        <w:rPr>
          <w:noProof/>
          <w:sz w:val="24"/>
          <w:lang w:eastAsia="en-GB"/>
        </w:rPr>
        <mc:AlternateContent>
          <mc:Choice Requires="wpg">
            <w:drawing>
              <wp:anchor distT="0" distB="0" distL="114300" distR="114300" simplePos="0" relativeHeight="251670528" behindDoc="0" locked="0" layoutInCell="1" allowOverlap="1" wp14:anchorId="6A3D26F6" wp14:editId="1A2FE59C">
                <wp:simplePos x="0" y="0"/>
                <wp:positionH relativeFrom="column">
                  <wp:posOffset>388620</wp:posOffset>
                </wp:positionH>
                <wp:positionV relativeFrom="paragraph">
                  <wp:posOffset>296757</wp:posOffset>
                </wp:positionV>
                <wp:extent cx="1099185" cy="1413307"/>
                <wp:effectExtent l="0" t="0" r="24765" b="15875"/>
                <wp:wrapThrough wrapText="bothSides">
                  <wp:wrapPolygon edited="0">
                    <wp:start x="5615" y="0"/>
                    <wp:lineTo x="5241" y="9611"/>
                    <wp:lineTo x="0" y="13979"/>
                    <wp:lineTo x="0" y="21551"/>
                    <wp:lineTo x="21712" y="21551"/>
                    <wp:lineTo x="21712" y="13979"/>
                    <wp:lineTo x="16097" y="9611"/>
                    <wp:lineTo x="15723" y="0"/>
                    <wp:lineTo x="5615" y="0"/>
                  </wp:wrapPolygon>
                </wp:wrapThrough>
                <wp:docPr id="320" name="Group 320"/>
                <wp:cNvGraphicFramePr/>
                <a:graphic xmlns:a="http://schemas.openxmlformats.org/drawingml/2006/main">
                  <a:graphicData uri="http://schemas.microsoft.com/office/word/2010/wordprocessingGroup">
                    <wpg:wgp>
                      <wpg:cNvGrpSpPr/>
                      <wpg:grpSpPr>
                        <a:xfrm>
                          <a:off x="0" y="0"/>
                          <a:ext cx="1099185" cy="1413307"/>
                          <a:chOff x="-13335" y="0"/>
                          <a:chExt cx="1099185" cy="1413449"/>
                        </a:xfrm>
                      </wpg:grpSpPr>
                      <pic:pic xmlns:pic="http://schemas.openxmlformats.org/drawingml/2006/picture">
                        <pic:nvPicPr>
                          <pic:cNvPr id="321" name="Picture 32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279400" y="0"/>
                            <a:ext cx="534000" cy="919157"/>
                          </a:xfrm>
                          <a:prstGeom prst="rect">
                            <a:avLst/>
                          </a:prstGeom>
                          <a:ln w="3175">
                            <a:noFill/>
                          </a:ln>
                        </pic:spPr>
                      </pic:pic>
                      <wps:wsp>
                        <wps:cNvPr id="322"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4584CB21" w14:textId="3468D002" w:rsidR="005845AF" w:rsidRPr="003013FD" w:rsidRDefault="005845AF" w:rsidP="003013FD">
                              <w:pPr>
                                <w:jc w:val="center"/>
                              </w:pPr>
                              <w:r>
                                <w:t>Vending Machine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A3D26F6" id="Group 320" o:spid="_x0000_s1045" style="position:absolute;left:0;text-align:left;margin-left:30.6pt;margin-top:23.35pt;width:86.55pt;height:111.3pt;z-index:251670528;mso-height-relative:margin" coordorigin="-133" coordsize="10991,1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">
                <v:shape id="Picture 321" o:spid="_x0000_s1046" type="#_x0000_t75" style="position:absolute;left:2794;width:5340;height:9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WWx3CAAAA3AAAAA8AAABkcnMvZG93bnJldi54bWxEj8FqwzAQRO+F/oPYQm+NbCeE1o0SQktC&#10;r3H6AYu1lUyllWMpsfv3USGQ4zAzb5jVZvJOXGiIXWAF5awAQdwG3bFR8H3cvbyCiAlZowtMCv4o&#10;wmb9+LDCWoeRD3RpkhEZwrFGBTalvpYytpY8xlnoibP3EwaPKcvBSD3gmOHeyaooltJjx3nBYk8f&#10;ltrf5uwVjJNDY8/7xWe5rYryZJaueTsp9fw0bd9BJJrSPXxrf2kF86qE/zP5CM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lsdwgAAANwAAAAPAAAAAAAAAAAAAAAAAJ8C&#10;AABkcnMvZG93bnJldi54bWxQSwUGAAAAAAQABAD3AAAAjgMAAAAA&#10;" strokeweight=".25pt">
                  <v:imagedata r:id="rId50" o:title=""/>
                  <v:path arrowok="t"/>
                </v:shape>
                <v:shape id="_x0000_s1047"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Bq8UA&#10;AADcAAAADwAAAGRycy9kb3ducmV2LnhtbESPQWvCQBSE7wX/w/KE3pqNCSmSuooIwV6KNpb0+si+&#10;JsHs2zS71fjvu4WCx2Hmm2FWm8n04kKj6ywrWEQxCOLa6o4bBR+n4mkJwnlkjb1lUnAjB5v17GGF&#10;ubZXfqdL6RsRStjlqKD1fsildHVLBl1kB+LgfdnRoA9ybKQe8RrKTS+TOH6WBjsOCy0OtGupPpc/&#10;RkFaVYfD277oPrNvnx7N8Vbss1Kpx/m0fQHhafL38D/9qgOX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4GrxQAAANwAAAAPAAAAAAAAAAAAAAAAAJgCAABkcnMv&#10;ZG93bnJldi54bWxQSwUGAAAAAAQABAD1AAAAigMAAAAA&#10;" strokecolor="black [3213]" strokeweight=".25pt">
                  <v:textbox>
                    <w:txbxContent>
                      <w:p w14:paraId="4584CB21" w14:textId="3468D002" w:rsidR="005845AF" w:rsidRPr="003013FD" w:rsidRDefault="005845AF" w:rsidP="003013FD">
                        <w:pPr>
                          <w:jc w:val="center"/>
                        </w:pPr>
                        <w:r>
                          <w:t>Vending Machine</w:t>
                        </w:r>
                      </w:p>
                    </w:txbxContent>
                  </v:textbox>
                </v:shape>
                <w10:wrap type="through"/>
              </v:group>
            </w:pict>
          </mc:Fallback>
        </mc:AlternateContent>
      </w:r>
      <w:r w:rsidRPr="00663A01">
        <w:rPr>
          <w:sz w:val="24"/>
        </w:rPr>
        <w:t>Various Different shapes and sizes:</w:t>
      </w:r>
    </w:p>
    <w:p w14:paraId="3CE09021" w14:textId="662B8377" w:rsidR="003013FD" w:rsidRPr="00663A01" w:rsidRDefault="00157DD4" w:rsidP="003013FD">
      <w:pPr>
        <w:rPr>
          <w:sz w:val="24"/>
        </w:rPr>
      </w:pPr>
      <w:r w:rsidRPr="00663A01">
        <w:rPr>
          <w:noProof/>
          <w:sz w:val="24"/>
          <w:lang w:eastAsia="en-GB"/>
        </w:rPr>
        <mc:AlternateContent>
          <mc:Choice Requires="wpg">
            <w:drawing>
              <wp:anchor distT="0" distB="0" distL="114300" distR="114300" simplePos="0" relativeHeight="251673600" behindDoc="0" locked="0" layoutInCell="1" allowOverlap="1" wp14:anchorId="32E70ED0" wp14:editId="3A885362">
                <wp:simplePos x="0" y="0"/>
                <wp:positionH relativeFrom="column">
                  <wp:posOffset>2827655</wp:posOffset>
                </wp:positionH>
                <wp:positionV relativeFrom="paragraph">
                  <wp:posOffset>255905</wp:posOffset>
                </wp:positionV>
                <wp:extent cx="1099185" cy="1131570"/>
                <wp:effectExtent l="0" t="0" r="24765" b="11430"/>
                <wp:wrapThrough wrapText="bothSides">
                  <wp:wrapPolygon edited="0">
                    <wp:start x="8236" y="0"/>
                    <wp:lineTo x="6364" y="1818"/>
                    <wp:lineTo x="5990" y="4000"/>
                    <wp:lineTo x="6364" y="6909"/>
                    <wp:lineTo x="10482" y="12000"/>
                    <wp:lineTo x="0" y="12000"/>
                    <wp:lineTo x="0" y="21455"/>
                    <wp:lineTo x="21712" y="21455"/>
                    <wp:lineTo x="21712" y="12000"/>
                    <wp:lineTo x="11231" y="12000"/>
                    <wp:lineTo x="14974" y="6182"/>
                    <wp:lineTo x="15348" y="2182"/>
                    <wp:lineTo x="13851" y="364"/>
                    <wp:lineTo x="10107" y="0"/>
                    <wp:lineTo x="8236" y="0"/>
                  </wp:wrapPolygon>
                </wp:wrapThrough>
                <wp:docPr id="329" name="Group 329"/>
                <wp:cNvGraphicFramePr/>
                <a:graphic xmlns:a="http://schemas.openxmlformats.org/drawingml/2006/main">
                  <a:graphicData uri="http://schemas.microsoft.com/office/word/2010/wordprocessingGroup">
                    <wpg:wgp>
                      <wpg:cNvGrpSpPr/>
                      <wpg:grpSpPr>
                        <a:xfrm>
                          <a:off x="0" y="0"/>
                          <a:ext cx="1099185" cy="1131570"/>
                          <a:chOff x="-13335" y="281616"/>
                          <a:chExt cx="1099185" cy="1131833"/>
                        </a:xfrm>
                      </wpg:grpSpPr>
                      <pic:pic xmlns:pic="http://schemas.openxmlformats.org/drawingml/2006/picture">
                        <pic:nvPicPr>
                          <pic:cNvPr id="330" name="Picture 33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11150" y="281616"/>
                            <a:ext cx="420005" cy="499531"/>
                          </a:xfrm>
                          <a:prstGeom prst="rect">
                            <a:avLst/>
                          </a:prstGeom>
                          <a:ln w="3175">
                            <a:noFill/>
                          </a:ln>
                        </pic:spPr>
                      </pic:pic>
                      <wps:wsp>
                        <wps:cNvPr id="331"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5B5AB905" w14:textId="7E964588" w:rsidR="005845AF" w:rsidRPr="003013FD" w:rsidRDefault="005845AF" w:rsidP="003013FD">
                              <w:pPr>
                                <w:jc w:val="center"/>
                              </w:pPr>
                              <w:r>
                                <w:t>Plant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2E70ED0" id="Group 329" o:spid="_x0000_s1048" style="position:absolute;margin-left:222.65pt;margin-top:20.15pt;width:86.55pt;height:89.1pt;z-index:251673600;mso-height-relative:margin" coordorigin="-133,2816" coordsize="10991,1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">
                <v:shape id="Picture 330" o:spid="_x0000_s1049" type="#_x0000_t75" style="position:absolute;left:3111;top:2816;width:4200;height:4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sI+zAAAAA3AAAAA8AAABkcnMvZG93bnJldi54bWxET82KwjAQvi/4DmEEb2uq4iLVKCoKvSzs&#10;qg8wNmMTbCaliVp9enNY2OPH979Yda4Wd2qD9axgNMxAEJdeW64UnI77zxmIEJE11p5JwZMCrJa9&#10;jwXm2j/4l+6HWIkUwiFHBSbGJpcylIYchqFviBN38a3DmGBbSd3iI4W7Wo6z7Es6tJwaDDa0NVRe&#10;DzenQDb7jcWpmc6+d7bYnPGneF0rpQb9bj0HEamL/+I/d6EVTCZpfjqTj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2wj7MAAAADcAAAADwAAAAAAAAAAAAAAAACfAgAA&#10;ZHJzL2Rvd25yZXYueG1sUEsFBgAAAAAEAAQA9wAAAIwDAAAAAA==&#10;" strokeweight=".25pt">
                  <v:imagedata r:id="rId52" o:title=""/>
                  <v:path arrowok="t"/>
                </v:shape>
                <v:shape id="_x0000_s1050"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JAcQA&#10;AADcAAAADwAAAGRycy9kb3ducmV2LnhtbESPQYvCMBSE78L+h/AWvGmqRVmqUZaFohdRu6LXR/Ns&#10;yzYv3SZq/fdGEDwOM98MM192phZXal1lWcFoGIEgzq2uuFBw+E0HXyCcR9ZYWyYFd3KwXHz05pho&#10;e+M9XTNfiFDCLkEFpfdNIqXLSzLohrYhDt7ZtgZ9kG0hdYu3UG5qOY6iqTRYcVgosaGfkvK/7GIU&#10;xMfjdrtZpdVp8u/jndnd09UkU6r/2X3PQHjq/Dv8otc6cPEI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iQHEAAAA3AAAAA8AAAAAAAAAAAAAAAAAmAIAAGRycy9k&#10;b3ducmV2LnhtbFBLBQYAAAAABAAEAPUAAACJAwAAAAA=&#10;" strokecolor="black [3213]" strokeweight=".25pt">
                  <v:textbox>
                    <w:txbxContent>
                      <w:p w14:paraId="5B5AB905" w14:textId="7E964588" w:rsidR="005845AF" w:rsidRPr="003013FD" w:rsidRDefault="005845AF" w:rsidP="003013FD">
                        <w:pPr>
                          <w:jc w:val="center"/>
                        </w:pPr>
                        <w:r>
                          <w:t>Plant</w:t>
                        </w:r>
                      </w:p>
                    </w:txbxContent>
                  </v:textbox>
                </v:shape>
                <w10:wrap type="through"/>
              </v:group>
            </w:pict>
          </mc:Fallback>
        </mc:AlternateContent>
      </w:r>
      <w:r w:rsidR="003013FD" w:rsidRPr="00663A01">
        <w:rPr>
          <w:noProof/>
          <w:sz w:val="24"/>
          <w:lang w:eastAsia="en-GB"/>
        </w:rPr>
        <mc:AlternateContent>
          <mc:Choice Requires="wpg">
            <w:drawing>
              <wp:anchor distT="0" distB="0" distL="114300" distR="114300" simplePos="0" relativeHeight="251671552" behindDoc="0" locked="0" layoutInCell="1" allowOverlap="1" wp14:anchorId="5991135B" wp14:editId="1AF3BBE8">
                <wp:simplePos x="0" y="0"/>
                <wp:positionH relativeFrom="column">
                  <wp:posOffset>1621155</wp:posOffset>
                </wp:positionH>
                <wp:positionV relativeFrom="paragraph">
                  <wp:posOffset>8255</wp:posOffset>
                </wp:positionV>
                <wp:extent cx="1099185" cy="1379220"/>
                <wp:effectExtent l="0" t="0" r="24765" b="11430"/>
                <wp:wrapThrough wrapText="bothSides">
                  <wp:wrapPolygon edited="0">
                    <wp:start x="8610" y="0"/>
                    <wp:lineTo x="5615" y="5370"/>
                    <wp:lineTo x="5615" y="10144"/>
                    <wp:lineTo x="0" y="14022"/>
                    <wp:lineTo x="0" y="21481"/>
                    <wp:lineTo x="21712" y="21481"/>
                    <wp:lineTo x="21712" y="14022"/>
                    <wp:lineTo x="14600" y="10144"/>
                    <wp:lineTo x="14600" y="5370"/>
                    <wp:lineTo x="12354" y="0"/>
                    <wp:lineTo x="8610" y="0"/>
                  </wp:wrapPolygon>
                </wp:wrapThrough>
                <wp:docPr id="323" name="Group 323"/>
                <wp:cNvGraphicFramePr/>
                <a:graphic xmlns:a="http://schemas.openxmlformats.org/drawingml/2006/main">
                  <a:graphicData uri="http://schemas.microsoft.com/office/word/2010/wordprocessingGroup">
                    <wpg:wgp>
                      <wpg:cNvGrpSpPr/>
                      <wpg:grpSpPr>
                        <a:xfrm>
                          <a:off x="0" y="0"/>
                          <a:ext cx="1099185" cy="1379220"/>
                          <a:chOff x="-13335" y="33556"/>
                          <a:chExt cx="1099185" cy="1379893"/>
                        </a:xfrm>
                      </wpg:grpSpPr>
                      <pic:pic xmlns:pic="http://schemas.openxmlformats.org/drawingml/2006/picture">
                        <pic:nvPicPr>
                          <pic:cNvPr id="324" name="Picture 32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213633" y="33556"/>
                            <a:ext cx="596265" cy="851765"/>
                          </a:xfrm>
                          <a:prstGeom prst="rect">
                            <a:avLst/>
                          </a:prstGeom>
                          <a:ln w="3175">
                            <a:noFill/>
                          </a:ln>
                        </pic:spPr>
                      </pic:pic>
                      <wps:wsp>
                        <wps:cNvPr id="325"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75045E7B" w14:textId="1BAAAD78" w:rsidR="005845AF" w:rsidRPr="003013FD" w:rsidRDefault="005845AF" w:rsidP="003013FD">
                              <w:pPr>
                                <w:jc w:val="center"/>
                              </w:pPr>
                              <w:r>
                                <w:t>Bust/Statue of Game Creator)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91135B" id="Group 323" o:spid="_x0000_s1051" style="position:absolute;margin-left:127.65pt;margin-top:.65pt;width:86.55pt;height:108.6pt;z-index:251671552;mso-height-relative:margin" coordorigin="-133,335" coordsize="10991,1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">
                <v:shape id="Picture 324" o:spid="_x0000_s1052" type="#_x0000_t75" style="position:absolute;left:2136;top:335;width:5962;height:8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f3DAAAA3AAAAA8AAABkcnMvZG93bnJldi54bWxEj0Frg0AUhO+F/oflFXopdY0tobGuIoGA&#10;15qk5PhwX1XqvhV3k+i/7wYCPQ4z8w2TFbMZxIUm11tWsIpiEMSN1T23Cg773esHCOeRNQ6WScFC&#10;Dor88SHDVNsrf9Gl9q0IEHYpKui8H1MpXdORQRfZkTh4P3Yy6IOcWqknvAa4GWQSx2tpsOew0OFI&#10;246a3/psFFSVNOVmafvNizuVe3n8PnmdKPX8NJefIDzN/j98b1dawVvyDrcz4Qj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L5/cMAAADcAAAADwAAAAAAAAAAAAAAAACf&#10;AgAAZHJzL2Rvd25yZXYueG1sUEsFBgAAAAAEAAQA9wAAAI8DAAAAAA==&#10;" strokeweight=".25pt">
                  <v:imagedata r:id="rId54" o:title=""/>
                  <v:path arrowok="t"/>
                </v:shape>
                <v:shape id="_x0000_s1053"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Z38UA&#10;AADcAAAADwAAAGRycy9kb3ducmV2LnhtbESPQWvCQBSE7wX/w/KE3pqNSoqkriJCsJcSG0t6fWRf&#10;k2D2bZrdavLvu4WCx2Hmm2E2u9F04kqDay0rWEQxCOLK6pZrBR/n7GkNwnlkjZ1lUjCRg9129rDB&#10;VNsbv9O18LUIJexSVNB436dSuqohgy6yPXHwvuxg0Ac51FIPeAvlppPLOH6WBlsOCw32dGiouhQ/&#10;RsGqLPP87Zi1n8m3X53MacqOSaHU43zcv4DwNPp7+J9+1YFbJ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hnfxQAAANwAAAAPAAAAAAAAAAAAAAAAAJgCAABkcnMv&#10;ZG93bnJldi54bWxQSwUGAAAAAAQABAD1AAAAigMAAAAA&#10;" strokecolor="black [3213]" strokeweight=".25pt">
                  <v:textbox>
                    <w:txbxContent>
                      <w:p w14:paraId="75045E7B" w14:textId="1BAAAD78" w:rsidR="005845AF" w:rsidRPr="003013FD" w:rsidRDefault="005845AF" w:rsidP="003013FD">
                        <w:pPr>
                          <w:jc w:val="center"/>
                        </w:pPr>
                        <w:r>
                          <w:t>Bust/Statue of Game Creator)</w:t>
                        </w:r>
                      </w:p>
                    </w:txbxContent>
                  </v:textbox>
                </v:shape>
                <w10:wrap type="through"/>
              </v:group>
            </w:pict>
          </mc:Fallback>
        </mc:AlternateContent>
      </w:r>
    </w:p>
    <w:p w14:paraId="31BBB3F8" w14:textId="34AD9460" w:rsidR="003013FD" w:rsidRPr="00663A01" w:rsidRDefault="003013FD" w:rsidP="004D1D46">
      <w:pPr>
        <w:rPr>
          <w:sz w:val="24"/>
        </w:rPr>
      </w:pPr>
    </w:p>
    <w:p w14:paraId="08F40BB0" w14:textId="77777777" w:rsidR="003013FD" w:rsidRPr="00663A01" w:rsidRDefault="003013FD" w:rsidP="004D1D46">
      <w:pPr>
        <w:rPr>
          <w:sz w:val="24"/>
        </w:rPr>
      </w:pPr>
    </w:p>
    <w:p w14:paraId="15710335" w14:textId="77777777" w:rsidR="003013FD" w:rsidRPr="00663A01" w:rsidRDefault="003013FD" w:rsidP="004D1D46">
      <w:pPr>
        <w:rPr>
          <w:sz w:val="24"/>
        </w:rPr>
      </w:pPr>
    </w:p>
    <w:p w14:paraId="56687332" w14:textId="77777777" w:rsidR="003013FD" w:rsidRPr="00663A01" w:rsidRDefault="003013FD" w:rsidP="004D1D46">
      <w:pPr>
        <w:rPr>
          <w:sz w:val="24"/>
        </w:rPr>
      </w:pPr>
    </w:p>
    <w:p w14:paraId="2898DC88" w14:textId="77777777" w:rsidR="003013FD" w:rsidRPr="00663A01" w:rsidRDefault="003013FD" w:rsidP="004D1D46">
      <w:pPr>
        <w:rPr>
          <w:sz w:val="24"/>
        </w:rPr>
      </w:pPr>
    </w:p>
    <w:p w14:paraId="1E85C52C" w14:textId="1818DE37" w:rsidR="007E0E96" w:rsidRPr="00663A01" w:rsidRDefault="007E0E96" w:rsidP="007E0E96">
      <w:pPr>
        <w:pStyle w:val="Heading1"/>
        <w:numPr>
          <w:ilvl w:val="0"/>
          <w:numId w:val="14"/>
        </w:numPr>
        <w:ind w:left="426"/>
        <w:rPr>
          <w:sz w:val="40"/>
        </w:rPr>
      </w:pPr>
      <w:bookmarkStart w:id="14" w:name="_Toc445480919"/>
      <w:r w:rsidRPr="00663A01">
        <w:rPr>
          <w:sz w:val="40"/>
        </w:rPr>
        <w:t>Buttons</w:t>
      </w:r>
      <w:bookmarkEnd w:id="14"/>
    </w:p>
    <w:p w14:paraId="0CE9ED2C" w14:textId="3A9052C9" w:rsidR="007E0E96" w:rsidRPr="00663A01" w:rsidRDefault="007E0E96" w:rsidP="007E0E96">
      <w:pPr>
        <w:pStyle w:val="ListParagraph"/>
        <w:numPr>
          <w:ilvl w:val="0"/>
          <w:numId w:val="15"/>
        </w:numPr>
        <w:rPr>
          <w:sz w:val="24"/>
        </w:rPr>
      </w:pPr>
      <w:r w:rsidRPr="00663A01">
        <w:rPr>
          <w:noProof/>
          <w:sz w:val="24"/>
          <w:lang w:eastAsia="en-GB"/>
        </w:rPr>
        <mc:AlternateContent>
          <mc:Choice Requires="wpg">
            <w:drawing>
              <wp:anchor distT="0" distB="0" distL="114300" distR="114300" simplePos="0" relativeHeight="251659264" behindDoc="0" locked="0" layoutInCell="1" allowOverlap="1" wp14:anchorId="672C01D2" wp14:editId="137C7CF0">
                <wp:simplePos x="0" y="0"/>
                <wp:positionH relativeFrom="column">
                  <wp:posOffset>5253355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60" name="Group 26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61" name="Picture 26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6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7AA8B24" w14:textId="57F1A5FF" w:rsidR="005845AF" w:rsidRPr="007E0E96" w:rsidRDefault="005845AF" w:rsidP="007E0E96">
                              <w:pPr>
                                <w:jc w:val="center"/>
                              </w:pPr>
                              <w:r>
                                <w:t>Move Object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72C01D2" id="Group 260" o:spid="_x0000_s1054" style="position:absolute;left:0;text-align:left;margin-left:413.65pt;margin-top:20.25pt;width:86.55pt;height:68pt;z-index:25165926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">
                <v:shape id="Picture 261" o:spid="_x0000_s1055"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G1bFAAAA3AAAAA8AAABkcnMvZG93bnJldi54bWxEj0+LwjAUxO+C3yG8hb2IpvZQtRpFll2Q&#10;9aLuH6+P5m1bbF5KErX77Y0geBxm5jfMYtWZRlzI+dqygvEoAUFcWF1zqeD762M4BeEDssbGMin4&#10;Jw+rZb+3wFzbK+/pcgiliBD2OSqoQmhzKX1RkUE/si1x9P6sMxiidKXUDq8RbhqZJkkmDdYcFyps&#10;6a2i4nQ4GwU/p/fB5HM38U3WHmcpnbe/YeOUen3p1nMQgbrwDD/aG60gzcZwPxOP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xtWxQAAANwAAAAPAAAAAAAAAAAAAAAA&#10;AJ8CAABkcnMvZG93bnJldi54bWxQSwUGAAAAAAQABAD3AAAAkQMAAAAA&#10;" strokeweight=".25pt">
                  <v:imagedata r:id="rId56" o:title=""/>
                  <v:path arrowok="t"/>
                </v:shape>
                <v:shape id="_x0000_s1056"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39sYA&#10;AADcAAAADwAAAGRycy9kb3ducmV2LnhtbESPQWvCQBSE7wX/w/KE3pqNEUVSVxEh2EuJTSW9PrKv&#10;SWj2bcxuNfn33UKhx2FmvmG2+9F04kaDay0rWEQxCOLK6pZrBZf37GkDwnlkjZ1lUjCRg/1u9rDF&#10;VNs7v9Gt8LUIEHYpKmi871MpXdWQQRfZnjh4n3Yw6IMcaqkHvAe46WQSx2tpsOWw0GBPx4aqr+Lb&#10;KFiWZZ6/nrL2Y3X1y7M5T9lpVSj1OB8PzyA8jf4//Nd+0QqSdQK/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g39sYAAADcAAAADwAAAAAAAAAAAAAAAACYAgAAZHJz&#10;L2Rvd25yZXYueG1sUEsFBgAAAAAEAAQA9QAAAIsDAAAAAA==&#10;" strokecolor="black [3213]" strokeweight=".25pt">
                  <v:textbox>
                    <w:txbxContent>
                      <w:p w14:paraId="27AA8B24" w14:textId="57F1A5FF" w:rsidR="005845AF" w:rsidRPr="007E0E96" w:rsidRDefault="005845AF" w:rsidP="007E0E96">
                        <w:pPr>
                          <w:jc w:val="center"/>
                        </w:pPr>
                        <w:r>
                          <w:t>Move Object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8240" behindDoc="0" locked="0" layoutInCell="1" allowOverlap="1" wp14:anchorId="1FF09822" wp14:editId="29D1CBDF">
                <wp:simplePos x="0" y="0"/>
                <wp:positionH relativeFrom="column">
                  <wp:posOffset>4046855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7" name="Group 257"/>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8" name="Picture 258"/>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9"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01495F0B" w14:textId="1BF41A80" w:rsidR="005845AF" w:rsidRPr="007E0E96" w:rsidRDefault="005845AF" w:rsidP="007E0E96">
                              <w:pPr>
                                <w:jc w:val="center"/>
                              </w:pPr>
                              <w:r>
                                <w:t>Warning</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FF09822" id="Group 257" o:spid="_x0000_s1057" style="position:absolute;left:0;text-align:left;margin-left:318.65pt;margin-top:20.25pt;width:86.55pt;height:68pt;z-index:25165824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">
                <v:shape id="Picture 258" o:spid="_x0000_s1058"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IDBAAAA3AAAAA8AAABkcnMvZG93bnJldi54bWxET02LwjAQvS/4H8II3tZUxWWpxiKC4sFV&#10;VsXz0IxtaTMpSaz1328Owh4f73uZ9aYRHTlfWVYwGScgiHOrKy4UXC/bz28QPiBrbCyTghd5yFaD&#10;jyWm2j75l7pzKEQMYZ+igjKENpXS5yUZ9GPbEkfubp3BEKErpHb4jOGmkdMk+ZIGK44NJba0KSmv&#10;zw+j4GDdrZj5U2fmu/anmZwe9WZ7VGo07NcLEIH68C9+u/dawXQe18Yz8QjI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Q+IDBAAAA3AAAAA8AAAAAAAAAAAAAAAAAnwIA&#10;AGRycy9kb3ducmV2LnhtbFBLBQYAAAAABAAEAPcAAACNAwAAAAA=&#10;" strokeweight=".25pt">
                  <v:imagedata r:id="rId58" o:title=""/>
                  <v:path arrowok="t"/>
                </v:shape>
                <v:shape id="_x0000_s1059"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vOsYA&#10;AADcAAAADwAAAGRycy9kb3ducmV2LnhtbESPQWvCQBSE74X+h+UVvDWbKika3YRSCPYialr0+sg+&#10;k9Ds25jdavz3bqHQ4zAz3zCrfDSduNDgWssKXqIYBHFldcu1gq/P4nkOwnlkjZ1lUnAjB3n2+LDC&#10;VNsr7+lS+loECLsUFTTe96mUrmrIoItsTxy8kx0M+iCHWuoBrwFuOjmN41dpsOWw0GBP7w1V3+WP&#10;UTA7HLbbzbpoj8nZz3ZmdyvWSanU5Gl8W4LwNPr/8F/7QyuYJgv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vOsYAAADcAAAADwAAAAAAAAAAAAAAAACYAgAAZHJz&#10;L2Rvd25yZXYueG1sUEsFBgAAAAAEAAQA9QAAAIsDAAAAAA==&#10;" strokecolor="black [3213]" strokeweight=".25pt">
                  <v:textbox>
                    <w:txbxContent>
                      <w:p w14:paraId="01495F0B" w14:textId="1BF41A80" w:rsidR="005845AF" w:rsidRPr="007E0E96" w:rsidRDefault="005845AF" w:rsidP="007E0E96">
                        <w:pPr>
                          <w:jc w:val="center"/>
                        </w:pPr>
                        <w:r>
                          <w:t>Warning</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7216" behindDoc="0" locked="0" layoutInCell="1" allowOverlap="1" wp14:anchorId="363E9830" wp14:editId="7086E4D4">
                <wp:simplePos x="0" y="0"/>
                <wp:positionH relativeFrom="column">
                  <wp:posOffset>2834005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4" name="Group 25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5" name="Picture 255"/>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60583588" w14:textId="0CB16028" w:rsidR="005845AF" w:rsidRPr="007E0E96" w:rsidRDefault="005845AF" w:rsidP="007E0E96">
                              <w:pPr>
                                <w:jc w:val="center"/>
                              </w:pPr>
                              <w:r>
                                <w:t>View Info</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63E9830" id="Group 254" o:spid="_x0000_s1060" style="position:absolute;left:0;text-align:left;margin-left:223.15pt;margin-top:20.25pt;width:86.55pt;height:68pt;z-index:25165721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">
                <v:shape id="Picture 255" o:spid="_x0000_s1061"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k+nbFAAAA3AAAAA8AAABkcnMvZG93bnJldi54bWxEj0FrAjEUhO+C/yE8oTfNqlja1Si2ItRD&#10;ka6C18fmuVndvCxJqtt/bwqFHoeZ+YZZrDrbiBv5UDtWMB5lIIhLp2uuFBwP2+ELiBCRNTaOScEP&#10;BVgt+70F5trd+YtuRaxEgnDIUYGJsc2lDKUhi2HkWuLknZ23GJP0ldQe7wluGznJsmdpsea0YLCl&#10;d0Pltfi2Cj73h8ur322PYU3X4rzZv52KqVHqadCt5yAidfE//Nf+0Aomsxn8nk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pPp2xQAAANwAAAAPAAAAAAAAAAAAAAAA&#10;AJ8CAABkcnMvZG93bnJldi54bWxQSwUGAAAAAAQABAD3AAAAkQMAAAAA&#10;" strokeweight=".25pt">
                  <v:imagedata r:id="rId60" o:title=""/>
                  <v:path arrowok="t"/>
                </v:shape>
                <v:shape id="_x0000_s1062"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SMYA&#10;AADcAAAADwAAAGRycy9kb3ducmV2LnhtbESPQWvCQBSE70L/w/IKvemmhkiJrlIKwV5KNC16fWSf&#10;STD7Ns1uTfLvuwWhx2FmvmE2u9G04ka9aywreF5EIIhLqxuuFHx9ZvMXEM4ja2wtk4KJHOy2D7MN&#10;ptoOfKRb4SsRIOxSVFB736VSurImg25hO+LgXWxv0AfZV1L3OAS4aeUyilbSYMNhocaO3moqr8WP&#10;URCfTnn+sc+ac/Lt44M5TNk+KZR6ehxf1yA8jf4/fG+/awXLZAV/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7SMYAAADcAAAADwAAAAAAAAAAAAAAAACYAgAAZHJz&#10;L2Rvd25yZXYueG1sUEsFBgAAAAAEAAQA9QAAAIsDAAAAAA==&#10;" strokecolor="black [3213]" strokeweight=".25pt">
                  <v:textbox>
                    <w:txbxContent>
                      <w:p w14:paraId="60583588" w14:textId="0CB16028" w:rsidR="005845AF" w:rsidRPr="007E0E96" w:rsidRDefault="005845AF" w:rsidP="007E0E96">
                        <w:pPr>
                          <w:jc w:val="center"/>
                        </w:pPr>
                        <w:r>
                          <w:t>View Info</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6192" behindDoc="0" locked="0" layoutInCell="1" allowOverlap="1" wp14:anchorId="4F4433BA" wp14:editId="0205896A">
                <wp:simplePos x="0" y="0"/>
                <wp:positionH relativeFrom="column">
                  <wp:posOffset>1621155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1" name="Group 25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2" name="Picture 25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0D826C5" w14:textId="78D397CD" w:rsidR="005845AF" w:rsidRPr="007E0E96" w:rsidRDefault="005845AF" w:rsidP="007E0E96">
                              <w:pPr>
                                <w:jc w:val="center"/>
                              </w:pPr>
                              <w:r>
                                <w:t>Confirm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F4433BA" id="Group 251" o:spid="_x0000_s1063" style="position:absolute;left:0;text-align:left;margin-left:127.65pt;margin-top:20.25pt;width:86.55pt;height:68pt;z-index:25165619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">
                <v:shape id="Picture 252" o:spid="_x0000_s1064"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YrCPEAAAA3AAAAA8AAABkcnMvZG93bnJldi54bWxEj0FrwkAUhO9C/8PyCr2ZjSkVia6iQqAU&#10;SjER9PjMPpNg9m3IbjX9911B8DjMzDfMYjWYVlypd41lBZMoBkFcWt1wpWBfZOMZCOeRNbaWScEf&#10;OVgtX0YLTLW98Y6uua9EgLBLUUHtfZdK6cqaDLrIdsTBO9veoA+yr6Tu8RbgppVJHE+lwYbDQo0d&#10;bWsqL/mvUVC4n/dN9n1gPJlikl9am+mvo1Jvr8N6DsLT4J/hR/tTK0g+ErifCU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YrCPEAAAA3AAAAA8AAAAAAAAAAAAAAAAA&#10;nwIAAGRycy9kb3ducmV2LnhtbFBLBQYAAAAABAAEAPcAAACQAwAAAAA=&#10;" strokeweight=".25pt">
                  <v:imagedata r:id="rId62" o:title=""/>
                  <v:path arrowok="t"/>
                </v:shape>
                <v:shape id="_x0000_s1065"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Y0MYA&#10;AADcAAAADwAAAGRycy9kb3ducmV2LnhtbESPQWvCQBSE7wX/w/KE3upGQ0qJbkIRgr0UbVrS6yP7&#10;TEKzb9PsVuO/7wqCx2FmvmE2+WR6caLRdZYVLBcRCOLa6o4bBV+fxdMLCOeRNfaWScGFHOTZ7GGD&#10;qbZn/qBT6RsRIOxSVNB6P6RSurolg25hB+LgHe1o0Ac5NlKPeA5w08tVFD1Lgx2HhRYH2rZU/5R/&#10;RkFcVfv9+67ovpNfHx/M4VLsklKpx/n0ugbhafL38K39phWskhi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hY0MYAAADcAAAADwAAAAAAAAAAAAAAAACYAgAAZHJz&#10;L2Rvd25yZXYueG1sUEsFBgAAAAAEAAQA9QAAAIsDAAAAAA==&#10;" strokecolor="black [3213]" strokeweight=".25pt">
                  <v:textbox>
                    <w:txbxContent>
                      <w:p w14:paraId="70D826C5" w14:textId="78D397CD" w:rsidR="005845AF" w:rsidRPr="007E0E96" w:rsidRDefault="005845AF" w:rsidP="007E0E96">
                        <w:pPr>
                          <w:jc w:val="center"/>
                        </w:pPr>
                        <w:r>
                          <w:t>Confirm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2096" behindDoc="0" locked="0" layoutInCell="1" allowOverlap="1" wp14:anchorId="4BCABB8E" wp14:editId="2975464E">
                <wp:simplePos x="0" y="0"/>
                <wp:positionH relativeFrom="column">
                  <wp:posOffset>401955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14" name="Group 21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15" name="Picture 215"/>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79400" y="72065"/>
                            <a:ext cx="537589" cy="537535"/>
                          </a:xfrm>
                          <a:prstGeom prst="rect">
                            <a:avLst/>
                          </a:prstGeom>
                          <a:ln w="3175">
                            <a:noFill/>
                          </a:ln>
                        </pic:spPr>
                      </pic:pic>
                      <wps:wsp>
                        <wps:cNvPr id="21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CF1BE29" w14:textId="1C23D567" w:rsidR="005845AF" w:rsidRPr="007E0E96" w:rsidRDefault="005845AF" w:rsidP="007E0E96">
                              <w:pPr>
                                <w:jc w:val="center"/>
                              </w:pPr>
                              <w:r>
                                <w:t>Cancel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BCABB8E" id="Group 214" o:spid="_x0000_s1066" style="position:absolute;left:0;text-align:left;margin-left:31.65pt;margin-top:20.25pt;width:86.55pt;height:68pt;z-index:25165209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">
                <v:shape id="Picture 215" o:spid="_x0000_s1067" type="#_x0000_t75" style="position:absolute;left:2794;top:720;width:5375;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V9f3CAAAA3AAAAA8AAABkcnMvZG93bnJldi54bWxEj92KwjAUhO8XfIdwhL1bU2VdpBpFKqJ4&#10;tVUf4NCc/mBzUpOo9e2NsLCXw8x8wyxWvWnFnZxvLCsYjxIQxIXVDVcKzqft1wyED8gaW8uk4Eke&#10;VsvBxwJTbR+c0/0YKhEh7FNUUIfQpVL6oiaDfmQ74uiV1hkMUbpKaoePCDetnCTJjzTYcFyosaOs&#10;puJyvBkFGW/09+5SPrHMrr/uMMttc8iV+hz26zmIQH34D/+191rBZDyF95l4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lfX9wgAAANwAAAAPAAAAAAAAAAAAAAAAAJ8C&#10;AABkcnMvZG93bnJldi54bWxQSwUGAAAAAAQABAD3AAAAjgMAAAAA&#10;" strokeweight=".25pt">
                  <v:imagedata r:id="rId64" o:title=""/>
                  <v:path arrowok="t"/>
                </v:shape>
                <v:shape id="_x0000_s1068"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CiMUA&#10;AADcAAAADwAAAGRycy9kb3ducmV2LnhtbESPQWvCQBSE7wX/w/KE3pqNEUVSVxEh2EvRxpJeH9nX&#10;JJh9G7NbE/99t1DwOMzMN8x6O5pW3Kh3jWUFsygGQVxa3XCl4POcvaxAOI+ssbVMCu7kYLuZPK0x&#10;1XbgD7rlvhIBwi5FBbX3XSqlK2sy6CLbEQfv2/YGfZB9JXWPQ4CbViZxvJQGGw4LNXa0r6m85D9G&#10;wbwojsf3Q9Z8La5+fjKne3ZY5Eo9T8fdKwhPo3+E/9tvWkEyW8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UKIxQAAANwAAAAPAAAAAAAAAAAAAAAAAJgCAABkcnMv&#10;ZG93bnJldi54bWxQSwUGAAAAAAQABAD1AAAAigMAAAAA&#10;" strokecolor="black [3213]" strokeweight=".25pt">
                  <v:textbox>
                    <w:txbxContent>
                      <w:p w14:paraId="7CF1BE29" w14:textId="1C23D567" w:rsidR="005845AF" w:rsidRPr="007E0E96" w:rsidRDefault="005845AF" w:rsidP="007E0E96">
                        <w:pPr>
                          <w:jc w:val="center"/>
                        </w:pPr>
                        <w:r>
                          <w:t>Cancel</w:t>
                        </w:r>
                      </w:p>
                    </w:txbxContent>
                  </v:textbox>
                </v:shape>
                <w10:wrap type="through"/>
              </v:group>
            </w:pict>
          </mc:Fallback>
        </mc:AlternateContent>
      </w:r>
      <w:r w:rsidRPr="00663A01">
        <w:rPr>
          <w:sz w:val="24"/>
        </w:rPr>
        <w:t>Basic Buttons:</w:t>
      </w:r>
    </w:p>
    <w:p w14:paraId="053C6FB4" w14:textId="015AF11B" w:rsidR="007E0E96" w:rsidRPr="00663A01" w:rsidRDefault="007E0E96" w:rsidP="007E0E96">
      <w:pPr>
        <w:rPr>
          <w:sz w:val="24"/>
        </w:rPr>
      </w:pPr>
    </w:p>
    <w:p w14:paraId="7A960123" w14:textId="77777777" w:rsidR="007E0E96" w:rsidRPr="00663A01" w:rsidRDefault="007E0E96" w:rsidP="007E0E96">
      <w:pPr>
        <w:rPr>
          <w:sz w:val="24"/>
        </w:rPr>
      </w:pPr>
    </w:p>
    <w:p w14:paraId="67B6971F" w14:textId="77777777" w:rsidR="007E0E96" w:rsidRPr="00663A01" w:rsidRDefault="007E0E96" w:rsidP="007E0E96">
      <w:pPr>
        <w:rPr>
          <w:sz w:val="24"/>
        </w:rPr>
      </w:pPr>
    </w:p>
    <w:p w14:paraId="62D06065" w14:textId="0BB75E53" w:rsidR="007E0E96" w:rsidRPr="00663A01" w:rsidRDefault="003013FD" w:rsidP="007E0E96">
      <w:pPr>
        <w:rPr>
          <w:sz w:val="24"/>
        </w:rPr>
      </w:pPr>
      <w:r w:rsidRPr="00663A01">
        <w:rPr>
          <w:noProof/>
          <w:sz w:val="24"/>
          <w:lang w:eastAsia="en-GB"/>
        </w:rPr>
        <mc:AlternateContent>
          <mc:Choice Requires="wpg">
            <w:drawing>
              <wp:anchor distT="0" distB="0" distL="114300" distR="114300" simplePos="0" relativeHeight="251664384" behindDoc="0" locked="0" layoutInCell="1" allowOverlap="1" wp14:anchorId="31197A6A" wp14:editId="1316EAEB">
                <wp:simplePos x="0" y="0"/>
                <wp:positionH relativeFrom="column">
                  <wp:posOffset>5274310</wp:posOffset>
                </wp:positionH>
                <wp:positionV relativeFrom="paragraph">
                  <wp:posOffset>114300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90" name="Group 29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91" name="Picture 291"/>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9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837F086" w14:textId="633CC96D" w:rsidR="005845AF" w:rsidRPr="007E0E96" w:rsidRDefault="005845AF" w:rsidP="003013FD">
                              <w:pPr>
                                <w:jc w:val="center"/>
                              </w:pPr>
                              <w:r>
                                <w:t>Move Down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1197A6A" id="Group 290" o:spid="_x0000_s1069" style="position:absolute;margin-left:415.3pt;margin-top:9pt;width:86.55pt;height:68pt;z-index:25166438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">
                <v:shape id="Picture 291" o:spid="_x0000_s1070"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tv37EAAAA3AAAAA8AAABkcnMvZG93bnJldi54bWxEj19rwjAUxd8Fv0O4gm+a6sPYOqNsRZls&#10;T6vFvV6aa1NsbkoSa/ftl8Fgj4fz58fZ7EbbiYF8aB0rWC0zEMS10y03CqrTYfEIIkRkjZ1jUvBN&#10;AXbb6WSDuXZ3/qShjI1IIxxyVGBi7HMpQ23IYli6njh5F+ctxiR9I7XHexq3nVxn2YO02HIiGOyp&#10;MFRfy5tN3Ft7ef8Yv6ri7Vy5/dCZa+FflZrPxpdnEJHG+B/+ax+1gvXTCn7Pp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tv37EAAAA3AAAAA8AAAAAAAAAAAAAAAAA&#10;nwIAAGRycy9kb3ducmV2LnhtbFBLBQYAAAAABAAEAPcAAACQAwAAAAA=&#10;" strokeweight=".25pt">
                  <v:imagedata r:id="rId66" o:title=""/>
                  <v:path arrowok="t"/>
                </v:shape>
                <v:shape id="_x0000_s1071"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H0cYA&#10;AADcAAAADwAAAGRycy9kb3ducmV2LnhtbESPQWvCQBSE74X+h+UVvDWbRiwa3YRSCPYialr0+sg+&#10;k9Ds25jdavz3bqHQ4zAz3zCrfDSduNDgWssKXqIYBHFldcu1gq/P4nkOwnlkjZ1lUnAjB3n2+LDC&#10;VNsr7+lS+loECLsUFTTe96mUrmrIoItsTxy8kx0M+iCHWuoBrwFuOpnE8as02HJYaLCn94aq7/LH&#10;KJgeDtvtZl20x9nZT3dmdyvWs1KpydP4tgThafT/4b/2h1aQLBL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1H0cYAAADcAAAADwAAAAAAAAAAAAAAAACYAgAAZHJz&#10;L2Rvd25yZXYueG1sUEsFBgAAAAAEAAQA9QAAAIsDAAAAAA==&#10;" strokecolor="black [3213]" strokeweight=".25pt">
                  <v:textbox>
                    <w:txbxContent>
                      <w:p w14:paraId="7837F086" w14:textId="633CC96D" w:rsidR="005845AF" w:rsidRPr="007E0E96" w:rsidRDefault="005845AF" w:rsidP="003013FD">
                        <w:pPr>
                          <w:jc w:val="center"/>
                        </w:pPr>
                        <w:r>
                          <w:t>Move Down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3360" behindDoc="0" locked="0" layoutInCell="1" allowOverlap="1" wp14:anchorId="71374510" wp14:editId="713EF5E9">
                <wp:simplePos x="0" y="0"/>
                <wp:positionH relativeFrom="column">
                  <wp:posOffset>4049395</wp:posOffset>
                </wp:positionH>
                <wp:positionV relativeFrom="paragraph">
                  <wp:posOffset>110490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84" name="Group 28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5" name="Picture 28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1D4517D" w14:textId="683D32A5" w:rsidR="005845AF" w:rsidRPr="007E0E96" w:rsidRDefault="005845AF" w:rsidP="003013FD">
                              <w:pPr>
                                <w:jc w:val="center"/>
                              </w:pPr>
                              <w:r>
                                <w:t>Move Up</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1374510" id="Group 284" o:spid="_x0000_s1072" style="position:absolute;margin-left:318.85pt;margin-top:8.7pt;width:86.55pt;height:68pt;z-index:25166336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">
                <v:shape id="Picture 285" o:spid="_x0000_s1073"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G7jDAAAA3AAAAA8AAABkcnMvZG93bnJldi54bWxEj0GLwjAUhO+C/yE8YW+aKijSNYoKguxJ&#10;24J7fDRvm7LNS2mi7f77jSB4HGbmG2azG2wjHtT52rGC+SwBQVw6XXOloMhP0zUIH5A1No5JwR95&#10;2G3How2m2vV8pUcWKhEh7FNUYEJoUyl9aciin7mWOHo/rrMYouwqqTvsI9w2cpEkK2mx5rhgsKWj&#10;ofI3u1sF2dfSfpeHeS5XSd/X+c1ciuKq1Mdk2H+CCDSEd/jVPmsFi/USnm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IbuMMAAADcAAAADwAAAAAAAAAAAAAAAACf&#10;AgAAZHJzL2Rvd25yZXYueG1sUEsFBgAAAAAEAAQA9wAAAI8DAAAAAA==&#10;" strokeweight=".25pt">
                  <v:imagedata r:id="rId68" o:title=""/>
                  <v:path arrowok="t"/>
                </v:shape>
                <v:shape id="_x0000_s1074"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D8UA&#10;AADcAAAADwAAAGRycy9kb3ducmV2LnhtbESPQWvCQBSE7wX/w/KE3upGJSKpGxEh2EvRRrHXR/Y1&#10;Cc2+jdmtSf59t1DwOMzMN8xmO5hG3KlztWUF81kEgriwuuZSweWcvaxBOI+ssbFMCkZysE0nTxtM&#10;tO35g+65L0WAsEtQQeV9m0jpiooMupltiYP3ZTuDPsiulLrDPsBNIxdRtJIGaw4LFba0r6j4zn+M&#10;guX1ejy+H7L6M7755cmcxuwQ50o9T4fdKwhPg3+E/9tvWsFivY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9cPxQAAANwAAAAPAAAAAAAAAAAAAAAAAJgCAABkcnMv&#10;ZG93bnJldi54bWxQSwUGAAAAAAQABAD1AAAAigMAAAAA&#10;" strokecolor="black [3213]" strokeweight=".25pt">
                  <v:textbox>
                    <w:txbxContent>
                      <w:p w14:paraId="31D4517D" w14:textId="683D32A5" w:rsidR="005845AF" w:rsidRPr="007E0E96" w:rsidRDefault="005845AF" w:rsidP="003013FD">
                        <w:pPr>
                          <w:jc w:val="center"/>
                        </w:pPr>
                        <w:r>
                          <w:t>Move Up</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2336" behindDoc="0" locked="0" layoutInCell="1" allowOverlap="1" wp14:anchorId="65B36EDD" wp14:editId="176CE2DC">
                <wp:simplePos x="0" y="0"/>
                <wp:positionH relativeFrom="column">
                  <wp:posOffset>2830830</wp:posOffset>
                </wp:positionH>
                <wp:positionV relativeFrom="paragraph">
                  <wp:posOffset>110490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81" name="Group 28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2" name="Picture 282"/>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18B4E22D" w14:textId="478FA658" w:rsidR="005845AF" w:rsidRPr="007E0E96" w:rsidRDefault="005845AF" w:rsidP="003013FD">
                              <w:pPr>
                                <w:jc w:val="center"/>
                              </w:pPr>
                              <w:r>
                                <w:t>Move Right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B36EDD" id="Group 281" o:spid="_x0000_s1075" style="position:absolute;margin-left:222.9pt;margin-top:8.7pt;width:86.55pt;height:68pt;z-index:25166233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">
                <v:shape id="Picture 282" o:spid="_x0000_s1076"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I40fFAAAA3AAAAA8AAABkcnMvZG93bnJldi54bWxEj0FrwkAUhO9C/8PyCt5004gSUjdSCxVR&#10;KG1i74/saxKafRuzG03/fVcoeBxm5htmvRlNKy7Uu8aygqd5BIK4tLrhSsGpeJslIJxH1thaJgW/&#10;5GCTPUzWmGp75U+65L4SAcIuRQW1910qpStrMujmtiMO3rftDfog+0rqHq8BbloZR9FKGmw4LNTY&#10;0WtN5U8+GAWH4aNYvp9xmy+Op9UXnXdFsY2Vmj6OL88gPI3+Hv5v77WCOInhdiYcAZ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CONHxQAAANwAAAAPAAAAAAAAAAAAAAAA&#10;AJ8CAABkcnMvZG93bnJldi54bWxQSwUGAAAAAAQABAD3AAAAkQMAAAAA&#10;" strokeweight=".25pt">
                  <v:imagedata r:id="rId70" o:title=""/>
                  <v:path arrowok="t"/>
                </v:shape>
                <v:shape id="_x0000_s1077"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0l8QA&#10;AADcAAAADwAAAGRycy9kb3ducmV2LnhtbESPQYvCMBSE74L/IbwFb5quxUWqUUQoehHdurjXR/Ns&#10;i81Lt8lq/fdGEDwOM/MNM192phZXal1lWcHnKAJBnFtdcaHg55gOpyCcR9ZYWyYFd3KwXPR7c0y0&#10;vfE3XTNfiABhl6CC0vsmkdLlJRl0I9sQB+9sW4M+yLaQusVbgJtajqPoSxqsOCyU2NC6pPyS/RsF&#10;8em03+82afU7+fPxwRzu6WaSKTX46FYzEJ46/w6/2lutYDyN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dJfEAAAA3AAAAA8AAAAAAAAAAAAAAAAAmAIAAGRycy9k&#10;b3ducmV2LnhtbFBLBQYAAAAABAAEAPUAAACJAwAAAAA=&#10;" strokecolor="black [3213]" strokeweight=".25pt">
                  <v:textbox>
                    <w:txbxContent>
                      <w:p w14:paraId="18B4E22D" w14:textId="478FA658" w:rsidR="005845AF" w:rsidRPr="007E0E96" w:rsidRDefault="005845AF" w:rsidP="003013FD">
                        <w:pPr>
                          <w:jc w:val="center"/>
                        </w:pPr>
                        <w:r>
                          <w:t>Move Right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0288" behindDoc="0" locked="0" layoutInCell="1" allowOverlap="1" wp14:anchorId="7FA3FFD3" wp14:editId="4747C519">
                <wp:simplePos x="0" y="0"/>
                <wp:positionH relativeFrom="column">
                  <wp:posOffset>400050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5" name="Group 275"/>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6" name="Picture 27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77"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85ED34A" w14:textId="1A3FF521" w:rsidR="005845AF" w:rsidRPr="007E0E96" w:rsidRDefault="005845AF" w:rsidP="003013FD">
                              <w:pPr>
                                <w:jc w:val="center"/>
                              </w:pPr>
                              <w:r>
                                <w:t>Upgrade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FA3FFD3" id="Group 275" o:spid="_x0000_s1078" style="position:absolute;margin-left:31.5pt;margin-top:9pt;width:86.55pt;height:68pt;z-index:25166028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">
                <v:shape id="Picture 276" o:spid="_x0000_s1079"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JTh7FAAAA3AAAAA8AAABkcnMvZG93bnJldi54bWxEj1FLAzEQhN+F/oewgi9icy1S5dq0FMFS&#10;8EGs/QHby3p37WVzJNvm9NcbQejjMDPfMIvV4Dp1oRBbzwYm4wIUceVty7WB/efrwzOoKMgWO89k&#10;4JsirJajmwWW1if+oMtOapUhHEs00Ij0pdaxashhHPueOHtfPjiULEOtbcCU4a7T06KYaYct54UG&#10;e3ppqDrtzs6ApMNx/7OVI6Z7ayenx7f3tAnG3N0O6zkooUGu4f/21hqYPs3g70w+An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U4exQAAANwAAAAPAAAAAAAAAAAAAAAA&#10;AJ8CAABkcnMvZG93bnJldi54bWxQSwUGAAAAAAQABAD3AAAAkQMAAAAA&#10;" strokeweight=".25pt">
                  <v:imagedata r:id="rId72" o:title=""/>
                  <v:path arrowok="t"/>
                </v:shape>
                <v:shape id="_x0000_s1080"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Cs8UA&#10;AADcAAAADwAAAGRycy9kb3ducmV2LnhtbESPT4vCMBTE7wt+h/AEb2uq4h+6RpGFohdRq7jXR/O2&#10;Ldu8dJuo9dsbQfA4zMxvmPmyNZW4UuNKywoG/QgEcWZ1ybmC0zH5nIFwHlljZZkU3MnBctH5mGOs&#10;7Y0PdE19LgKEXYwKCu/rWEqXFWTQ9W1NHLxf2xj0QTa51A3eAtxUchhFE2mw5LBQYE3fBWV/6cUo&#10;GJ3Pu912nZQ/438/2pv9PVmPU6V63Xb1BcJT69/hV3ujFQynU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gKzxQAAANwAAAAPAAAAAAAAAAAAAAAAAJgCAABkcnMv&#10;ZG93bnJldi54bWxQSwUGAAAAAAQABAD1AAAAigMAAAAA&#10;" strokecolor="black [3213]" strokeweight=".25pt">
                  <v:textbox>
                    <w:txbxContent>
                      <w:p w14:paraId="385ED34A" w14:textId="1A3FF521" w:rsidR="005845AF" w:rsidRPr="007E0E96" w:rsidRDefault="005845AF" w:rsidP="003013FD">
                        <w:pPr>
                          <w:jc w:val="center"/>
                        </w:pPr>
                        <w:r>
                          <w:t>Upgrade</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1312" behindDoc="0" locked="0" layoutInCell="1" allowOverlap="1" wp14:anchorId="23DD9754" wp14:editId="27612C3F">
                <wp:simplePos x="0" y="0"/>
                <wp:positionH relativeFrom="column">
                  <wp:posOffset>1619250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8" name="Group 278"/>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9" name="Picture 279"/>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0"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8DC8FB5" w14:textId="2D5049F3" w:rsidR="005845AF" w:rsidRPr="007E0E96" w:rsidRDefault="005845AF" w:rsidP="003013FD">
                              <w:pPr>
                                <w:jc w:val="center"/>
                              </w:pPr>
                              <w:r>
                                <w:t>Move Left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3DD9754" id="Group 278" o:spid="_x0000_s1081" style="position:absolute;margin-left:127.5pt;margin-top:9pt;width:86.55pt;height:68pt;z-index:25166131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">
                <v:shape id="Picture 279" o:spid="_x0000_s1082"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GY/rFAAAA3AAAAA8AAABkcnMvZG93bnJldi54bWxEj1trwkAUhN8L/oflFHyrm0bwEl3FFgV9&#10;KOLt/Zg9JsHs2ZhdTfz3bqHQx2FmvmGm89aU4kG1Kywr+OxFIIhTqwvOFBwPq48RCOeRNZaWScGT&#10;HMxnnbcpJto2vKPH3mciQNglqCD3vkqkdGlOBl3PVsTBu9jaoA+yzqSusQlwU8o4igbSYMFhIceK&#10;vnNKr/u7UXA7N5utGfyc+sfl8Ot2ryhOL6RU971dTEB4av1/+K+91gri4Rh+z4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BmP6xQAAANwAAAAPAAAAAAAAAAAAAAAA&#10;AJ8CAABkcnMvZG93bnJldi54bWxQSwUGAAAAAAQABAD3AAAAkQMAAAAA&#10;" strokeweight=".25pt">
                  <v:imagedata r:id="rId74" o:title=""/>
                  <v:path arrowok="t"/>
                </v:shape>
                <v:shape id="_x0000_s1083"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q4MIA&#10;AADcAAAADwAAAGRycy9kb3ducmV2LnhtbERPTYvCMBC9C/sfwix403QVRappWRaKXkSti3sdmrEt&#10;20xqE7X+e3MQPD7e9yrtTSNu1LnasoKvcQSCuLC65lLB7zEbLUA4j6yxsUwKHuQgTT4GK4y1vfOB&#10;brkvRQhhF6OCyvs2ltIVFRl0Y9sSB+5sO4M+wK6UusN7CDeNnETRXBqsOTRU2NJPRcV/fjUKpqfT&#10;brddZ/Xf7OKne7N/ZOtZrtTws/9egvDU+7f45d5oBZNFmB/OhCM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urgwgAAANwAAAAPAAAAAAAAAAAAAAAAAJgCAABkcnMvZG93&#10;bnJldi54bWxQSwUGAAAAAAQABAD1AAAAhwMAAAAA&#10;" strokecolor="black [3213]" strokeweight=".25pt">
                  <v:textbox>
                    <w:txbxContent>
                      <w:p w14:paraId="28DC8FB5" w14:textId="2D5049F3" w:rsidR="005845AF" w:rsidRPr="007E0E96" w:rsidRDefault="005845AF" w:rsidP="003013FD">
                        <w:pPr>
                          <w:jc w:val="center"/>
                        </w:pPr>
                        <w:r>
                          <w:t>Move Left</w:t>
                        </w:r>
                      </w:p>
                    </w:txbxContent>
                  </v:textbox>
                </v:shape>
                <w10:wrap type="through"/>
              </v:group>
            </w:pict>
          </mc:Fallback>
        </mc:AlternateContent>
      </w:r>
    </w:p>
    <w:p w14:paraId="6F0EDE40" w14:textId="303F96EB" w:rsidR="007E0E96" w:rsidRPr="00663A01" w:rsidRDefault="007E0E96" w:rsidP="007E0E96">
      <w:pPr>
        <w:rPr>
          <w:sz w:val="24"/>
        </w:rPr>
      </w:pPr>
    </w:p>
    <w:p w14:paraId="28713C1B" w14:textId="181F994D" w:rsidR="007E0E96" w:rsidRPr="00663A01" w:rsidRDefault="007E0E96" w:rsidP="007E0E96">
      <w:pPr>
        <w:rPr>
          <w:sz w:val="24"/>
        </w:rPr>
      </w:pPr>
    </w:p>
    <w:p w14:paraId="7DCA6959" w14:textId="77777777" w:rsidR="00EA1696" w:rsidRPr="00663A01" w:rsidRDefault="00EA1696" w:rsidP="004D1D46">
      <w:pPr>
        <w:rPr>
          <w:sz w:val="24"/>
        </w:rPr>
      </w:pPr>
    </w:p>
    <w:p w14:paraId="09FE6BD5" w14:textId="77777777" w:rsidR="007E0E96" w:rsidRPr="00663A01" w:rsidRDefault="007E0E96" w:rsidP="004D1D46">
      <w:pPr>
        <w:rPr>
          <w:sz w:val="24"/>
        </w:rPr>
      </w:pPr>
    </w:p>
    <w:p w14:paraId="486FABF9" w14:textId="77777777" w:rsidR="003013FD" w:rsidRPr="00663A01" w:rsidRDefault="003013FD" w:rsidP="004D1D46">
      <w:pPr>
        <w:rPr>
          <w:sz w:val="24"/>
        </w:rPr>
      </w:pPr>
    </w:p>
    <w:p w14:paraId="7F2547B8" w14:textId="77777777" w:rsidR="003013FD" w:rsidRPr="00663A01" w:rsidRDefault="003013FD" w:rsidP="004D1D46">
      <w:pPr>
        <w:rPr>
          <w:sz w:val="24"/>
        </w:rPr>
      </w:pPr>
    </w:p>
    <w:p w14:paraId="2A9F8D2F" w14:textId="77777777" w:rsidR="007E0E96" w:rsidRPr="00663A01" w:rsidRDefault="007E0E96" w:rsidP="007E0E96">
      <w:pPr>
        <w:pStyle w:val="Heading1"/>
        <w:numPr>
          <w:ilvl w:val="0"/>
          <w:numId w:val="14"/>
        </w:numPr>
        <w:ind w:left="426"/>
        <w:rPr>
          <w:sz w:val="40"/>
        </w:rPr>
      </w:pPr>
      <w:bookmarkStart w:id="15" w:name="_Toc445480920"/>
      <w:r w:rsidRPr="00663A01">
        <w:rPr>
          <w:sz w:val="40"/>
        </w:rPr>
        <w:t>Currencies</w:t>
      </w:r>
      <w:bookmarkEnd w:id="15"/>
    </w:p>
    <w:p w14:paraId="563F5E1E" w14:textId="3E096898" w:rsidR="007E0E96" w:rsidRPr="00663A01" w:rsidRDefault="007E0E96" w:rsidP="00B73F6C">
      <w:pPr>
        <w:pStyle w:val="ListParagraph"/>
        <w:numPr>
          <w:ilvl w:val="0"/>
          <w:numId w:val="15"/>
        </w:numPr>
        <w:rPr>
          <w:sz w:val="24"/>
        </w:rPr>
      </w:pPr>
      <w:r w:rsidRPr="00663A01">
        <w:rPr>
          <w:sz w:val="24"/>
        </w:rPr>
        <w:t>Two currencies:</w:t>
      </w:r>
    </w:p>
    <w:p w14:paraId="7E978B26" w14:textId="77777777" w:rsidR="007E0E96" w:rsidRPr="00663A01" w:rsidRDefault="007E0E96" w:rsidP="007E0E96">
      <w:pPr>
        <w:pStyle w:val="ListParagraph"/>
        <w:rPr>
          <w:sz w:val="14"/>
        </w:rPr>
      </w:pPr>
    </w:p>
    <w:p w14:paraId="0265A2A6" w14:textId="4758B6EB" w:rsidR="007E0E96" w:rsidRPr="00663A01" w:rsidRDefault="007E0E96" w:rsidP="007E0E96">
      <w:pPr>
        <w:pStyle w:val="ListParagraph"/>
        <w:rPr>
          <w:sz w:val="24"/>
        </w:rPr>
      </w:pPr>
      <w:r w:rsidRPr="00663A01">
        <w:rPr>
          <w:noProof/>
          <w:sz w:val="24"/>
          <w:lang w:eastAsia="en-GB"/>
        </w:rPr>
        <mc:AlternateContent>
          <mc:Choice Requires="wpg">
            <w:drawing>
              <wp:anchor distT="0" distB="0" distL="114300" distR="114300" simplePos="0" relativeHeight="251654144" behindDoc="0" locked="0" layoutInCell="1" allowOverlap="1" wp14:anchorId="49F8C303" wp14:editId="55EB3065">
                <wp:simplePos x="0" y="0"/>
                <wp:positionH relativeFrom="column">
                  <wp:posOffset>459105</wp:posOffset>
                </wp:positionH>
                <wp:positionV relativeFrom="paragraph">
                  <wp:posOffset>55880</wp:posOffset>
                </wp:positionV>
                <wp:extent cx="1333500" cy="1276350"/>
                <wp:effectExtent l="0" t="0" r="19050" b="19050"/>
                <wp:wrapThrough wrapText="bothSides">
                  <wp:wrapPolygon edited="0">
                    <wp:start x="6480" y="0"/>
                    <wp:lineTo x="5246" y="4836"/>
                    <wp:lineTo x="5863" y="10316"/>
                    <wp:lineTo x="0" y="15152"/>
                    <wp:lineTo x="0" y="21600"/>
                    <wp:lineTo x="21600" y="21600"/>
                    <wp:lineTo x="21600" y="15152"/>
                    <wp:lineTo x="15120" y="10316"/>
                    <wp:lineTo x="15737" y="2901"/>
                    <wp:lineTo x="13577" y="322"/>
                    <wp:lineTo x="11109" y="0"/>
                    <wp:lineTo x="6480" y="0"/>
                  </wp:wrapPolygon>
                </wp:wrapThrough>
                <wp:docPr id="230" name="Group 230"/>
                <wp:cNvGraphicFramePr/>
                <a:graphic xmlns:a="http://schemas.openxmlformats.org/drawingml/2006/main">
                  <a:graphicData uri="http://schemas.microsoft.com/office/word/2010/wordprocessingGroup">
                    <wpg:wgp>
                      <wpg:cNvGrpSpPr/>
                      <wpg:grpSpPr>
                        <a:xfrm>
                          <a:off x="0" y="0"/>
                          <a:ext cx="1333500" cy="1276350"/>
                          <a:chOff x="1520" y="140801"/>
                          <a:chExt cx="1099185" cy="982018"/>
                        </a:xfrm>
                      </wpg:grpSpPr>
                      <pic:pic xmlns:pic="http://schemas.openxmlformats.org/drawingml/2006/picture">
                        <pic:nvPicPr>
                          <pic:cNvPr id="231" name="Picture 23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96419" y="140801"/>
                            <a:ext cx="488963" cy="605032"/>
                          </a:xfrm>
                          <a:prstGeom prst="rect">
                            <a:avLst/>
                          </a:prstGeom>
                          <a:ln w="3175">
                            <a:noFill/>
                          </a:ln>
                        </pic:spPr>
                      </pic:pic>
                      <wps:wsp>
                        <wps:cNvPr id="232"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45DF1DCD" w14:textId="601F852B" w:rsidR="005845AF" w:rsidRPr="007E0E96" w:rsidRDefault="005845AF" w:rsidP="007E0E96">
                              <w:pPr>
                                <w:spacing w:line="720" w:lineRule="auto"/>
                                <w:jc w:val="center"/>
                              </w:pPr>
                              <w:r>
                                <w:t>Popcorn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F8C303" id="Group 230" o:spid="_x0000_s1084" style="position:absolute;left:0;text-align:left;margin-left:36.15pt;margin-top:4.4pt;width:105pt;height:100.5pt;z-index:251654144;mso-width-relative:margin;mso-height-relative:margin" coordorigin="15,1408" coordsize="10991,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">
                <v:shape id="Picture 231" o:spid="_x0000_s1085" type="#_x0000_t75" style="position:absolute;left:2964;top:1408;width:4889;height: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9H8LEAAAA3AAAAA8AAABkcnMvZG93bnJldi54bWxEj0FrwkAUhO8F/8PyBG91o9IiMRsJghpK&#10;L1Xp+TX7TILZtyG7muiv7xYKHoeZ+YZJ1oNpxI06V1tWMJtGIIgLq2suFZyO29clCOeRNTaWScGd&#10;HKzT0UuCsbY9f9Ht4EsRIOxiVFB538ZSuqIig25qW+LgnW1n0AfZlVJ32Ae4aeQ8it6lwZrDQoUt&#10;bSoqLoerUfCWZ49Abz533x8/bltIvmSnvVKT8ZCtQHga/DP83861gvliBn9nwhG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9H8LEAAAA3AAAAA8AAAAAAAAAAAAAAAAA&#10;nwIAAGRycy9kb3ducmV2LnhtbFBLBQYAAAAABAAEAPcAAACQAwAAAAA=&#10;" strokeweight=".25pt">
                  <v:imagedata r:id="rId76" o:title=""/>
                  <v:path arrowok="t"/>
                </v:shape>
                <v:shape id="_x0000_s1086"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68UA&#10;AADcAAAADwAAAGRycy9kb3ducmV2LnhtbESPQWvCQBSE7wX/w/KE3urGBEuJbkIRgr2INi32+sg+&#10;k9Ds25hdNf57t1DwOMzMN8wqH00nLjS41rKC+SwCQVxZ3XKt4PureHkD4Tyyxs4yKbiRgzybPK0w&#10;1fbKn3QpfS0ChF2KChrv+1RKVzVk0M1sTxy8ox0M+iCHWuoBrwFuOhlH0as02HJYaLCndUPVb3k2&#10;CpLDYbfbbor2Z3Hyyd7sb8VmUSr1PB3flyA8jf4R/m9/aAVxEsPf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jrxQAAANwAAAAPAAAAAAAAAAAAAAAAAJgCAABkcnMv&#10;ZG93bnJldi54bWxQSwUGAAAAAAQABAD1AAAAigMAAAAA&#10;" strokecolor="black [3213]" strokeweight=".25pt">
                  <v:textbox>
                    <w:txbxContent>
                      <w:p w14:paraId="45DF1DCD" w14:textId="601F852B" w:rsidR="005845AF" w:rsidRPr="007E0E96" w:rsidRDefault="005845AF" w:rsidP="007E0E96">
                        <w:pPr>
                          <w:spacing w:line="720" w:lineRule="auto"/>
                          <w:jc w:val="center"/>
                        </w:pPr>
                        <w:r>
                          <w:t>Popcorn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5168" behindDoc="0" locked="0" layoutInCell="1" allowOverlap="1" wp14:anchorId="69B13210" wp14:editId="3AAC85C8">
                <wp:simplePos x="0" y="0"/>
                <wp:positionH relativeFrom="column">
                  <wp:posOffset>1945005</wp:posOffset>
                </wp:positionH>
                <wp:positionV relativeFrom="paragraph">
                  <wp:posOffset>55245</wp:posOffset>
                </wp:positionV>
                <wp:extent cx="1333500" cy="1273175"/>
                <wp:effectExtent l="0" t="0" r="19050" b="22225"/>
                <wp:wrapThrough wrapText="bothSides">
                  <wp:wrapPolygon edited="0">
                    <wp:start x="9874" y="2262"/>
                    <wp:lineTo x="7714" y="3232"/>
                    <wp:lineTo x="5246" y="6141"/>
                    <wp:lineTo x="5246" y="10019"/>
                    <wp:lineTo x="8640" y="13251"/>
                    <wp:lineTo x="10800" y="13251"/>
                    <wp:lineTo x="0" y="14867"/>
                    <wp:lineTo x="0" y="21654"/>
                    <wp:lineTo x="21600" y="21654"/>
                    <wp:lineTo x="21600" y="14867"/>
                    <wp:lineTo x="10800" y="13251"/>
                    <wp:lineTo x="12343" y="13251"/>
                    <wp:lineTo x="16354" y="9373"/>
                    <wp:lineTo x="16354" y="6787"/>
                    <wp:lineTo x="13886" y="3878"/>
                    <wp:lineTo x="12034" y="2262"/>
                    <wp:lineTo x="9874" y="2262"/>
                  </wp:wrapPolygon>
                </wp:wrapThrough>
                <wp:docPr id="233" name="Group 233"/>
                <wp:cNvGraphicFramePr/>
                <a:graphic xmlns:a="http://schemas.openxmlformats.org/drawingml/2006/main">
                  <a:graphicData uri="http://schemas.microsoft.com/office/word/2010/wordprocessingGroup">
                    <wpg:wgp>
                      <wpg:cNvGrpSpPr/>
                      <wpg:grpSpPr>
                        <a:xfrm>
                          <a:off x="0" y="0"/>
                          <a:ext cx="1333500" cy="1273175"/>
                          <a:chOff x="1520" y="142753"/>
                          <a:chExt cx="1099185" cy="980066"/>
                        </a:xfrm>
                      </wpg:grpSpPr>
                      <pic:pic xmlns:pic="http://schemas.openxmlformats.org/drawingml/2006/picture">
                        <pic:nvPicPr>
                          <pic:cNvPr id="234" name="Picture 23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60329" y="142753"/>
                            <a:ext cx="736241" cy="687216"/>
                          </a:xfrm>
                          <a:prstGeom prst="rect">
                            <a:avLst/>
                          </a:prstGeom>
                          <a:ln w="3175">
                            <a:noFill/>
                          </a:ln>
                        </pic:spPr>
                      </pic:pic>
                      <wps:wsp>
                        <wps:cNvPr id="235"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74B86940" w14:textId="3BE52773" w:rsidR="005845AF" w:rsidRPr="007E0E96" w:rsidRDefault="005845AF" w:rsidP="007E0E96">
                              <w:pPr>
                                <w:spacing w:line="720" w:lineRule="auto"/>
                                <w:jc w:val="center"/>
                              </w:pPr>
                              <w:r>
                                <w:t>Coins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B13210" id="Group 233" o:spid="_x0000_s1087" style="position:absolute;left:0;text-align:left;margin-left:153.15pt;margin-top:4.35pt;width:105pt;height:100.25pt;z-index:251655168;mso-width-relative:margin;mso-height-relative:margin" coordorigin="15,1427" coordsize="1099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">
                <v:shape id="Picture 234" o:spid="_x0000_s1088" type="#_x0000_t75" style="position:absolute;left:1603;top:1427;width:7362;height:6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3O7DEAAAA3AAAAA8AAABkcnMvZG93bnJldi54bWxEj8FqwzAQRO+B/oPYQm6JXKcE40Y2oSWk&#10;tzZOPmBjbWxTa+VKiuP8fVUo9DjMzBtmU06mFyM531lW8LRMQBDXVnfcKDgdd4sMhA/IGnvLpOBO&#10;HsriYbbBXNsbH2isQiMihH2OCtoQhlxKX7dk0C/tQBy9i3UGQ5SukdrhLcJNL9MkWUuDHceFFgd6&#10;ban+qq5GQbf93r+57Ly6jKfp4/6Zel27TKn547R9ARFoCv/hv/a7VpCunuH3TDwC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3O7DEAAAA3AAAAA8AAAAAAAAAAAAAAAAA&#10;nwIAAGRycy9kb3ducmV2LnhtbFBLBQYAAAAABAAEAPcAAACQAwAAAAA=&#10;" strokeweight=".25pt">
                  <v:imagedata r:id="rId78" o:title=""/>
                  <v:path arrowok="t"/>
                </v:shape>
                <v:shape id="_x0000_s1089"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An8YA&#10;AADcAAAADwAAAGRycy9kb3ducmV2LnhtbESPQWvCQBSE7wX/w/KE3upGQ0qJbkIRgr0UbVrS6yP7&#10;TEKzb9PsVuO/7wqCx2FmvmE2+WR6caLRdZYVLBcRCOLa6o4bBV+fxdMLCOeRNfaWScGFHOTZ7GGD&#10;qbZn/qBT6RsRIOxSVNB6P6RSurolg25hB+LgHe1o0Ac5NlKPeA5w08tVFD1Lgx2HhRYH2rZU/5R/&#10;RkFcVfv9+67ovpNfHx/M4VLsklKpx/n0ugbhafL38K39phWs4gS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KAn8YAAADcAAAADwAAAAAAAAAAAAAAAACYAgAAZHJz&#10;L2Rvd25yZXYueG1sUEsFBgAAAAAEAAQA9QAAAIsDAAAAAA==&#10;" strokecolor="black [3213]" strokeweight=".25pt">
                  <v:textbox>
                    <w:txbxContent>
                      <w:p w14:paraId="74B86940" w14:textId="3BE52773" w:rsidR="005845AF" w:rsidRPr="007E0E96" w:rsidRDefault="005845AF" w:rsidP="007E0E96">
                        <w:pPr>
                          <w:spacing w:line="720" w:lineRule="auto"/>
                          <w:jc w:val="center"/>
                        </w:pPr>
                        <w:r>
                          <w:t>Coins</w:t>
                        </w:r>
                      </w:p>
                    </w:txbxContent>
                  </v:textbox>
                </v:shape>
                <w10:wrap type="through"/>
              </v:group>
            </w:pict>
          </mc:Fallback>
        </mc:AlternateContent>
      </w:r>
    </w:p>
    <w:p w14:paraId="4095E5EF" w14:textId="77777777" w:rsidR="007E0E96" w:rsidRPr="00663A01" w:rsidRDefault="007E0E96" w:rsidP="007E0E96">
      <w:pPr>
        <w:pStyle w:val="ListParagraph"/>
        <w:rPr>
          <w:sz w:val="24"/>
        </w:rPr>
      </w:pPr>
    </w:p>
    <w:p w14:paraId="51A2E87A" w14:textId="77777777" w:rsidR="007E0E96" w:rsidRPr="00663A01" w:rsidRDefault="007E0E96" w:rsidP="007E0E96">
      <w:pPr>
        <w:pStyle w:val="ListParagraph"/>
        <w:rPr>
          <w:sz w:val="24"/>
        </w:rPr>
      </w:pPr>
    </w:p>
    <w:p w14:paraId="71BD6450" w14:textId="77777777" w:rsidR="007E0E96" w:rsidRPr="00663A01" w:rsidRDefault="007E0E96" w:rsidP="007E0E96">
      <w:pPr>
        <w:pStyle w:val="ListParagraph"/>
        <w:rPr>
          <w:sz w:val="24"/>
        </w:rPr>
      </w:pPr>
    </w:p>
    <w:p w14:paraId="580A7A3E" w14:textId="77777777" w:rsidR="007E0E96" w:rsidRPr="00663A01" w:rsidRDefault="007E0E96" w:rsidP="007E0E96">
      <w:pPr>
        <w:rPr>
          <w:sz w:val="24"/>
        </w:rPr>
      </w:pPr>
    </w:p>
    <w:p w14:paraId="25007218" w14:textId="316357BB" w:rsidR="007E0E96" w:rsidRPr="001C71B8" w:rsidRDefault="00157DD4" w:rsidP="007E0E96">
      <w:pPr>
        <w:rPr>
          <w:sz w:val="24"/>
        </w:rPr>
      </w:pPr>
      <w:r w:rsidRPr="00663A01">
        <w:rPr>
          <w:sz w:val="24"/>
        </w:rPr>
        <w:softHyphen/>
      </w:r>
      <w:r w:rsidRPr="00663A01">
        <w:rPr>
          <w:sz w:val="24"/>
        </w:rPr>
        <w:softHyphen/>
      </w:r>
      <w:r w:rsidRPr="00663A01">
        <w:rPr>
          <w:sz w:val="24"/>
        </w:rPr>
        <w:softHyphen/>
      </w:r>
    </w:p>
    <w:sectPr w:rsidR="007E0E96" w:rsidRPr="001C71B8" w:rsidSect="00AF6017">
      <w:headerReference w:type="default" r:id="rId79"/>
      <w:footerReference w:type="default" r:id="rId80"/>
      <w:pgSz w:w="12240" w:h="15840"/>
      <w:pgMar w:top="567" w:right="616" w:bottom="426" w:left="567" w:header="426" w:footer="113"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DE3F45" w14:textId="77777777" w:rsidR="00766098" w:rsidRDefault="00766098" w:rsidP="005F728A">
      <w:pPr>
        <w:spacing w:after="0" w:line="240" w:lineRule="auto"/>
      </w:pPr>
      <w:r>
        <w:separator/>
      </w:r>
    </w:p>
  </w:endnote>
  <w:endnote w:type="continuationSeparator" w:id="0">
    <w:p w14:paraId="7B32D3DB" w14:textId="77777777" w:rsidR="00766098" w:rsidRDefault="00766098" w:rsidP="005F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2086999"/>
      <w:docPartObj>
        <w:docPartGallery w:val="Page Numbers (Bottom of Page)"/>
        <w:docPartUnique/>
      </w:docPartObj>
    </w:sdtPr>
    <w:sdtEndPr>
      <w:rPr>
        <w:color w:val="7F7F7F" w:themeColor="background1" w:themeShade="7F"/>
        <w:spacing w:val="60"/>
      </w:rPr>
    </w:sdtEndPr>
    <w:sdtContent>
      <w:p w14:paraId="4A7A02B9" w14:textId="0CAC76F6" w:rsidR="005845AF" w:rsidRDefault="005845AF" w:rsidP="00AF6017">
        <w:pPr>
          <w:pStyle w:val="Footer"/>
          <w:pBdr>
            <w:top w:val="single" w:sz="4" w:space="0" w:color="D9D9D9" w:themeColor="background1" w:themeShade="D9"/>
          </w:pBdr>
          <w:jc w:val="right"/>
        </w:pPr>
        <w:r>
          <w:fldChar w:fldCharType="begin"/>
        </w:r>
        <w:r>
          <w:instrText xml:space="preserve"> PAGE   \* MERGEFORMAT </w:instrText>
        </w:r>
        <w:r>
          <w:fldChar w:fldCharType="separate"/>
        </w:r>
        <w:r w:rsidR="00943A05">
          <w:rPr>
            <w:noProof/>
          </w:rPr>
          <w:t>15</w:t>
        </w:r>
        <w:r>
          <w:rPr>
            <w:noProof/>
          </w:rPr>
          <w:fldChar w:fldCharType="end"/>
        </w:r>
        <w:r>
          <w:t xml:space="preserve"> | </w:t>
        </w:r>
        <w:r>
          <w:rPr>
            <w:color w:val="7F7F7F" w:themeColor="background1" w:themeShade="7F"/>
            <w:spacing w:val="60"/>
          </w:rPr>
          <w:t>Page</w:t>
        </w:r>
      </w:p>
    </w:sdtContent>
  </w:sdt>
  <w:p w14:paraId="3F91DE81" w14:textId="77777777" w:rsidR="005845AF" w:rsidRDefault="005845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16FC6" w14:textId="77777777" w:rsidR="00766098" w:rsidRDefault="00766098" w:rsidP="005F728A">
      <w:pPr>
        <w:spacing w:after="0" w:line="240" w:lineRule="auto"/>
      </w:pPr>
      <w:r>
        <w:separator/>
      </w:r>
    </w:p>
  </w:footnote>
  <w:footnote w:type="continuationSeparator" w:id="0">
    <w:p w14:paraId="7ADC307E" w14:textId="77777777" w:rsidR="00766098" w:rsidRDefault="00766098" w:rsidP="005F72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B212" w14:textId="1BD838D9" w:rsidR="005845AF" w:rsidRPr="00AF6017" w:rsidRDefault="005845AF" w:rsidP="00AF6017">
    <w:pPr>
      <w:pStyle w:val="Header"/>
      <w:pBdr>
        <w:bottom w:val="single" w:sz="4" w:space="1" w:color="D9D9D9" w:themeColor="background1" w:themeShade="D9"/>
      </w:pBdr>
      <w:jc w:val="right"/>
      <w:rPr>
        <w:color w:val="7F7F7F" w:themeColor="background1" w:themeShade="7F"/>
        <w:spacing w:val="60"/>
      </w:rPr>
    </w:pPr>
  </w:p>
  <w:p w14:paraId="440E6654" w14:textId="77777777" w:rsidR="005845AF" w:rsidRDefault="005845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40FF"/>
    <w:multiLevelType w:val="hybridMultilevel"/>
    <w:tmpl w:val="67C0C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14F93"/>
    <w:multiLevelType w:val="hybridMultilevel"/>
    <w:tmpl w:val="F716B3D4"/>
    <w:lvl w:ilvl="0" w:tplc="6F849568">
      <w:numFmt w:val="bullet"/>
      <w:lvlText w:val=""/>
      <w:lvlJc w:val="left"/>
      <w:pPr>
        <w:ind w:left="771" w:hanging="360"/>
      </w:pPr>
      <w:rPr>
        <w:rFonts w:ascii="Symbol" w:eastAsiaTheme="minorEastAsia" w:hAnsi="Symbol" w:cstheme="minorBidi"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2" w15:restartNumberingAfterBreak="0">
    <w:nsid w:val="0FFC61E9"/>
    <w:multiLevelType w:val="hybridMultilevel"/>
    <w:tmpl w:val="CFD6FBD8"/>
    <w:lvl w:ilvl="0" w:tplc="60DEAEF8">
      <w:start w:val="1"/>
      <w:numFmt w:val="bullet"/>
      <w:lvlText w:val="-"/>
      <w:lvlJc w:val="left"/>
      <w:pPr>
        <w:ind w:left="1068" w:hanging="360"/>
      </w:pPr>
      <w:rPr>
        <w:rFonts w:ascii="Calibri" w:eastAsiaTheme="minorEastAsia" w:hAnsi="Calibri" w:cstheme="minorBid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113F442F"/>
    <w:multiLevelType w:val="hybridMultilevel"/>
    <w:tmpl w:val="186EA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10906" w:hanging="576"/>
      </w:pPr>
    </w:lvl>
    <w:lvl w:ilvl="2">
      <w:start w:val="1"/>
      <w:numFmt w:val="decimal"/>
      <w:pStyle w:val="Heading3"/>
      <w:lvlText w:val="%1.%2.%3"/>
      <w:lvlJc w:val="left"/>
      <w:pPr>
        <w:ind w:left="-10762" w:hanging="720"/>
      </w:pPr>
    </w:lvl>
    <w:lvl w:ilvl="3">
      <w:start w:val="1"/>
      <w:numFmt w:val="decimal"/>
      <w:pStyle w:val="Heading4"/>
      <w:lvlText w:val="%1.%2.%3.%4"/>
      <w:lvlJc w:val="left"/>
      <w:pPr>
        <w:ind w:left="-10618" w:hanging="864"/>
      </w:pPr>
    </w:lvl>
    <w:lvl w:ilvl="4">
      <w:start w:val="1"/>
      <w:numFmt w:val="decimal"/>
      <w:pStyle w:val="Heading5"/>
      <w:lvlText w:val="%1.%2.%3.%4.%5"/>
      <w:lvlJc w:val="left"/>
      <w:pPr>
        <w:ind w:left="-10474" w:hanging="1008"/>
      </w:pPr>
    </w:lvl>
    <w:lvl w:ilvl="5">
      <w:start w:val="1"/>
      <w:numFmt w:val="decimal"/>
      <w:pStyle w:val="Heading6"/>
      <w:lvlText w:val="%1.%2.%3.%4.%5.%6"/>
      <w:lvlJc w:val="left"/>
      <w:pPr>
        <w:ind w:left="-10330" w:hanging="1152"/>
      </w:pPr>
    </w:lvl>
    <w:lvl w:ilvl="6">
      <w:start w:val="1"/>
      <w:numFmt w:val="decimal"/>
      <w:pStyle w:val="Heading7"/>
      <w:lvlText w:val="%1.%2.%3.%4.%5.%6.%7"/>
      <w:lvlJc w:val="left"/>
      <w:pPr>
        <w:ind w:left="-10186" w:hanging="1296"/>
      </w:pPr>
    </w:lvl>
    <w:lvl w:ilvl="7">
      <w:start w:val="1"/>
      <w:numFmt w:val="decimal"/>
      <w:pStyle w:val="Heading8"/>
      <w:lvlText w:val="%1.%2.%3.%4.%5.%6.%7.%8"/>
      <w:lvlJc w:val="left"/>
      <w:pPr>
        <w:ind w:left="-10042" w:hanging="1440"/>
      </w:pPr>
    </w:lvl>
    <w:lvl w:ilvl="8">
      <w:start w:val="1"/>
      <w:numFmt w:val="decimal"/>
      <w:pStyle w:val="Heading9"/>
      <w:lvlText w:val="%1.%2.%3.%4.%5.%6.%7.%8.%9"/>
      <w:lvlJc w:val="left"/>
      <w:pPr>
        <w:ind w:left="-9898" w:hanging="1584"/>
      </w:pPr>
    </w:lvl>
  </w:abstractNum>
  <w:abstractNum w:abstractNumId="5" w15:restartNumberingAfterBreak="0">
    <w:nsid w:val="2C47566C"/>
    <w:multiLevelType w:val="hybridMultilevel"/>
    <w:tmpl w:val="F39A102C"/>
    <w:lvl w:ilvl="0" w:tplc="60DEAEF8">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746A00"/>
    <w:multiLevelType w:val="hybridMultilevel"/>
    <w:tmpl w:val="8F10F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51AD4"/>
    <w:multiLevelType w:val="hybridMultilevel"/>
    <w:tmpl w:val="D610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E75C3C"/>
    <w:multiLevelType w:val="hybridMultilevel"/>
    <w:tmpl w:val="8A9050AE"/>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F9663F"/>
    <w:multiLevelType w:val="hybridMultilevel"/>
    <w:tmpl w:val="A3E64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88056B"/>
    <w:multiLevelType w:val="hybridMultilevel"/>
    <w:tmpl w:val="06565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97424B"/>
    <w:multiLevelType w:val="hybridMultilevel"/>
    <w:tmpl w:val="F6A4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180863"/>
    <w:multiLevelType w:val="hybridMultilevel"/>
    <w:tmpl w:val="A1862C86"/>
    <w:lvl w:ilvl="0" w:tplc="D4766308">
      <w:start w:val="1"/>
      <w:numFmt w:val="bullet"/>
      <w:lvlText w:val=""/>
      <w:lvlJc w:val="left"/>
      <w:pPr>
        <w:ind w:left="1776" w:hanging="360"/>
      </w:pPr>
      <w:rPr>
        <w:rFonts w:ascii="Wingdings" w:eastAsiaTheme="minorEastAsia" w:hAnsi="Wingdings" w:cstheme="minorBidi"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656D4C29"/>
    <w:multiLevelType w:val="hybridMultilevel"/>
    <w:tmpl w:val="26665D56"/>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CB530D"/>
    <w:multiLevelType w:val="hybridMultilevel"/>
    <w:tmpl w:val="C938054A"/>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3"/>
  </w:num>
  <w:num w:numId="14">
    <w:abstractNumId w:val="4"/>
    <w:lvlOverride w:ilvl="0">
      <w:startOverride w:val="1"/>
    </w:lvlOverride>
  </w:num>
  <w:num w:numId="15">
    <w:abstractNumId w:val="14"/>
  </w:num>
  <w:num w:numId="16">
    <w:abstractNumId w:val="1"/>
  </w:num>
  <w:num w:numId="17">
    <w:abstractNumId w:val="8"/>
  </w:num>
  <w:num w:numId="18">
    <w:abstractNumId w:val="7"/>
  </w:num>
  <w:num w:numId="19">
    <w:abstractNumId w:val="11"/>
  </w:num>
  <w:num w:numId="20">
    <w:abstractNumId w:val="6"/>
  </w:num>
  <w:num w:numId="21">
    <w:abstractNumId w:val="3"/>
  </w:num>
  <w:num w:numId="22">
    <w:abstractNumId w:val="10"/>
  </w:num>
  <w:num w:numId="23">
    <w:abstractNumId w:val="9"/>
  </w:num>
  <w:num w:numId="24">
    <w:abstractNumId w:val="12"/>
  </w:num>
  <w:num w:numId="25">
    <w:abstractNumId w:val="5"/>
  </w:num>
  <w:num w:numId="26">
    <w:abstractNumId w:val="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D46"/>
    <w:rsid w:val="00027F05"/>
    <w:rsid w:val="00040B05"/>
    <w:rsid w:val="00055F9C"/>
    <w:rsid w:val="00061362"/>
    <w:rsid w:val="000834E3"/>
    <w:rsid w:val="00085133"/>
    <w:rsid w:val="00085AC0"/>
    <w:rsid w:val="00090210"/>
    <w:rsid w:val="000A5367"/>
    <w:rsid w:val="000B4F02"/>
    <w:rsid w:val="000C53B0"/>
    <w:rsid w:val="000D0C37"/>
    <w:rsid w:val="000D37CA"/>
    <w:rsid w:val="000D4F7F"/>
    <w:rsid w:val="000F10EA"/>
    <w:rsid w:val="001068FA"/>
    <w:rsid w:val="00110736"/>
    <w:rsid w:val="001142B1"/>
    <w:rsid w:val="00132DD6"/>
    <w:rsid w:val="0013317F"/>
    <w:rsid w:val="0013593C"/>
    <w:rsid w:val="00141CCC"/>
    <w:rsid w:val="0014593F"/>
    <w:rsid w:val="00157DD4"/>
    <w:rsid w:val="00194862"/>
    <w:rsid w:val="001A774D"/>
    <w:rsid w:val="001B2760"/>
    <w:rsid w:val="001B2CAB"/>
    <w:rsid w:val="001B3E9A"/>
    <w:rsid w:val="001C15AB"/>
    <w:rsid w:val="001C71B8"/>
    <w:rsid w:val="001E7BC4"/>
    <w:rsid w:val="001F79A7"/>
    <w:rsid w:val="00221A08"/>
    <w:rsid w:val="00221DF6"/>
    <w:rsid w:val="00221F14"/>
    <w:rsid w:val="002220C7"/>
    <w:rsid w:val="00232860"/>
    <w:rsid w:val="00236B61"/>
    <w:rsid w:val="002632EE"/>
    <w:rsid w:val="00273757"/>
    <w:rsid w:val="00273BBD"/>
    <w:rsid w:val="0028107F"/>
    <w:rsid w:val="00284AC8"/>
    <w:rsid w:val="00286B8F"/>
    <w:rsid w:val="00292AD0"/>
    <w:rsid w:val="0029689B"/>
    <w:rsid w:val="002976EC"/>
    <w:rsid w:val="002A3F39"/>
    <w:rsid w:val="002E5F80"/>
    <w:rsid w:val="002E67F1"/>
    <w:rsid w:val="002E6A28"/>
    <w:rsid w:val="002E70F4"/>
    <w:rsid w:val="002F012E"/>
    <w:rsid w:val="002F7461"/>
    <w:rsid w:val="003013FD"/>
    <w:rsid w:val="00306400"/>
    <w:rsid w:val="00311625"/>
    <w:rsid w:val="0032226D"/>
    <w:rsid w:val="00325BFF"/>
    <w:rsid w:val="0032750D"/>
    <w:rsid w:val="00335F1E"/>
    <w:rsid w:val="003432E4"/>
    <w:rsid w:val="003446BE"/>
    <w:rsid w:val="0035593C"/>
    <w:rsid w:val="00395BFC"/>
    <w:rsid w:val="003A64B1"/>
    <w:rsid w:val="003B28E1"/>
    <w:rsid w:val="003B4522"/>
    <w:rsid w:val="003D6DFA"/>
    <w:rsid w:val="003E02AA"/>
    <w:rsid w:val="003F4954"/>
    <w:rsid w:val="00416B28"/>
    <w:rsid w:val="00436951"/>
    <w:rsid w:val="004369BA"/>
    <w:rsid w:val="00450074"/>
    <w:rsid w:val="00450CC1"/>
    <w:rsid w:val="00461951"/>
    <w:rsid w:val="00475862"/>
    <w:rsid w:val="004765B5"/>
    <w:rsid w:val="004A5052"/>
    <w:rsid w:val="004A6726"/>
    <w:rsid w:val="004D1D46"/>
    <w:rsid w:val="004E6D62"/>
    <w:rsid w:val="004F75A8"/>
    <w:rsid w:val="0050346E"/>
    <w:rsid w:val="00506B03"/>
    <w:rsid w:val="0051438E"/>
    <w:rsid w:val="00526453"/>
    <w:rsid w:val="00530EA8"/>
    <w:rsid w:val="00536511"/>
    <w:rsid w:val="00537B31"/>
    <w:rsid w:val="00560173"/>
    <w:rsid w:val="005819B8"/>
    <w:rsid w:val="0058237D"/>
    <w:rsid w:val="005845AF"/>
    <w:rsid w:val="00584602"/>
    <w:rsid w:val="00584737"/>
    <w:rsid w:val="0059445B"/>
    <w:rsid w:val="00595D56"/>
    <w:rsid w:val="00597C14"/>
    <w:rsid w:val="005C274F"/>
    <w:rsid w:val="005C5DB4"/>
    <w:rsid w:val="005C6B50"/>
    <w:rsid w:val="005E6089"/>
    <w:rsid w:val="005F29AC"/>
    <w:rsid w:val="005F685B"/>
    <w:rsid w:val="005F728A"/>
    <w:rsid w:val="00601975"/>
    <w:rsid w:val="00610A14"/>
    <w:rsid w:val="0061485D"/>
    <w:rsid w:val="00614960"/>
    <w:rsid w:val="00632205"/>
    <w:rsid w:val="00644A4C"/>
    <w:rsid w:val="00656A67"/>
    <w:rsid w:val="00663A01"/>
    <w:rsid w:val="0066506B"/>
    <w:rsid w:val="0066620C"/>
    <w:rsid w:val="006727CE"/>
    <w:rsid w:val="006803CC"/>
    <w:rsid w:val="00696CD9"/>
    <w:rsid w:val="006A1ED7"/>
    <w:rsid w:val="006B600E"/>
    <w:rsid w:val="006C134A"/>
    <w:rsid w:val="006D0AE0"/>
    <w:rsid w:val="006E6968"/>
    <w:rsid w:val="006F73AB"/>
    <w:rsid w:val="00701C68"/>
    <w:rsid w:val="007036D4"/>
    <w:rsid w:val="00713D93"/>
    <w:rsid w:val="007246B1"/>
    <w:rsid w:val="00732E33"/>
    <w:rsid w:val="00740D36"/>
    <w:rsid w:val="007472BD"/>
    <w:rsid w:val="00757764"/>
    <w:rsid w:val="00760132"/>
    <w:rsid w:val="0076278E"/>
    <w:rsid w:val="00766098"/>
    <w:rsid w:val="007740AA"/>
    <w:rsid w:val="00780BEE"/>
    <w:rsid w:val="00781655"/>
    <w:rsid w:val="00782E60"/>
    <w:rsid w:val="0079145D"/>
    <w:rsid w:val="007C4436"/>
    <w:rsid w:val="007E0E96"/>
    <w:rsid w:val="007F222C"/>
    <w:rsid w:val="007F6E14"/>
    <w:rsid w:val="008048DF"/>
    <w:rsid w:val="0082054A"/>
    <w:rsid w:val="008217FB"/>
    <w:rsid w:val="00823045"/>
    <w:rsid w:val="00830861"/>
    <w:rsid w:val="00840A35"/>
    <w:rsid w:val="00847D85"/>
    <w:rsid w:val="008559EE"/>
    <w:rsid w:val="00866DEF"/>
    <w:rsid w:val="00867645"/>
    <w:rsid w:val="00875EB9"/>
    <w:rsid w:val="00882477"/>
    <w:rsid w:val="00883558"/>
    <w:rsid w:val="00890B09"/>
    <w:rsid w:val="008B3F69"/>
    <w:rsid w:val="008B4ABC"/>
    <w:rsid w:val="008C1220"/>
    <w:rsid w:val="008C1FEE"/>
    <w:rsid w:val="008C4293"/>
    <w:rsid w:val="008F5190"/>
    <w:rsid w:val="008F6EDE"/>
    <w:rsid w:val="00911179"/>
    <w:rsid w:val="009206AB"/>
    <w:rsid w:val="0092305C"/>
    <w:rsid w:val="0092657D"/>
    <w:rsid w:val="0092776E"/>
    <w:rsid w:val="0093040D"/>
    <w:rsid w:val="00943A05"/>
    <w:rsid w:val="009464D4"/>
    <w:rsid w:val="009603E7"/>
    <w:rsid w:val="0096241C"/>
    <w:rsid w:val="009660ED"/>
    <w:rsid w:val="00970293"/>
    <w:rsid w:val="009706FB"/>
    <w:rsid w:val="009750D0"/>
    <w:rsid w:val="0098351D"/>
    <w:rsid w:val="00986706"/>
    <w:rsid w:val="009B2F62"/>
    <w:rsid w:val="009B5D22"/>
    <w:rsid w:val="009B7E3A"/>
    <w:rsid w:val="009C2863"/>
    <w:rsid w:val="009D2F30"/>
    <w:rsid w:val="009D547C"/>
    <w:rsid w:val="009E1E55"/>
    <w:rsid w:val="009E314E"/>
    <w:rsid w:val="009F2407"/>
    <w:rsid w:val="009F38E9"/>
    <w:rsid w:val="00A12851"/>
    <w:rsid w:val="00A22B68"/>
    <w:rsid w:val="00A254A2"/>
    <w:rsid w:val="00A31568"/>
    <w:rsid w:val="00A33671"/>
    <w:rsid w:val="00A4120A"/>
    <w:rsid w:val="00A46C24"/>
    <w:rsid w:val="00A625C6"/>
    <w:rsid w:val="00A83A80"/>
    <w:rsid w:val="00A91043"/>
    <w:rsid w:val="00AA34A2"/>
    <w:rsid w:val="00AA630F"/>
    <w:rsid w:val="00AF375D"/>
    <w:rsid w:val="00AF6017"/>
    <w:rsid w:val="00B12D52"/>
    <w:rsid w:val="00B148C6"/>
    <w:rsid w:val="00B302D9"/>
    <w:rsid w:val="00B422B0"/>
    <w:rsid w:val="00B53C6A"/>
    <w:rsid w:val="00B55C8F"/>
    <w:rsid w:val="00B55FC3"/>
    <w:rsid w:val="00B5673F"/>
    <w:rsid w:val="00B57DC7"/>
    <w:rsid w:val="00B6621F"/>
    <w:rsid w:val="00B67EF7"/>
    <w:rsid w:val="00B71411"/>
    <w:rsid w:val="00B73F6C"/>
    <w:rsid w:val="00B92265"/>
    <w:rsid w:val="00B9442A"/>
    <w:rsid w:val="00B94C73"/>
    <w:rsid w:val="00B97113"/>
    <w:rsid w:val="00BE2361"/>
    <w:rsid w:val="00BF1CEB"/>
    <w:rsid w:val="00BF5779"/>
    <w:rsid w:val="00C03A7A"/>
    <w:rsid w:val="00C15843"/>
    <w:rsid w:val="00C26EF8"/>
    <w:rsid w:val="00C31603"/>
    <w:rsid w:val="00C327B1"/>
    <w:rsid w:val="00C355CF"/>
    <w:rsid w:val="00C37700"/>
    <w:rsid w:val="00C43F54"/>
    <w:rsid w:val="00C70B81"/>
    <w:rsid w:val="00C9223D"/>
    <w:rsid w:val="00CA20F6"/>
    <w:rsid w:val="00CA3138"/>
    <w:rsid w:val="00CA3C6F"/>
    <w:rsid w:val="00CB01DE"/>
    <w:rsid w:val="00CD21A7"/>
    <w:rsid w:val="00CD2B69"/>
    <w:rsid w:val="00CD46C3"/>
    <w:rsid w:val="00CF4399"/>
    <w:rsid w:val="00CF6456"/>
    <w:rsid w:val="00D0177C"/>
    <w:rsid w:val="00D227A8"/>
    <w:rsid w:val="00D61B10"/>
    <w:rsid w:val="00D64157"/>
    <w:rsid w:val="00D7264D"/>
    <w:rsid w:val="00D8128E"/>
    <w:rsid w:val="00D93BFB"/>
    <w:rsid w:val="00DD188D"/>
    <w:rsid w:val="00DF1513"/>
    <w:rsid w:val="00DF677B"/>
    <w:rsid w:val="00DF7C36"/>
    <w:rsid w:val="00E0406F"/>
    <w:rsid w:val="00E128AC"/>
    <w:rsid w:val="00E3579E"/>
    <w:rsid w:val="00E45F84"/>
    <w:rsid w:val="00E47C42"/>
    <w:rsid w:val="00E80A7D"/>
    <w:rsid w:val="00E84E47"/>
    <w:rsid w:val="00E8608E"/>
    <w:rsid w:val="00E87131"/>
    <w:rsid w:val="00E9494E"/>
    <w:rsid w:val="00EA1696"/>
    <w:rsid w:val="00EC1D9E"/>
    <w:rsid w:val="00ED3A33"/>
    <w:rsid w:val="00EE0FB6"/>
    <w:rsid w:val="00EE6682"/>
    <w:rsid w:val="00EF6C4A"/>
    <w:rsid w:val="00F24D14"/>
    <w:rsid w:val="00F43BEA"/>
    <w:rsid w:val="00F614A9"/>
    <w:rsid w:val="00F61742"/>
    <w:rsid w:val="00F63F42"/>
    <w:rsid w:val="00F72D28"/>
    <w:rsid w:val="00F73CD3"/>
    <w:rsid w:val="00F73FE6"/>
    <w:rsid w:val="00F760F5"/>
    <w:rsid w:val="00F91DA5"/>
    <w:rsid w:val="00FB2E5C"/>
    <w:rsid w:val="00FC1036"/>
    <w:rsid w:val="00FC3DDB"/>
    <w:rsid w:val="00FD1F1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22ABC"/>
  <w15:chartTrackingRefBased/>
  <w15:docId w15:val="{A650188A-24E8-4397-9107-1325ED56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2">
    <w:name w:val="toc 2"/>
    <w:basedOn w:val="Normal"/>
    <w:next w:val="Normal"/>
    <w:autoRedefine/>
    <w:uiPriority w:val="39"/>
    <w:unhideWhenUsed/>
    <w:rsid w:val="002F012E"/>
    <w:pPr>
      <w:spacing w:after="100"/>
      <w:ind w:left="220"/>
    </w:pPr>
    <w:rPr>
      <w:rFonts w:cs="Times New Roman"/>
      <w:lang w:eastAsia="en-US"/>
    </w:rPr>
  </w:style>
  <w:style w:type="paragraph" w:styleId="TOC1">
    <w:name w:val="toc 1"/>
    <w:basedOn w:val="Normal"/>
    <w:next w:val="Normal"/>
    <w:autoRedefine/>
    <w:uiPriority w:val="39"/>
    <w:unhideWhenUsed/>
    <w:rsid w:val="001C71B8"/>
    <w:pPr>
      <w:tabs>
        <w:tab w:val="left" w:pos="440"/>
        <w:tab w:val="right" w:leader="dot" w:pos="11189"/>
      </w:tabs>
      <w:spacing w:after="100"/>
    </w:pPr>
    <w:rPr>
      <w:rFonts w:cs="Times New Roman"/>
      <w:noProof/>
      <w:sz w:val="24"/>
      <w:lang w:eastAsia="en-US"/>
    </w:rPr>
  </w:style>
  <w:style w:type="paragraph" w:styleId="TOC3">
    <w:name w:val="toc 3"/>
    <w:basedOn w:val="Normal"/>
    <w:next w:val="Normal"/>
    <w:autoRedefine/>
    <w:uiPriority w:val="39"/>
    <w:unhideWhenUsed/>
    <w:rsid w:val="002F012E"/>
    <w:pPr>
      <w:spacing w:after="100"/>
      <w:ind w:left="440"/>
    </w:pPr>
    <w:rPr>
      <w:rFonts w:cs="Times New Roman"/>
      <w:lang w:eastAsia="en-US"/>
    </w:rPr>
  </w:style>
  <w:style w:type="character" w:styleId="Hyperlink">
    <w:name w:val="Hyperlink"/>
    <w:basedOn w:val="DefaultParagraphFont"/>
    <w:uiPriority w:val="99"/>
    <w:unhideWhenUsed/>
    <w:rsid w:val="002F012E"/>
    <w:rPr>
      <w:color w:val="6B9F25" w:themeColor="hyperlink"/>
      <w:u w:val="single"/>
    </w:rPr>
  </w:style>
  <w:style w:type="paragraph" w:styleId="Header">
    <w:name w:val="header"/>
    <w:basedOn w:val="Normal"/>
    <w:link w:val="HeaderChar"/>
    <w:uiPriority w:val="99"/>
    <w:unhideWhenUsed/>
    <w:rsid w:val="005F7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28A"/>
  </w:style>
  <w:style w:type="paragraph" w:styleId="Footer">
    <w:name w:val="footer"/>
    <w:basedOn w:val="Normal"/>
    <w:link w:val="FooterChar"/>
    <w:uiPriority w:val="99"/>
    <w:unhideWhenUsed/>
    <w:rsid w:val="005F7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28A"/>
  </w:style>
  <w:style w:type="character" w:customStyle="1" w:styleId="NoSpacingChar">
    <w:name w:val="No Spacing Char"/>
    <w:basedOn w:val="DefaultParagraphFont"/>
    <w:link w:val="NoSpacing"/>
    <w:uiPriority w:val="1"/>
    <w:rsid w:val="00C37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29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hyperlink" Target="https://unity3d.com/learn/tutorials/modules/beginner/live-training-archive/object-pooling"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eurogamer.net/2013/articles/1/7/3/0/5/2/8/prison-sandbox-the-escapists-gets-xbox-one-release-date-142116444879.gif" TargetMode="External"/><Relationship Id="rId11" Type="http://schemas.openxmlformats.org/officeDocument/2006/relationships/image" Target="media/image2.png"/><Relationship Id="rId24" Type="http://schemas.openxmlformats.org/officeDocument/2006/relationships/package" Target="embeddings/Microsoft_Excel_Worksheet1.xls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46.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objectpooltutorial.wordpress.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eamavocados.wordpress.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developers.facebook.com/docs/unity"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t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F6AD9C24-09F3-44E8-A2FC-48986A2B8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444</TotalTime>
  <Pages>19</Pages>
  <Words>5165</Words>
  <Characters>29444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“Movies and Shakers”</vt:lpstr>
    </vt:vector>
  </TitlesOfParts>
  <Company/>
  <LinksUpToDate>false</LinksUpToDate>
  <CharactersWithSpaces>34540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and Shakers”</dc:title>
  <dc:subject>Design Document</dc:subject>
  <dc:creator>Andrew Davis</dc:creator>
  <cp:keywords/>
  <cp:lastModifiedBy>Andrew Davis</cp:lastModifiedBy>
  <cp:revision>16</cp:revision>
  <dcterms:created xsi:type="dcterms:W3CDTF">2016-03-24T17:03:00Z</dcterms:created>
  <dcterms:modified xsi:type="dcterms:W3CDTF">2016-03-25T00:27:00Z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